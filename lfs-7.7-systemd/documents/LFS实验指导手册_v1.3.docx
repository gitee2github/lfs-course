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9D4127" w:rsidRDefault="00E75EA5" w:rsidP="00221DE2">
      <w:pPr>
        <w:pStyle w:val="50"/>
      </w:pPr>
    </w:p>
    <w:p w14:paraId="196A4D35" w14:textId="17E4ED32" w:rsidR="00E75EA5" w:rsidRPr="009D4127" w:rsidRDefault="00E75EA5" w:rsidP="00221DE2">
      <w:pPr>
        <w:pStyle w:val="50"/>
      </w:pPr>
    </w:p>
    <w:p w14:paraId="28887A0C" w14:textId="3B6465B6" w:rsidR="002C32D5" w:rsidRPr="00CD601A" w:rsidRDefault="003720B5" w:rsidP="006E22C6">
      <w:pPr>
        <w:pStyle w:val="50"/>
      </w:pPr>
      <w:r>
        <w:rPr>
          <w:rFonts w:hint="eastAsia"/>
        </w:rPr>
        <w:t>o</w:t>
      </w:r>
      <w:r>
        <w:t>penEuler</w:t>
      </w:r>
      <w:r w:rsidR="00FE4765">
        <w:rPr>
          <w:rFonts w:hint="eastAsia"/>
        </w:rPr>
        <w:t>开源</w:t>
      </w:r>
      <w:r>
        <w:rPr>
          <w:rFonts w:hint="eastAsia"/>
        </w:rPr>
        <w:t>创新实践课</w:t>
      </w:r>
    </w:p>
    <w:p w14:paraId="5D450DE1" w14:textId="5308AE08" w:rsidR="00E75EA5" w:rsidRPr="009D4127" w:rsidRDefault="00E75EA5" w:rsidP="00221DE2">
      <w:pPr>
        <w:pStyle w:val="50"/>
      </w:pPr>
    </w:p>
    <w:p w14:paraId="0F0948E5" w14:textId="409E85B5" w:rsidR="00E75EA5" w:rsidRPr="009D4127" w:rsidRDefault="00E75EA5" w:rsidP="00221DE2">
      <w:pPr>
        <w:pStyle w:val="50"/>
      </w:pPr>
    </w:p>
    <w:p w14:paraId="1C7C3611" w14:textId="77777777" w:rsidR="00E75EA5" w:rsidRPr="009D4127" w:rsidRDefault="00E75EA5" w:rsidP="00221DE2">
      <w:pPr>
        <w:pStyle w:val="50"/>
      </w:pPr>
    </w:p>
    <w:p w14:paraId="2B63D2A6" w14:textId="77777777" w:rsidR="0020153C" w:rsidRDefault="0020153C" w:rsidP="00221DE2">
      <w:pPr>
        <w:pStyle w:val="50"/>
      </w:pPr>
    </w:p>
    <w:p w14:paraId="03FC21EE" w14:textId="77777777" w:rsidR="00970D6C" w:rsidRDefault="00970D6C" w:rsidP="00221DE2">
      <w:pPr>
        <w:pStyle w:val="50"/>
      </w:pPr>
    </w:p>
    <w:p w14:paraId="2C91DEA5" w14:textId="188174E6" w:rsidR="006C2D51" w:rsidRDefault="003720B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>
        <w:rPr>
          <w:rFonts w:ascii="Huawei Sans" w:eastAsia="方正兰亭黑简体" w:hAnsi="Huawei Sans" w:hint="eastAsia"/>
          <w:sz w:val="72"/>
          <w:szCs w:val="72"/>
          <w:lang w:eastAsia="zh-CN"/>
        </w:rPr>
        <w:t>LFS</w:t>
      </w:r>
      <w:r w:rsidR="00760D8A">
        <w:rPr>
          <w:rFonts w:ascii="Huawei Sans" w:eastAsia="方正兰亭黑简体" w:hAnsi="Huawei Sans" w:hint="eastAsia"/>
          <w:sz w:val="72"/>
          <w:szCs w:val="72"/>
          <w:lang w:eastAsia="zh-CN"/>
        </w:rPr>
        <w:t>7.7-</w:t>
      </w:r>
      <w:r w:rsidR="00760D8A">
        <w:rPr>
          <w:rFonts w:ascii="Huawei Sans" w:eastAsia="方正兰亭黑简体" w:hAnsi="Huawei Sans"/>
          <w:sz w:val="72"/>
          <w:szCs w:val="72"/>
          <w:lang w:eastAsia="zh-CN"/>
        </w:rPr>
        <w:t>systemd</w:t>
      </w:r>
      <w:r>
        <w:rPr>
          <w:rFonts w:ascii="Huawei Sans" w:eastAsia="方正兰亭黑简体" w:hAnsi="Huawei Sans"/>
          <w:sz w:val="72"/>
          <w:szCs w:val="72"/>
          <w:lang w:eastAsia="zh-CN"/>
        </w:rPr>
        <w:t xml:space="preserve"> on openEuler</w:t>
      </w:r>
    </w:p>
    <w:p w14:paraId="45427A13" w14:textId="75B63DE4" w:rsidR="0020153C" w:rsidRPr="009D4127" w:rsidRDefault="00E75EA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实验</w:t>
      </w:r>
      <w:r w:rsidR="003720B5">
        <w:rPr>
          <w:rFonts w:ascii="Huawei Sans" w:eastAsia="方正兰亭黑简体" w:hAnsi="Huawei Sans" w:hint="eastAsia"/>
          <w:sz w:val="72"/>
          <w:szCs w:val="72"/>
          <w:lang w:eastAsia="zh-CN"/>
        </w:rPr>
        <w:t>指导</w:t>
      </w: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手册</w:t>
      </w:r>
    </w:p>
    <w:p w14:paraId="22520186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8444A97" w14:textId="3EC17069" w:rsidR="0020153C" w:rsidRPr="009D4127" w:rsidRDefault="003720B5" w:rsidP="0020153C">
      <w:pPr>
        <w:pStyle w:val="Cover2"/>
        <w:rPr>
          <w:rFonts w:ascii="Huawei Sans" w:eastAsia="方正兰亭黑简体" w:hAnsi="Huawei Sans"/>
          <w:lang w:eastAsia="zh-CN"/>
        </w:rPr>
      </w:pPr>
      <w:r>
        <w:rPr>
          <w:rFonts w:ascii="Huawei Sans" w:eastAsia="方正兰亭黑简体" w:hAnsi="Huawei Sans" w:hint="eastAsia"/>
          <w:lang w:eastAsia="zh-CN"/>
        </w:rPr>
        <w:t>v</w:t>
      </w:r>
      <w:r>
        <w:rPr>
          <w:rFonts w:ascii="Huawei Sans" w:eastAsia="方正兰亭黑简体" w:hAnsi="Huawei Sans"/>
          <w:lang w:eastAsia="zh-CN"/>
        </w:rPr>
        <w:t>1.</w:t>
      </w:r>
      <w:r w:rsidR="004F5854">
        <w:rPr>
          <w:rFonts w:ascii="Huawei Sans" w:eastAsia="方正兰亭黑简体" w:hAnsi="Huawei Sans"/>
          <w:lang w:eastAsia="zh-CN"/>
        </w:rPr>
        <w:t>3</w:t>
      </w:r>
    </w:p>
    <w:p w14:paraId="4EEE72F3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2ED3664" w14:textId="74F4D530" w:rsidR="00213E96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FA37EDB" w14:textId="77777777" w:rsidR="00EA6A77" w:rsidRPr="009D4127" w:rsidRDefault="00EA6A77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D191B9" w14:textId="6E469177" w:rsidR="00213E96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24477074" w14:textId="63B1CD1B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7168323" w14:textId="75B1B8FE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E12DBF7" w14:textId="77777777" w:rsidR="00EA6A77" w:rsidRPr="009D412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7777777" w:rsidR="00213E96" w:rsidRPr="009D4127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9D4127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9D4127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9D4127" w:rsidRDefault="00213E96" w:rsidP="00213E96">
      <w:pPr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caps/>
        </w:rPr>
        <w:fldChar w:fldCharType="begin"/>
      </w:r>
      <w:r w:rsidRPr="009D4127">
        <w:rPr>
          <w:rFonts w:ascii="Huawei Sans" w:eastAsia="方正兰亭黑简体" w:hAnsi="Huawei Sans"/>
          <w:caps/>
        </w:rPr>
        <w:instrText xml:space="preserve"> DOCPROPERTY  Confidential </w:instrText>
      </w:r>
      <w:r w:rsidRPr="009D4127">
        <w:rPr>
          <w:rFonts w:ascii="Huawei Sans" w:eastAsia="方正兰亭黑简体" w:hAnsi="Huawei Sans"/>
          <w:caps/>
        </w:rPr>
        <w:fldChar w:fldCharType="end"/>
      </w:r>
    </w:p>
    <w:p w14:paraId="6F7BEF1B" w14:textId="77777777" w:rsidR="00213E96" w:rsidRPr="0017054E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  <w:r w:rsidRPr="009D4127">
        <w:rPr>
          <w:rFonts w:ascii="Huawei Sans" w:eastAsia="方正兰亭黑简体" w:hAnsi="Huawei Sans"/>
          <w:lang w:eastAsia="zh-CN"/>
        </w:rPr>
        <w:t>华为技术有限公司</w:t>
      </w:r>
    </w:p>
    <w:tbl>
      <w:tblPr>
        <w:tblStyle w:val="TableGrid"/>
        <w:tblW w:w="0" w:type="auto"/>
        <w:tblInd w:w="0" w:type="dxa"/>
        <w:tblLook w:val="01E0" w:firstRow="1" w:lastRow="1" w:firstColumn="1" w:lastColumn="1" w:noHBand="0" w:noVBand="0"/>
      </w:tblPr>
      <w:tblGrid>
        <w:gridCol w:w="9639"/>
      </w:tblGrid>
      <w:tr w:rsidR="00221DE2" w:rsidRPr="004F5A90" w14:paraId="7265079A" w14:textId="77777777" w:rsidTr="003B4737">
        <w:trPr>
          <w:trHeight w:val="4799"/>
        </w:trPr>
        <w:tc>
          <w:tcPr>
            <w:tcW w:w="9639" w:type="dxa"/>
          </w:tcPr>
          <w:p w14:paraId="69DCF30B" w14:textId="77777777" w:rsidR="00221DE2" w:rsidRPr="004F5A90" w:rsidRDefault="00221DE2" w:rsidP="003B4737">
            <w:pPr>
              <w:pStyle w:val="Cover4"/>
              <w:rPr>
                <w:rFonts w:ascii="Huawei Sans" w:eastAsia="方正兰亭黑简体" w:hAnsi="Huawei Sans" w:cs="Huawei Sans"/>
                <w:sz w:val="22"/>
              </w:rPr>
            </w:pPr>
            <w:r w:rsidRPr="004F5A90">
              <w:rPr>
                <w:rFonts w:ascii="Huawei Sans" w:eastAsia="方正兰亭黑简体" w:hAnsi="Huawei Sans" w:cs="Huawei Sans"/>
                <w:sz w:val="22"/>
              </w:rPr>
              <w:lastRenderedPageBreak/>
              <w:t>版权所有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 xml:space="preserve"> © 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华为技术有限公司</w:t>
            </w:r>
            <w:r>
              <w:rPr>
                <w:rFonts w:ascii="Huawei Sans" w:eastAsia="方正兰亭黑简体" w:hAnsi="Huawei Sans" w:cs="Huawei Sans"/>
                <w:sz w:val="22"/>
              </w:rPr>
              <w:t xml:space="preserve"> 2021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。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 xml:space="preserve"> 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保留一切权利。</w:t>
            </w:r>
          </w:p>
          <w:p w14:paraId="5C64ED59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非经本公司书面许可，任何单位和个人不得擅自摘抄、复制本文档内容的部分或全部，并不得以任何形式传播。</w:t>
            </w:r>
          </w:p>
          <w:p w14:paraId="26F24EF1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</w:p>
          <w:p w14:paraId="38CB44B3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商标声明</w:t>
            </w:r>
          </w:p>
          <w:p w14:paraId="69175600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noProof/>
                <w:sz w:val="44"/>
              </w:rPr>
              <w:drawing>
                <wp:inline distT="0" distB="0" distL="0" distR="0" wp14:anchorId="6296C2CE" wp14:editId="4CBC51B2">
                  <wp:extent cx="295200" cy="300636"/>
                  <wp:effectExtent l="0" t="0" r="0" b="4445"/>
                  <wp:docPr id="9" name="图片 9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5A90">
              <w:rPr>
                <w:rFonts w:ascii="Huawei Sans" w:eastAsia="方正兰亭黑简体" w:hAnsi="Huawei Sans" w:cs="Huawei Sans"/>
                <w:sz w:val="24"/>
              </w:rPr>
              <w:t>和其他华为商标均为华为技术有限公司的商标。</w:t>
            </w:r>
          </w:p>
          <w:p w14:paraId="3F4B2913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本文档提及的其他所有商标或注册商标，由各自的所有人拥有。</w:t>
            </w:r>
          </w:p>
          <w:p w14:paraId="41738708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</w:p>
          <w:p w14:paraId="0810228A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注意</w:t>
            </w:r>
          </w:p>
          <w:p w14:paraId="6E09B96F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您购买的产品、服务或特性等应受华为公司商业合同和条款的约束，本文档中描述的全部或部分产品、服务或特性可能不在您的购买或使用范围之内。除非合同另有约定，华为公司对本文档内容不做任何明示或暗示的声明或保证。</w:t>
            </w:r>
          </w:p>
          <w:p w14:paraId="061BC519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28E18FA4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1516"/>
        <w:gridCol w:w="2752"/>
        <w:gridCol w:w="2123"/>
        <w:gridCol w:w="2197"/>
      </w:tblGrid>
      <w:tr w:rsidR="00C546AA" w14:paraId="12762D92" w14:textId="77777777" w:rsidTr="00541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32CFB9EC" w14:textId="08548112" w:rsidR="00C546AA" w:rsidRDefault="00C546AA" w:rsidP="00221DE2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修订记录</w:t>
            </w:r>
          </w:p>
        </w:tc>
        <w:tc>
          <w:tcPr>
            <w:tcW w:w="2752" w:type="dxa"/>
          </w:tcPr>
          <w:p w14:paraId="661C5EEF" w14:textId="64968B2D" w:rsidR="00C546AA" w:rsidRDefault="00C546AA" w:rsidP="00221DE2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修订内容</w:t>
            </w:r>
          </w:p>
        </w:tc>
        <w:tc>
          <w:tcPr>
            <w:tcW w:w="2123" w:type="dxa"/>
          </w:tcPr>
          <w:p w14:paraId="6972EC9C" w14:textId="7E662AAA" w:rsidR="00C546AA" w:rsidRDefault="00C546AA" w:rsidP="00221DE2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修改人</w:t>
            </w:r>
          </w:p>
        </w:tc>
        <w:tc>
          <w:tcPr>
            <w:tcW w:w="2197" w:type="dxa"/>
          </w:tcPr>
          <w:p w14:paraId="78EC0B30" w14:textId="2F6EBD49" w:rsidR="00C546AA" w:rsidRDefault="00C546AA" w:rsidP="00221DE2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修改时间</w:t>
            </w:r>
          </w:p>
        </w:tc>
      </w:tr>
      <w:tr w:rsidR="00C546AA" w14:paraId="68DB4446" w14:textId="77777777" w:rsidTr="0054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5ABEFAB3" w14:textId="46606400" w:rsidR="00C546AA" w:rsidRDefault="00C546AA" w:rsidP="00221DE2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V1.1</w:t>
            </w:r>
          </w:p>
        </w:tc>
        <w:tc>
          <w:tcPr>
            <w:tcW w:w="2752" w:type="dxa"/>
          </w:tcPr>
          <w:p w14:paraId="6BA49BDC" w14:textId="5BFB4085" w:rsidR="00C546AA" w:rsidRDefault="00C546AA" w:rsidP="00221DE2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初始稿</w:t>
            </w:r>
          </w:p>
        </w:tc>
        <w:tc>
          <w:tcPr>
            <w:tcW w:w="2123" w:type="dxa"/>
          </w:tcPr>
          <w:p w14:paraId="24FC4A46" w14:textId="50E722D4" w:rsidR="00C546AA" w:rsidRDefault="00C546AA" w:rsidP="00221DE2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赵小虎</w:t>
            </w:r>
          </w:p>
        </w:tc>
        <w:tc>
          <w:tcPr>
            <w:tcW w:w="2197" w:type="dxa"/>
          </w:tcPr>
          <w:p w14:paraId="7DBA22F0" w14:textId="4D50359B" w:rsidR="00C546AA" w:rsidRDefault="00C546AA" w:rsidP="00221DE2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2</w:t>
            </w:r>
            <w:r>
              <w:rPr>
                <w:rFonts w:ascii="Huawei Sans" w:eastAsia="方正兰亭黑简体" w:hAnsi="Huawei Sans" w:cs="Huawei Sans"/>
              </w:rPr>
              <w:t>021.7.4</w:t>
            </w:r>
          </w:p>
        </w:tc>
      </w:tr>
      <w:tr w:rsidR="00C546AA" w14:paraId="383C01F5" w14:textId="77777777" w:rsidTr="0054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3ED731A2" w14:textId="582B369B" w:rsidR="00C546AA" w:rsidRDefault="005D5ED9" w:rsidP="00C546AA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V1.2</w:t>
            </w:r>
          </w:p>
        </w:tc>
        <w:tc>
          <w:tcPr>
            <w:tcW w:w="2752" w:type="dxa"/>
          </w:tcPr>
          <w:p w14:paraId="6097E586" w14:textId="3143C0D9" w:rsidR="00C546AA" w:rsidRDefault="00C546AA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南开</w:t>
            </w:r>
            <w:r>
              <w:rPr>
                <w:rFonts w:ascii="Huawei Sans" w:eastAsia="方正兰亭黑简体" w:hAnsi="Huawei Sans" w:cs="Huawei Sans"/>
              </w:rPr>
              <w:t>大学</w:t>
            </w:r>
            <w:r w:rsidR="0017511E">
              <w:rPr>
                <w:rFonts w:ascii="Huawei Sans" w:eastAsia="方正兰亭黑简体" w:hAnsi="Huawei Sans" w:cs="Huawei Sans"/>
              </w:rPr>
              <w:t>实践</w:t>
            </w:r>
            <w:r>
              <w:rPr>
                <w:rFonts w:ascii="Huawei Sans" w:eastAsia="方正兰亭黑简体" w:hAnsi="Huawei Sans" w:cs="Huawei Sans"/>
              </w:rPr>
              <w:t>常见问题修改</w:t>
            </w:r>
          </w:p>
        </w:tc>
        <w:tc>
          <w:tcPr>
            <w:tcW w:w="2123" w:type="dxa"/>
          </w:tcPr>
          <w:p w14:paraId="3E4D1F12" w14:textId="63467FC7" w:rsidR="00C546AA" w:rsidRDefault="00541B7B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李宝林</w:t>
            </w:r>
          </w:p>
        </w:tc>
        <w:tc>
          <w:tcPr>
            <w:tcW w:w="2197" w:type="dxa"/>
          </w:tcPr>
          <w:p w14:paraId="2FADC3C4" w14:textId="5CE1017A" w:rsidR="00C546AA" w:rsidRDefault="00C546AA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2</w:t>
            </w:r>
            <w:r w:rsidR="00541B7B">
              <w:rPr>
                <w:rFonts w:ascii="Huawei Sans" w:eastAsia="方正兰亭黑简体" w:hAnsi="Huawei Sans" w:cs="Huawei Sans"/>
              </w:rPr>
              <w:t>021.7.8</w:t>
            </w:r>
          </w:p>
        </w:tc>
      </w:tr>
      <w:tr w:rsidR="004F5854" w14:paraId="450184A0" w14:textId="77777777" w:rsidTr="0054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2D82A551" w14:textId="65A4F3BC" w:rsidR="004F5854" w:rsidRDefault="004F5854" w:rsidP="00C546AA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V1.3</w:t>
            </w:r>
          </w:p>
        </w:tc>
        <w:tc>
          <w:tcPr>
            <w:tcW w:w="2752" w:type="dxa"/>
          </w:tcPr>
          <w:p w14:paraId="080CEEDE" w14:textId="33BE9CDB" w:rsidR="004F5854" w:rsidRDefault="004F5854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优化</w:t>
            </w:r>
          </w:p>
        </w:tc>
        <w:tc>
          <w:tcPr>
            <w:tcW w:w="2123" w:type="dxa"/>
          </w:tcPr>
          <w:p w14:paraId="73347756" w14:textId="4537F923" w:rsidR="004F5854" w:rsidRDefault="004F5854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赵小虎</w:t>
            </w:r>
          </w:p>
        </w:tc>
        <w:tc>
          <w:tcPr>
            <w:tcW w:w="2197" w:type="dxa"/>
          </w:tcPr>
          <w:p w14:paraId="3ED32364" w14:textId="742988A3" w:rsidR="004F5854" w:rsidRDefault="004F5854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202</w:t>
            </w:r>
            <w:r w:rsidR="00867F06">
              <w:rPr>
                <w:rFonts w:ascii="Huawei Sans" w:eastAsia="方正兰亭黑简体" w:hAnsi="Huawei Sans" w:cs="Huawei Sans"/>
              </w:rPr>
              <w:t>1</w:t>
            </w:r>
            <w:r>
              <w:rPr>
                <w:rFonts w:ascii="Huawei Sans" w:eastAsia="方正兰亭黑简体" w:hAnsi="Huawei Sans" w:cs="Huawei Sans"/>
              </w:rPr>
              <w:t>.1</w:t>
            </w:r>
            <w:r w:rsidR="002A39F8">
              <w:rPr>
                <w:rFonts w:ascii="Huawei Sans" w:eastAsia="方正兰亭黑简体" w:hAnsi="Huawei Sans" w:cs="Huawei Sans"/>
              </w:rPr>
              <w:t>2</w:t>
            </w:r>
            <w:r>
              <w:rPr>
                <w:rFonts w:ascii="Huawei Sans" w:eastAsia="方正兰亭黑简体" w:hAnsi="Huawei Sans" w:cs="Huawei Sans"/>
              </w:rPr>
              <w:t>.</w:t>
            </w:r>
            <w:r w:rsidR="002A39F8">
              <w:rPr>
                <w:rFonts w:ascii="Huawei Sans" w:eastAsia="方正兰亭黑简体" w:hAnsi="Huawei Sans" w:cs="Huawei Sans"/>
              </w:rPr>
              <w:t>2</w:t>
            </w:r>
            <w:r w:rsidR="00631CD5">
              <w:rPr>
                <w:rFonts w:ascii="Huawei Sans" w:eastAsia="方正兰亭黑简体" w:hAnsi="Huawei Sans" w:cs="Huawei Sans"/>
              </w:rPr>
              <w:t>7</w:t>
            </w:r>
          </w:p>
        </w:tc>
      </w:tr>
    </w:tbl>
    <w:p w14:paraId="7050413F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51E3F057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30882D85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73472114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1658"/>
        <w:gridCol w:w="7868"/>
      </w:tblGrid>
      <w:tr w:rsidR="00221DE2" w:rsidRPr="004F5A90" w14:paraId="72B9B376" w14:textId="77777777" w:rsidTr="003B4737">
        <w:trPr>
          <w:trHeight w:val="634"/>
        </w:trPr>
        <w:tc>
          <w:tcPr>
            <w:tcW w:w="9640" w:type="dxa"/>
            <w:gridSpan w:val="2"/>
            <w:vAlign w:val="center"/>
          </w:tcPr>
          <w:p w14:paraId="0ACCED56" w14:textId="77777777" w:rsidR="00221DE2" w:rsidRPr="004F5A90" w:rsidRDefault="00221DE2" w:rsidP="003B4737">
            <w:pPr>
              <w:pStyle w:val="Cover2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华为技术有限公司</w:t>
            </w:r>
          </w:p>
        </w:tc>
      </w:tr>
      <w:tr w:rsidR="00221DE2" w:rsidRPr="004F5A90" w14:paraId="3EA51455" w14:textId="77777777" w:rsidTr="003B4737">
        <w:trPr>
          <w:trHeight w:val="371"/>
        </w:trPr>
        <w:tc>
          <w:tcPr>
            <w:tcW w:w="1675" w:type="dxa"/>
            <w:vAlign w:val="center"/>
          </w:tcPr>
          <w:p w14:paraId="5926B10C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地址：</w:t>
            </w:r>
          </w:p>
        </w:tc>
        <w:tc>
          <w:tcPr>
            <w:tcW w:w="7965" w:type="dxa"/>
            <w:vAlign w:val="center"/>
          </w:tcPr>
          <w:p w14:paraId="3C630AE0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深圳市龙岗区坂田华为总部办公楼</w:t>
            </w:r>
            <w:r w:rsidRPr="004F5A90">
              <w:rPr>
                <w:rFonts w:ascii="Huawei Sans" w:eastAsia="方正兰亭黑简体" w:hAnsi="Huawei Sans" w:cs="Huawei Sans"/>
              </w:rPr>
              <w:t xml:space="preserve">     </w:t>
            </w:r>
            <w:r w:rsidRPr="004F5A90">
              <w:rPr>
                <w:rFonts w:ascii="Huawei Sans" w:eastAsia="方正兰亭黑简体" w:hAnsi="Huawei Sans" w:cs="Huawei Sans"/>
              </w:rPr>
              <w:t>邮编：</w:t>
            </w:r>
            <w:r w:rsidRPr="004F5A90">
              <w:rPr>
                <w:rFonts w:ascii="Huawei Sans" w:eastAsia="方正兰亭黑简体" w:hAnsi="Huawei Sans" w:cs="Huawei Sans"/>
              </w:rPr>
              <w:t>518129</w:t>
            </w:r>
          </w:p>
        </w:tc>
      </w:tr>
      <w:tr w:rsidR="00221DE2" w:rsidRPr="004F5A90" w14:paraId="336038F0" w14:textId="77777777" w:rsidTr="003B4737">
        <w:trPr>
          <w:trHeight w:val="337"/>
        </w:trPr>
        <w:tc>
          <w:tcPr>
            <w:tcW w:w="1675" w:type="dxa"/>
            <w:vAlign w:val="center"/>
          </w:tcPr>
          <w:p w14:paraId="5E09DC5D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网址：</w:t>
            </w:r>
          </w:p>
        </w:tc>
        <w:tc>
          <w:tcPr>
            <w:tcW w:w="7965" w:type="dxa"/>
            <w:vAlign w:val="center"/>
          </w:tcPr>
          <w:p w14:paraId="3B57D3AC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Style w:val="Hyperlink"/>
                <w:rFonts w:ascii="Huawei Sans" w:eastAsia="方正兰亭黑简体" w:hAnsi="Huawei Sans" w:cs="Huawei Sans"/>
                <w:lang w:val="pt-BR"/>
              </w:rPr>
              <w:t>http://</w:t>
            </w:r>
            <w:hyperlink r:id="rId14" w:history="1">
              <w:r w:rsidRPr="004F5A90">
                <w:rPr>
                  <w:rStyle w:val="Hyperlink"/>
                  <w:rFonts w:ascii="Huawei Sans" w:eastAsia="方正兰亭黑简体" w:hAnsi="Huawei Sans" w:cs="Huawei Sans"/>
                  <w:lang w:val="pt-BR"/>
                </w:rPr>
                <w:t>e</w:t>
              </w:r>
            </w:hyperlink>
            <w:r w:rsidRPr="004F5A90">
              <w:rPr>
                <w:rStyle w:val="Hyperlink"/>
                <w:rFonts w:ascii="Huawei Sans" w:eastAsia="方正兰亭黑简体" w:hAnsi="Huawei Sans" w:cs="Huawei Sans"/>
                <w:lang w:val="pt-BR"/>
              </w:rPr>
              <w:t>.huawei.com</w:t>
            </w:r>
          </w:p>
        </w:tc>
      </w:tr>
    </w:tbl>
    <w:p w14:paraId="0D7525A8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62326908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</w:pPr>
    </w:p>
    <w:p w14:paraId="42F4514A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</w:pPr>
    </w:p>
    <w:p w14:paraId="31DF679D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  <w:sectPr w:rsidR="00221DE2" w:rsidRPr="004F5A90" w:rsidSect="0020153C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Ref218071467" w:displacedByCustomXml="next"/>
    <w:bookmarkStart w:id="1" w:name="_Ref218071624" w:displacedByCustomXml="next"/>
    <w:bookmarkStart w:id="2" w:name="_Ref218071784" w:displacedByCustomXml="next"/>
    <w:bookmarkStart w:id="3" w:name="_Ref218072047" w:displacedByCustomXml="next"/>
    <w:bookmarkStart w:id="4" w:name="_Ref218422894" w:displacedByCustomXml="next"/>
    <w:bookmarkStart w:id="5" w:name="_Ref218422900" w:displacedByCustomXml="next"/>
    <w:bookmarkStart w:id="6" w:name="_Ref218423379" w:displacedByCustomXml="next"/>
    <w:bookmarkStart w:id="7" w:name="_Toc218425197" w:displacedByCustomXml="next"/>
    <w:bookmarkStart w:id="8" w:name="_Toc227138864" w:displacedByCustomXml="next"/>
    <w:bookmarkStart w:id="9" w:name="_Toc437504216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03959601" w14:textId="4D70F06F" w:rsidR="000843E9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92876236" w:history="1">
            <w:r w:rsidR="000843E9" w:rsidRPr="00F8768C">
              <w:rPr>
                <w:rStyle w:val="Hyperlink"/>
                <w:rFonts w:cs="Huawei Sans"/>
                <w:noProof/>
              </w:rPr>
              <w:t>1</w:t>
            </w:r>
            <w:r w:rsidR="000843E9" w:rsidRPr="00F8768C">
              <w:rPr>
                <w:rStyle w:val="Hyperlink"/>
                <w:rFonts w:hint="eastAsia"/>
                <w:noProof/>
              </w:rPr>
              <w:t xml:space="preserve"> </w:t>
            </w:r>
            <w:r w:rsidR="000843E9" w:rsidRPr="00F8768C">
              <w:rPr>
                <w:rStyle w:val="Hyperlink"/>
                <w:rFonts w:hint="eastAsia"/>
                <w:noProof/>
              </w:rPr>
              <w:t>实验介绍</w:t>
            </w:r>
            <w:r w:rsidR="000843E9">
              <w:rPr>
                <w:noProof/>
                <w:webHidden/>
              </w:rPr>
              <w:tab/>
            </w:r>
            <w:r w:rsidR="000843E9">
              <w:rPr>
                <w:noProof/>
                <w:webHidden/>
              </w:rPr>
              <w:fldChar w:fldCharType="begin"/>
            </w:r>
            <w:r w:rsidR="000843E9">
              <w:rPr>
                <w:noProof/>
                <w:webHidden/>
              </w:rPr>
              <w:instrText xml:space="preserve"> PAGEREF _Toc92876236 \h </w:instrText>
            </w:r>
            <w:r w:rsidR="000843E9">
              <w:rPr>
                <w:noProof/>
                <w:webHidden/>
              </w:rPr>
            </w:r>
            <w:r w:rsidR="000843E9">
              <w:rPr>
                <w:noProof/>
                <w:webHidden/>
              </w:rPr>
              <w:fldChar w:fldCharType="separate"/>
            </w:r>
            <w:r w:rsidR="000843E9">
              <w:rPr>
                <w:noProof/>
                <w:webHidden/>
              </w:rPr>
              <w:t>3</w:t>
            </w:r>
            <w:r w:rsidR="000843E9">
              <w:rPr>
                <w:noProof/>
                <w:webHidden/>
              </w:rPr>
              <w:fldChar w:fldCharType="end"/>
            </w:r>
          </w:hyperlink>
        </w:p>
        <w:p w14:paraId="1CA85DE9" w14:textId="499C6422" w:rsidR="000843E9" w:rsidRDefault="000843E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37" w:history="1">
            <w:r w:rsidRPr="00F8768C">
              <w:rPr>
                <w:rStyle w:val="Hyperlink"/>
                <w:rFonts w:cs="Huawei Sans"/>
                <w:snapToGrid w:val="0"/>
              </w:rPr>
              <w:t>1.1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简介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2277A4E" w14:textId="3B71E248" w:rsidR="000843E9" w:rsidRDefault="000843E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38" w:history="1">
            <w:r w:rsidRPr="00F8768C">
              <w:rPr>
                <w:rStyle w:val="Hyperlink"/>
                <w:rFonts w:cs="Huawei Sans"/>
                <w:snapToGrid w:val="0"/>
              </w:rPr>
              <w:t>1.2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内容描述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F8BC0D4" w14:textId="53FE109A" w:rsidR="000843E9" w:rsidRDefault="000843E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39" w:history="1">
            <w:r w:rsidRPr="00F8768C">
              <w:rPr>
                <w:rStyle w:val="Hyperlink"/>
                <w:rFonts w:cs="Huawei Sans"/>
                <w:snapToGrid w:val="0"/>
              </w:rPr>
              <w:t>1.3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读者知识背景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F714B39" w14:textId="14F5D764" w:rsidR="000843E9" w:rsidRDefault="000843E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40" w:history="1">
            <w:r w:rsidRPr="00F8768C">
              <w:rPr>
                <w:rStyle w:val="Hyperlink"/>
                <w:rFonts w:cs="Huawei Sans"/>
                <w:snapToGrid w:val="0"/>
              </w:rPr>
              <w:t>1.4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实验环境说明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85FC21D" w14:textId="03062D57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41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1.4.1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个人电脑及操作系统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CA6CED7" w14:textId="5F414425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42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1.4.2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虚拟机软件及其版本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659F50E" w14:textId="5C20A9AA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43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1.4.3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作为</w:t>
            </w:r>
            <w:r w:rsidRPr="00F8768C">
              <w:rPr>
                <w:rStyle w:val="Hyperlink"/>
              </w:rPr>
              <w:t xml:space="preserve"> LFS </w:t>
            </w:r>
            <w:r w:rsidRPr="00F8768C">
              <w:rPr>
                <w:rStyle w:val="Hyperlink"/>
                <w:rFonts w:hint="eastAsia"/>
              </w:rPr>
              <w:t>宿主机的虚拟机规格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41B09F5" w14:textId="46915F72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44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1.4.4</w:t>
            </w:r>
            <w:r w:rsidRPr="00F8768C">
              <w:rPr>
                <w:rStyle w:val="Hyperlink"/>
              </w:rPr>
              <w:t xml:space="preserve"> openEuler </w:t>
            </w:r>
            <w:r w:rsidRPr="00F8768C">
              <w:rPr>
                <w:rStyle w:val="Hyperlink"/>
                <w:rFonts w:hint="eastAsia"/>
              </w:rPr>
              <w:t>操作系统镜像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C59B6C0" w14:textId="5255F861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45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1.4.5</w:t>
            </w:r>
            <w:r w:rsidRPr="00F8768C">
              <w:rPr>
                <w:rStyle w:val="Hyperlink"/>
              </w:rPr>
              <w:t xml:space="preserve"> LFS </w:t>
            </w:r>
            <w:r w:rsidRPr="00F8768C">
              <w:rPr>
                <w:rStyle w:val="Hyperlink"/>
                <w:rFonts w:hint="eastAsia"/>
              </w:rPr>
              <w:t>版本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8C4A6CF" w14:textId="03789E6E" w:rsidR="000843E9" w:rsidRDefault="000843E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46" w:history="1">
            <w:r w:rsidRPr="00F8768C">
              <w:rPr>
                <w:rStyle w:val="Hyperlink"/>
                <w:rFonts w:cs="Huawei Sans"/>
                <w:snapToGrid w:val="0"/>
              </w:rPr>
              <w:t>1.5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学习参考资料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B4042D9" w14:textId="6754F5B8" w:rsidR="000843E9" w:rsidRDefault="000843E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876247" w:history="1">
            <w:r w:rsidRPr="00F8768C">
              <w:rPr>
                <w:rStyle w:val="Hyperlink"/>
                <w:rFonts w:cs="Huawei Sans"/>
                <w:noProof/>
              </w:rPr>
              <w:t>2</w:t>
            </w:r>
            <w:r w:rsidRPr="00F8768C">
              <w:rPr>
                <w:rStyle w:val="Hyperlink"/>
                <w:rFonts w:hint="eastAsia"/>
                <w:noProof/>
              </w:rPr>
              <w:t xml:space="preserve"> </w:t>
            </w:r>
            <w:r w:rsidRPr="00F8768C">
              <w:rPr>
                <w:rStyle w:val="Hyperlink"/>
                <w:rFonts w:hint="eastAsia"/>
                <w:noProof/>
              </w:rPr>
              <w:t>宿主机系统的准备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_Toc92876247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124AC" w14:textId="77F7CB66" w:rsidR="000843E9" w:rsidRDefault="000843E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48" w:history="1">
            <w:r w:rsidRPr="00F8768C">
              <w:rPr>
                <w:rStyle w:val="Hyperlink"/>
                <w:rFonts w:cs="Huawei Sans"/>
                <w:snapToGrid w:val="0"/>
              </w:rPr>
              <w:t>2.1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虚拟机软件的安装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2F8A9E9" w14:textId="3BA578A7" w:rsidR="000843E9" w:rsidRDefault="000843E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49" w:history="1">
            <w:r w:rsidRPr="00F8768C">
              <w:rPr>
                <w:rStyle w:val="Hyperlink"/>
                <w:rFonts w:cs="Huawei Sans"/>
                <w:snapToGrid w:val="0"/>
              </w:rPr>
              <w:t>2.2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虚拟机的创建与配置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89B17CE" w14:textId="1EEFD6B2" w:rsidR="000843E9" w:rsidRDefault="000843E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50" w:history="1">
            <w:r w:rsidRPr="00F8768C">
              <w:rPr>
                <w:rStyle w:val="Hyperlink"/>
                <w:rFonts w:cs="Huawei Sans"/>
                <w:snapToGrid w:val="0"/>
              </w:rPr>
              <w:t>2.3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安装</w:t>
            </w:r>
            <w:r w:rsidRPr="00F8768C">
              <w:rPr>
                <w:rStyle w:val="Hyperlink"/>
              </w:rPr>
              <w:t>openEuler</w:t>
            </w:r>
            <w:r w:rsidRPr="00F8768C">
              <w:rPr>
                <w:rStyle w:val="Hyperlink"/>
                <w:rFonts w:hint="eastAsia"/>
              </w:rPr>
              <w:t>操作系统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0ECEA3D" w14:textId="693618BF" w:rsidR="000843E9" w:rsidRDefault="000843E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876251" w:history="1">
            <w:r w:rsidRPr="00F8768C">
              <w:rPr>
                <w:rStyle w:val="Hyperlink"/>
                <w:rFonts w:cs="Huawei Sans"/>
                <w:noProof/>
              </w:rPr>
              <w:t>3</w:t>
            </w:r>
            <w:r w:rsidRPr="00F8768C">
              <w:rPr>
                <w:rStyle w:val="Hyperlink"/>
                <w:noProof/>
              </w:rPr>
              <w:t xml:space="preserve"> LFS </w:t>
            </w:r>
            <w:r w:rsidRPr="00F8768C">
              <w:rPr>
                <w:rStyle w:val="Hyperlink"/>
                <w:rFonts w:hint="eastAsia"/>
                <w:noProof/>
              </w:rPr>
              <w:t>系统的构建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_Toc92876251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30D09" w14:textId="1C4F8982" w:rsidR="000843E9" w:rsidRDefault="000843E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52" w:history="1">
            <w:r w:rsidRPr="00F8768C">
              <w:rPr>
                <w:rStyle w:val="Hyperlink"/>
                <w:rFonts w:cs="Huawei Sans"/>
                <w:snapToGrid w:val="0"/>
              </w:rPr>
              <w:t>3.1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为宿主系统准备好构建</w:t>
            </w:r>
            <w:r w:rsidRPr="00F8768C">
              <w:rPr>
                <w:rStyle w:val="Hyperlink"/>
              </w:rPr>
              <w:t xml:space="preserve"> LFS </w:t>
            </w:r>
            <w:r w:rsidRPr="00F8768C">
              <w:rPr>
                <w:rStyle w:val="Hyperlink"/>
                <w:rFonts w:hint="eastAsia"/>
              </w:rPr>
              <w:t>目标系统的环境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3077FB2C" w14:textId="40597792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53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3.1.1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脚本</w:t>
            </w:r>
            <w:r w:rsidRPr="00F8768C">
              <w:rPr>
                <w:rStyle w:val="Hyperlink"/>
              </w:rPr>
              <w:t xml:space="preserve"> part-0.sh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05EB85DA" w14:textId="3BE6F024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54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3.1.2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脚本</w:t>
            </w:r>
            <w:r w:rsidRPr="00F8768C">
              <w:rPr>
                <w:rStyle w:val="Hyperlink"/>
              </w:rPr>
              <w:t xml:space="preserve"> part-1.sh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377ABEE2" w14:textId="354C293C" w:rsidR="000843E9" w:rsidRDefault="000843E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55" w:history="1">
            <w:r w:rsidRPr="00F8768C">
              <w:rPr>
                <w:rStyle w:val="Hyperlink"/>
                <w:rFonts w:cs="Huawei Sans"/>
                <w:snapToGrid w:val="0"/>
              </w:rPr>
              <w:t>3.2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以</w:t>
            </w:r>
            <w:r w:rsidRPr="00F8768C">
              <w:rPr>
                <w:rStyle w:val="Hyperlink"/>
              </w:rPr>
              <w:t xml:space="preserve"> lfs </w:t>
            </w:r>
            <w:r w:rsidRPr="00F8768C">
              <w:rPr>
                <w:rStyle w:val="Hyperlink"/>
                <w:rFonts w:hint="eastAsia"/>
              </w:rPr>
              <w:t>用户构建编译临时工具链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7AF9B0E6" w14:textId="2918321F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56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3.2.1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脚本</w:t>
            </w:r>
            <w:r w:rsidRPr="00F8768C">
              <w:rPr>
                <w:rStyle w:val="Hyperlink"/>
              </w:rPr>
              <w:t xml:space="preserve"> part-2.sh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58046EB9" w14:textId="523ECEFF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57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3.2.2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通用编译指南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3D18A31F" w14:textId="1D0885D5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58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3.2.3</w:t>
            </w:r>
            <w:r w:rsidRPr="00F8768C">
              <w:rPr>
                <w:rStyle w:val="Hyperlink"/>
              </w:rPr>
              <w:t xml:space="preserve"> gcc-4.9.2 </w:t>
            </w:r>
            <w:r w:rsidRPr="00F8768C">
              <w:rPr>
                <w:rStyle w:val="Hyperlink"/>
                <w:rFonts w:hint="eastAsia"/>
              </w:rPr>
              <w:t>编译问题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7536B606" w14:textId="46986E4D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59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3.2.4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其他需要注意的地方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4EF1F53F" w14:textId="109E0451" w:rsidR="000843E9" w:rsidRDefault="000843E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60" w:history="1">
            <w:r w:rsidRPr="00F8768C">
              <w:rPr>
                <w:rStyle w:val="Hyperlink"/>
                <w:rFonts w:cs="Huawei Sans"/>
                <w:snapToGrid w:val="0"/>
              </w:rPr>
              <w:t>3.3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在</w:t>
            </w:r>
            <w:r w:rsidRPr="00F8768C">
              <w:rPr>
                <w:rStyle w:val="Hyperlink"/>
              </w:rPr>
              <w:t xml:space="preserve"> chrooted </w:t>
            </w:r>
            <w:r w:rsidRPr="00F8768C">
              <w:rPr>
                <w:rStyle w:val="Hyperlink"/>
                <w:rFonts w:hint="eastAsia"/>
              </w:rPr>
              <w:t>环境下构建</w:t>
            </w:r>
            <w:r w:rsidRPr="00F8768C">
              <w:rPr>
                <w:rStyle w:val="Hyperlink"/>
              </w:rPr>
              <w:t xml:space="preserve"> LFS </w:t>
            </w:r>
            <w:r w:rsidRPr="00F8768C">
              <w:rPr>
                <w:rStyle w:val="Hyperlink"/>
                <w:rFonts w:hint="eastAsia"/>
              </w:rPr>
              <w:t>目标系统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335A4F79" w14:textId="3C98356F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61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3.3.1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脚本</w:t>
            </w:r>
            <w:r w:rsidRPr="00F8768C">
              <w:rPr>
                <w:rStyle w:val="Hyperlink"/>
              </w:rPr>
              <w:t xml:space="preserve"> part-3.0.sh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2AA7A9C7" w14:textId="5305E40F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62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3.3.2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脚本</w:t>
            </w:r>
            <w:r w:rsidRPr="00F8768C">
              <w:rPr>
                <w:rStyle w:val="Hyperlink"/>
              </w:rPr>
              <w:t xml:space="preserve"> part-3.1.sh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7D290271" w14:textId="549DD259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63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3.3.3</w:t>
            </w:r>
            <w:r w:rsidRPr="00F8768C">
              <w:rPr>
                <w:rStyle w:val="Hyperlink"/>
              </w:rPr>
              <w:t xml:space="preserve"> mount &amp; chroot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294FB05F" w14:textId="11CD46BB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64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3.3.4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通用编译指南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712E0825" w14:textId="214C3054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65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3.3.5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其他问题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0DFB7944" w14:textId="386DD20A" w:rsidR="000843E9" w:rsidRDefault="000843E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66" w:history="1">
            <w:r w:rsidRPr="00F8768C">
              <w:rPr>
                <w:rStyle w:val="Hyperlink"/>
                <w:rFonts w:cs="Huawei Sans"/>
                <w:snapToGrid w:val="0"/>
              </w:rPr>
              <w:t>3.4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配置</w:t>
            </w:r>
            <w:r w:rsidRPr="00F8768C">
              <w:rPr>
                <w:rStyle w:val="Hyperlink"/>
              </w:rPr>
              <w:t xml:space="preserve"> LFS </w:t>
            </w:r>
            <w:r w:rsidRPr="00F8768C">
              <w:rPr>
                <w:rStyle w:val="Hyperlink"/>
                <w:rFonts w:hint="eastAsia"/>
              </w:rPr>
              <w:t>目标系统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0367E911" w14:textId="526B2E17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67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3.4.1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第二个版本的</w:t>
            </w:r>
            <w:r w:rsidRPr="00F8768C">
              <w:rPr>
                <w:rStyle w:val="Hyperlink"/>
              </w:rPr>
              <w:t>chroot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4464EFF7" w14:textId="4D3DEF9F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68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3.4.2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脚本</w:t>
            </w:r>
            <w:r w:rsidRPr="00F8768C">
              <w:rPr>
                <w:rStyle w:val="Hyperlink"/>
              </w:rPr>
              <w:t xml:space="preserve"> part-3.2.sh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6F56B8CF" w14:textId="0B9FD5A4" w:rsidR="000843E9" w:rsidRDefault="000843E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69" w:history="1">
            <w:r w:rsidRPr="00F8768C">
              <w:rPr>
                <w:rStyle w:val="Hyperlink"/>
                <w:rFonts w:cs="Huawei Sans"/>
                <w:snapToGrid w:val="0"/>
              </w:rPr>
              <w:t>3.5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编译并安装内核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6CFCD47C" w14:textId="56493BD0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70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3.5.1</w:t>
            </w:r>
            <w:r w:rsidRPr="00F8768C">
              <w:rPr>
                <w:rStyle w:val="Hyperlink"/>
              </w:rPr>
              <w:t xml:space="preserve"> make menuconfig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3A70797B" w14:textId="3061535E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71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3.5.2</w:t>
            </w:r>
            <w:r w:rsidRPr="00F8768C">
              <w:rPr>
                <w:rStyle w:val="Hyperlink"/>
              </w:rPr>
              <w:t xml:space="preserve"> .config </w:t>
            </w:r>
            <w:r w:rsidRPr="00F8768C">
              <w:rPr>
                <w:rStyle w:val="Hyperlink"/>
                <w:rFonts w:hint="eastAsia"/>
              </w:rPr>
              <w:t>文件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07F134D6" w14:textId="77F94E95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72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3.5.3</w:t>
            </w:r>
            <w:r w:rsidRPr="00F8768C">
              <w:rPr>
                <w:rStyle w:val="Hyperlink"/>
              </w:rPr>
              <w:t xml:space="preserve"> Finding out which kernel target to build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4B849E5A" w14:textId="45E5A36A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73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3.5.4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脚本</w:t>
            </w:r>
            <w:r w:rsidRPr="00F8768C">
              <w:rPr>
                <w:rStyle w:val="Hyperlink"/>
              </w:rPr>
              <w:t xml:space="preserve"> part-3.3.sh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39BBCDC5" w14:textId="76E9B869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74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3.5.5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其他问题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74D1C7B2" w14:textId="613C55A0" w:rsidR="000843E9" w:rsidRDefault="000843E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75" w:history="1">
            <w:r w:rsidRPr="00F8768C">
              <w:rPr>
                <w:rStyle w:val="Hyperlink"/>
                <w:rFonts w:cs="Huawei Sans"/>
                <w:snapToGrid w:val="0"/>
              </w:rPr>
              <w:t>3.6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设置</w:t>
            </w:r>
            <w:r w:rsidRPr="00F8768C">
              <w:rPr>
                <w:rStyle w:val="Hyperlink"/>
              </w:rPr>
              <w:t xml:space="preserve"> GRUB </w:t>
            </w:r>
            <w:r w:rsidRPr="00F8768C">
              <w:rPr>
                <w:rStyle w:val="Hyperlink"/>
                <w:rFonts w:hint="eastAsia"/>
              </w:rPr>
              <w:t>使新系统可引导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2EE6DC4B" w14:textId="2CA3522B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76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3.6.1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配置</w:t>
            </w:r>
            <w:r w:rsidRPr="00F8768C">
              <w:rPr>
                <w:rStyle w:val="Hyperlink"/>
              </w:rPr>
              <w:t xml:space="preserve"> LFS </w:t>
            </w:r>
            <w:r w:rsidRPr="00F8768C">
              <w:rPr>
                <w:rStyle w:val="Hyperlink"/>
                <w:rFonts w:hint="eastAsia"/>
              </w:rPr>
              <w:t>目标系统</w:t>
            </w:r>
            <w:r w:rsidRPr="00F8768C">
              <w:rPr>
                <w:rStyle w:val="Hyperlink"/>
              </w:rPr>
              <w:t xml:space="preserve"> GRUB——part-3.4.sh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699E00FC" w14:textId="19B68A5E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77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3.6.2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更改宿主机</w:t>
            </w:r>
            <w:r w:rsidRPr="00F8768C">
              <w:rPr>
                <w:rStyle w:val="Hyperlink"/>
              </w:rPr>
              <w:t xml:space="preserve"> GRUB </w:t>
            </w:r>
            <w:r w:rsidRPr="00F8768C">
              <w:rPr>
                <w:rStyle w:val="Hyperlink"/>
                <w:rFonts w:hint="eastAsia"/>
              </w:rPr>
              <w:t>配置——</w:t>
            </w:r>
            <w:r w:rsidRPr="00F8768C">
              <w:rPr>
                <w:rStyle w:val="Hyperlink"/>
              </w:rPr>
              <w:t>part-3.5.sh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6D98B848" w14:textId="6975725D" w:rsidR="000843E9" w:rsidRDefault="000843E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78" w:history="1">
            <w:r w:rsidRPr="00F8768C">
              <w:rPr>
                <w:rStyle w:val="Hyperlink"/>
                <w:rFonts w:cs="Huawei Sans"/>
                <w:snapToGrid w:val="0"/>
              </w:rPr>
              <w:t>3.7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进入新的系统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16E2A236" w14:textId="0B0D09BB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79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3.7.1</w:t>
            </w:r>
            <w:r w:rsidRPr="00F8768C">
              <w:rPr>
                <w:rStyle w:val="Hyperlink"/>
              </w:rPr>
              <w:t xml:space="preserve"> Who is who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0F75B56E" w14:textId="494896AC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80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3.7.2</w:t>
            </w:r>
            <w:r w:rsidRPr="00F8768C">
              <w:rPr>
                <w:rStyle w:val="Hyperlink"/>
              </w:rPr>
              <w:t xml:space="preserve"> How to get 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31BDFF33" w14:textId="56EDEC2C" w:rsidR="000843E9" w:rsidRDefault="000843E9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81" w:history="1">
            <w:r w:rsidRPr="00F8768C">
              <w:rPr>
                <w:rStyle w:val="Hyperlink"/>
                <w:rFonts w:cs="Huawei Sans"/>
                <w:bCs/>
                <w:snapToGrid w:val="0"/>
              </w:rPr>
              <w:t>3.7.3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脚本</w:t>
            </w:r>
            <w:r w:rsidRPr="00F8768C">
              <w:rPr>
                <w:rStyle w:val="Hyperlink"/>
              </w:rPr>
              <w:t xml:space="preserve"> part-3.6.sh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60F410E1" w14:textId="30338315" w:rsidR="000843E9" w:rsidRDefault="000843E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876282" w:history="1">
            <w:r w:rsidRPr="00F8768C">
              <w:rPr>
                <w:rStyle w:val="Hyperlink"/>
                <w:rFonts w:cs="Huawei Sans"/>
                <w:noProof/>
              </w:rPr>
              <w:t>4</w:t>
            </w:r>
            <w:r w:rsidRPr="00F8768C">
              <w:rPr>
                <w:rStyle w:val="Hyperlink"/>
                <w:rFonts w:hint="eastAsia"/>
                <w:noProof/>
              </w:rPr>
              <w:t xml:space="preserve"> </w:t>
            </w:r>
            <w:r w:rsidRPr="00F8768C">
              <w:rPr>
                <w:rStyle w:val="Hyperlink"/>
                <w:rFonts w:hint="eastAsia"/>
                <w:noProof/>
              </w:rPr>
              <w:t>作业的提交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_Toc92876282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88146" w14:textId="0BA1E45B" w:rsidR="000843E9" w:rsidRDefault="000843E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83" w:history="1">
            <w:r w:rsidRPr="00F8768C">
              <w:rPr>
                <w:rStyle w:val="Hyperlink"/>
                <w:rFonts w:cs="Huawei Sans"/>
                <w:snapToGrid w:val="0"/>
              </w:rPr>
              <w:t>4.1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提交</w:t>
            </w:r>
            <w:r w:rsidRPr="00F8768C">
              <w:rPr>
                <w:rStyle w:val="Hyperlink"/>
              </w:rPr>
              <w:t xml:space="preserve"> PR </w:t>
            </w:r>
            <w:r w:rsidRPr="00F8768C">
              <w:rPr>
                <w:rStyle w:val="Hyperlink"/>
                <w:rFonts w:hint="eastAsia"/>
              </w:rPr>
              <w:t>前的准备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28C425BC" w14:textId="118F2CC5" w:rsidR="000843E9" w:rsidRDefault="000843E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84" w:history="1">
            <w:r w:rsidRPr="00F8768C">
              <w:rPr>
                <w:rStyle w:val="Hyperlink"/>
                <w:rFonts w:cs="Huawei Sans"/>
                <w:snapToGrid w:val="0"/>
              </w:rPr>
              <w:t>4.2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提交</w:t>
            </w:r>
            <w:r w:rsidRPr="00F8768C">
              <w:rPr>
                <w:rStyle w:val="Hyperlink"/>
              </w:rPr>
              <w:t xml:space="preserve"> PR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07E865D5" w14:textId="73F5DE4A" w:rsidR="000843E9" w:rsidRDefault="000843E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85" w:history="1">
            <w:r w:rsidRPr="00F8768C">
              <w:rPr>
                <w:rStyle w:val="Hyperlink"/>
                <w:rFonts w:cs="Huawei Sans"/>
                <w:snapToGrid w:val="0"/>
              </w:rPr>
              <w:t>4.3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参考链接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79974942" w14:textId="5CBDA683" w:rsidR="000843E9" w:rsidRDefault="000843E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876286" w:history="1">
            <w:r w:rsidRPr="00F8768C">
              <w:rPr>
                <w:rStyle w:val="Hyperlink"/>
                <w:rFonts w:cs="Huawei Sans"/>
                <w:noProof/>
              </w:rPr>
              <w:t>5</w:t>
            </w:r>
            <w:r w:rsidRPr="00F8768C">
              <w:rPr>
                <w:rStyle w:val="Hyperlink"/>
                <w:rFonts w:hint="eastAsia"/>
                <w:noProof/>
              </w:rPr>
              <w:t xml:space="preserve"> </w:t>
            </w:r>
            <w:r w:rsidRPr="00F8768C">
              <w:rPr>
                <w:rStyle w:val="Hyperlink"/>
                <w:rFonts w:hint="eastAsia"/>
                <w:noProof/>
              </w:rPr>
              <w:t>进阶任务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_Toc92876286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2619D" w14:textId="4230AEC6" w:rsidR="000843E9" w:rsidRDefault="000843E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876287" w:history="1">
            <w:r w:rsidRPr="00F8768C">
              <w:rPr>
                <w:rStyle w:val="Hyperlink"/>
                <w:rFonts w:cs="Huawei Sans"/>
                <w:noProof/>
              </w:rPr>
              <w:t>6</w:t>
            </w:r>
            <w:r w:rsidRPr="00F8768C">
              <w:rPr>
                <w:rStyle w:val="Hyperlink"/>
                <w:rFonts w:hint="eastAsia"/>
                <w:noProof/>
              </w:rPr>
              <w:t xml:space="preserve"> </w:t>
            </w:r>
            <w:r w:rsidRPr="00F8768C">
              <w:rPr>
                <w:rStyle w:val="Hyperlink"/>
                <w:rFonts w:hint="eastAsi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_Toc92876287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78897" w14:textId="4DBA131D" w:rsidR="000843E9" w:rsidRDefault="000843E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876288" w:history="1">
            <w:r w:rsidRPr="00F8768C">
              <w:rPr>
                <w:rStyle w:val="Hyperlink"/>
                <w:rFonts w:cs="Huawei Sans"/>
                <w:snapToGrid w:val="0"/>
              </w:rPr>
              <w:t>6.1</w:t>
            </w:r>
            <w:r w:rsidRPr="00F8768C">
              <w:rPr>
                <w:rStyle w:val="Hyperlink"/>
                <w:rFonts w:hint="eastAsia"/>
              </w:rPr>
              <w:t xml:space="preserve"> </w:t>
            </w:r>
            <w:r w:rsidRPr="00F8768C">
              <w:rPr>
                <w:rStyle w:val="Hyperlink"/>
                <w:rFonts w:hint="eastAsia"/>
              </w:rPr>
              <w:t>如何将资料从</w:t>
            </w:r>
            <w:r w:rsidRPr="00F8768C">
              <w:rPr>
                <w:rStyle w:val="Hyperlink"/>
              </w:rPr>
              <w:t xml:space="preserve"> PC </w:t>
            </w:r>
            <w:r w:rsidRPr="00F8768C">
              <w:rPr>
                <w:rStyle w:val="Hyperlink"/>
                <w:rFonts w:hint="eastAsia"/>
              </w:rPr>
              <w:t>复制到虚拟机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_Toc92876288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5FD010C6" w14:textId="7FD8C776" w:rsidR="000843E9" w:rsidRDefault="000843E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876289" w:history="1">
            <w:r w:rsidRPr="00F8768C">
              <w:rPr>
                <w:rStyle w:val="Hyperlink"/>
                <w:rFonts w:cs="Huawei Sans"/>
                <w:noProof/>
              </w:rPr>
              <w:t>7</w:t>
            </w:r>
            <w:r w:rsidRPr="00F8768C">
              <w:rPr>
                <w:rStyle w:val="Hyperlink"/>
                <w:rFonts w:hint="eastAsia"/>
                <w:noProof/>
              </w:rPr>
              <w:t xml:space="preserve"> </w:t>
            </w:r>
            <w:r w:rsidRPr="00F8768C">
              <w:rPr>
                <w:rStyle w:val="Hyperlink"/>
                <w:rFonts w:hint="eastAsia"/>
                <w:noProof/>
              </w:rPr>
              <w:t>缩略语表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_Toc92876289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B1C95" w14:textId="4C2068F3" w:rsidR="00B81DEF" w:rsidRPr="009D4127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9D4127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lang w:val="zh-CN"/>
        </w:rPr>
      </w:pPr>
      <w:r w:rsidRPr="009D4127">
        <w:rPr>
          <w:rFonts w:ascii="Huawei Sans" w:eastAsia="方正兰亭黑简体" w:hAnsi="Huawei Sans"/>
          <w:lang w:val="zh-CN"/>
        </w:rPr>
        <w:br w:type="page"/>
      </w:r>
    </w:p>
    <w:p w14:paraId="3E186D9C" w14:textId="72E0216C" w:rsidR="00412100" w:rsidRDefault="00412100" w:rsidP="00382C74">
      <w:pPr>
        <w:pStyle w:val="Heading1"/>
      </w:pPr>
      <w:bookmarkStart w:id="10" w:name="_Toc466755571"/>
      <w:bookmarkStart w:id="11" w:name="_Toc92876236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>
        <w:rPr>
          <w:rFonts w:hint="eastAsia"/>
        </w:rPr>
        <w:lastRenderedPageBreak/>
        <w:t>实验介绍</w:t>
      </w:r>
      <w:bookmarkEnd w:id="11"/>
    </w:p>
    <w:p w14:paraId="4A31E21F" w14:textId="373CF3C6" w:rsidR="00412100" w:rsidRDefault="00DB5D24" w:rsidP="0017054E">
      <w:pPr>
        <w:pStyle w:val="Heading2"/>
        <w:rPr>
          <w:lang w:eastAsia="zh-CN"/>
        </w:rPr>
      </w:pPr>
      <w:bookmarkStart w:id="12" w:name="_Toc92876237"/>
      <w:r>
        <w:rPr>
          <w:rFonts w:hint="eastAsia"/>
          <w:lang w:eastAsia="zh-CN"/>
        </w:rPr>
        <w:t>简介</w:t>
      </w:r>
      <w:bookmarkEnd w:id="12"/>
    </w:p>
    <w:p w14:paraId="76BCA10A" w14:textId="425FC762" w:rsidR="00412100" w:rsidRDefault="00412100" w:rsidP="0056604F">
      <w:pPr>
        <w:pStyle w:val="12"/>
      </w:pPr>
      <w:r w:rsidRPr="00856D13">
        <w:t>本手册为</w:t>
      </w:r>
      <w:r w:rsidR="009A7170">
        <w:rPr>
          <w:rFonts w:hint="eastAsia"/>
        </w:rPr>
        <w:t xml:space="preserve"> </w:t>
      </w:r>
      <w:r w:rsidRPr="00856D13">
        <w:t>openEuler</w:t>
      </w:r>
      <w:r w:rsidR="009A7170">
        <w:t xml:space="preserve"> </w:t>
      </w:r>
      <w:r w:rsidR="006C2C79">
        <w:rPr>
          <w:rFonts w:hint="eastAsia"/>
        </w:rPr>
        <w:t>开源</w:t>
      </w:r>
      <w:r w:rsidRPr="00856D13">
        <w:t>创新实践课实验教程，适用于已有一定计算机原理、操作系统、编译原理基础，并希望深入了解操作系统及相关工具的构建，从源码开始搭建个性化操作系统的读者。</w:t>
      </w:r>
    </w:p>
    <w:p w14:paraId="677A1928" w14:textId="77777777" w:rsidR="00A84983" w:rsidRDefault="00A84983" w:rsidP="0056604F">
      <w:pPr>
        <w:pStyle w:val="12"/>
      </w:pPr>
    </w:p>
    <w:p w14:paraId="4BA52788" w14:textId="15B861FF" w:rsidR="001E4881" w:rsidRPr="00856D13" w:rsidRDefault="001E4881" w:rsidP="0056604F">
      <w:pPr>
        <w:pStyle w:val="12"/>
      </w:pPr>
      <w:r>
        <w:rPr>
          <w:rFonts w:hint="eastAsia"/>
        </w:rPr>
        <w:t>鉴于创新实践</w:t>
      </w:r>
      <w:r w:rsidR="00ED7B91">
        <w:rPr>
          <w:rFonts w:hint="eastAsia"/>
        </w:rPr>
        <w:t>课</w:t>
      </w:r>
      <w:r w:rsidR="00FC7C97">
        <w:rPr>
          <w:rFonts w:hint="eastAsia"/>
        </w:rPr>
        <w:t>本身</w:t>
      </w:r>
      <w:r w:rsidR="00ED7B91">
        <w:rPr>
          <w:rFonts w:hint="eastAsia"/>
        </w:rPr>
        <w:t>的</w:t>
      </w:r>
      <w:r>
        <w:rPr>
          <w:rFonts w:hint="eastAsia"/>
        </w:rPr>
        <w:t>特点，本文</w:t>
      </w:r>
      <w:r w:rsidR="00FC7C97">
        <w:rPr>
          <w:rFonts w:hint="eastAsia"/>
        </w:rPr>
        <w:t>不会给出</w:t>
      </w:r>
      <w:r w:rsidR="009061FC">
        <w:rPr>
          <w:rFonts w:hint="eastAsia"/>
        </w:rPr>
        <w:t>一幅</w:t>
      </w:r>
      <w:r>
        <w:rPr>
          <w:rFonts w:hint="eastAsia"/>
        </w:rPr>
        <w:t>按图索骥</w:t>
      </w:r>
      <w:r w:rsidR="009061FC">
        <w:rPr>
          <w:rFonts w:hint="eastAsia"/>
        </w:rPr>
        <w:t>的地图或一系列</w:t>
      </w:r>
      <w:r w:rsidR="00FC7C97">
        <w:rPr>
          <w:rFonts w:hint="eastAsia"/>
        </w:rPr>
        <w:t>按部就班的步骤</w:t>
      </w:r>
      <w:r w:rsidR="009061FC">
        <w:rPr>
          <w:rFonts w:hint="eastAsia"/>
        </w:rPr>
        <w:t>来指导你构建一个新系统</w:t>
      </w:r>
      <w:r>
        <w:rPr>
          <w:rFonts w:hint="eastAsia"/>
        </w:rPr>
        <w:t>，而是将</w:t>
      </w:r>
      <w:r w:rsidR="007D26B9">
        <w:rPr>
          <w:rFonts w:hint="eastAsia"/>
        </w:rPr>
        <w:t>“</w:t>
      </w:r>
      <w:r>
        <w:rPr>
          <w:rFonts w:hint="eastAsia"/>
        </w:rPr>
        <w:t>如何构建一个自己的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rPr>
          <w:rFonts w:hint="eastAsia"/>
        </w:rPr>
        <w:t>操作系统</w:t>
      </w:r>
      <w:r w:rsidR="007D26B9">
        <w:rPr>
          <w:rFonts w:hint="eastAsia"/>
        </w:rPr>
        <w:t>”</w:t>
      </w:r>
      <w:r w:rsidR="009061FC">
        <w:rPr>
          <w:rFonts w:hint="eastAsia"/>
        </w:rPr>
        <w:t>的</w:t>
      </w:r>
      <w:r>
        <w:rPr>
          <w:rFonts w:hint="eastAsia"/>
        </w:rPr>
        <w:t>津要和盘托出。</w:t>
      </w:r>
      <w:r w:rsidR="00723666">
        <w:rPr>
          <w:rFonts w:hint="eastAsia"/>
        </w:rPr>
        <w:t>即使是这样</w:t>
      </w:r>
      <w:r w:rsidR="00263E8E">
        <w:rPr>
          <w:rFonts w:hint="eastAsia"/>
        </w:rPr>
        <w:t>，</w:t>
      </w:r>
      <w:r w:rsidR="00D40ECC">
        <w:rPr>
          <w:rFonts w:hint="eastAsia"/>
        </w:rPr>
        <w:t>依托</w:t>
      </w:r>
      <w:r w:rsidR="002A5763">
        <w:rPr>
          <w:rFonts w:hint="eastAsia"/>
        </w:rPr>
        <w:t>我们专门撰写的</w:t>
      </w:r>
      <w:r w:rsidR="00263E8E">
        <w:rPr>
          <w:rFonts w:hint="eastAsia"/>
        </w:rPr>
        <w:t>“</w:t>
      </w:r>
      <w:r w:rsidR="00D40ECC">
        <w:rPr>
          <w:rFonts w:hint="eastAsia"/>
        </w:rPr>
        <w:t>构建脚本</w:t>
      </w:r>
      <w:r w:rsidR="00263E8E">
        <w:rPr>
          <w:rFonts w:hint="eastAsia"/>
        </w:rPr>
        <w:t>”，</w:t>
      </w:r>
      <w:r w:rsidR="00723666">
        <w:rPr>
          <w:rFonts w:hint="eastAsia"/>
        </w:rPr>
        <w:t>足以使您能够顺利地完成构建</w:t>
      </w:r>
      <w:r w:rsidR="009A7170">
        <w:rPr>
          <w:rFonts w:hint="eastAsia"/>
        </w:rPr>
        <w:t xml:space="preserve"> </w:t>
      </w:r>
      <w:r w:rsidR="00723666">
        <w:rPr>
          <w:rFonts w:hint="eastAsia"/>
        </w:rPr>
        <w:t>LFS</w:t>
      </w:r>
      <w:r w:rsidR="009A7170">
        <w:t xml:space="preserve"> </w:t>
      </w:r>
      <w:r w:rsidR="00723666">
        <w:rPr>
          <w:rFonts w:hint="eastAsia"/>
        </w:rPr>
        <w:t>系统的</w:t>
      </w:r>
      <w:r w:rsidR="00114963">
        <w:rPr>
          <w:rFonts w:hint="eastAsia"/>
        </w:rPr>
        <w:t>基础</w:t>
      </w:r>
      <w:r w:rsidR="00723666">
        <w:rPr>
          <w:rFonts w:hint="eastAsia"/>
        </w:rPr>
        <w:t>工作。</w:t>
      </w:r>
    </w:p>
    <w:p w14:paraId="3D7AFE69" w14:textId="35593DE0" w:rsidR="00412100" w:rsidRDefault="00412100" w:rsidP="0017054E">
      <w:pPr>
        <w:pStyle w:val="Heading2"/>
        <w:rPr>
          <w:lang w:eastAsia="zh-CN"/>
        </w:rPr>
      </w:pPr>
      <w:bookmarkStart w:id="13" w:name="_Toc92876238"/>
      <w:r>
        <w:rPr>
          <w:rFonts w:hint="eastAsia"/>
          <w:lang w:eastAsia="zh-CN"/>
        </w:rPr>
        <w:t>内容描述</w:t>
      </w:r>
      <w:bookmarkEnd w:id="13"/>
    </w:p>
    <w:p w14:paraId="327ECCB3" w14:textId="164EB07D" w:rsidR="00412100" w:rsidRDefault="00412100" w:rsidP="0056604F">
      <w:pPr>
        <w:pStyle w:val="12"/>
      </w:pPr>
      <w:r>
        <w:t>本实验指导书共包含</w:t>
      </w:r>
      <w:r w:rsidR="00255306">
        <w:t>4</w:t>
      </w:r>
      <w:r>
        <w:t>个部分，从</w:t>
      </w:r>
      <w:r w:rsidR="00255306">
        <w:rPr>
          <w:rFonts w:hint="eastAsia"/>
        </w:rPr>
        <w:t>实验简介到宿主机环境准备，再到</w:t>
      </w:r>
      <w:r>
        <w:rPr>
          <w:rFonts w:hint="eastAsia"/>
        </w:rPr>
        <w:t>构建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系统</w:t>
      </w:r>
      <w:r>
        <w:t>，</w:t>
      </w:r>
      <w:r w:rsidR="00255306">
        <w:rPr>
          <w:rFonts w:hint="eastAsia"/>
        </w:rPr>
        <w:t>最后是</w:t>
      </w:r>
      <w:r w:rsidR="00BC1B4C">
        <w:rPr>
          <w:rFonts w:hint="eastAsia"/>
        </w:rPr>
        <w:t>供学生</w:t>
      </w:r>
      <w:r w:rsidR="00CB7710">
        <w:rPr>
          <w:rFonts w:hint="eastAsia"/>
        </w:rPr>
        <w:t>完全</w:t>
      </w:r>
      <w:r w:rsidR="00BC1B4C">
        <w:rPr>
          <w:rFonts w:hint="eastAsia"/>
        </w:rPr>
        <w:t>自己发挥的</w:t>
      </w:r>
      <w:r w:rsidR="00255306">
        <w:rPr>
          <w:rFonts w:hint="eastAsia"/>
        </w:rPr>
        <w:t>拓展实验</w:t>
      </w:r>
      <w:r>
        <w:t>。</w:t>
      </w:r>
    </w:p>
    <w:p w14:paraId="457FBE9A" w14:textId="0A039F21" w:rsidR="00412100" w:rsidRDefault="00412100" w:rsidP="000105F1">
      <w:pPr>
        <w:pStyle w:val="Heading2"/>
      </w:pPr>
      <w:bookmarkStart w:id="14" w:name="_Toc92876239"/>
      <w:r>
        <w:rPr>
          <w:rFonts w:hint="eastAsia"/>
          <w:lang w:eastAsia="zh-CN"/>
        </w:rPr>
        <w:t>读者知识背景</w:t>
      </w:r>
      <w:bookmarkEnd w:id="14"/>
    </w:p>
    <w:p w14:paraId="50BFF00A" w14:textId="77777777" w:rsidR="00412100" w:rsidRDefault="00412100" w:rsidP="0056604F">
      <w:pPr>
        <w:pStyle w:val="12"/>
      </w:pPr>
      <w:r>
        <w:t>本课程为操作系统进阶实践课程，为了更好地掌握本书内容，阅读本书的读者应首先具备以下基本条件：</w:t>
      </w:r>
    </w:p>
    <w:p w14:paraId="6E687E28" w14:textId="77777777" w:rsidR="00412100" w:rsidRDefault="00412100" w:rsidP="0056604F">
      <w:pPr>
        <w:pStyle w:val="12"/>
        <w:numPr>
          <w:ilvl w:val="0"/>
          <w:numId w:val="17"/>
        </w:numPr>
      </w:pPr>
      <w:r>
        <w:t>有电脑操作基础</w:t>
      </w:r>
    </w:p>
    <w:p w14:paraId="39BCAC28" w14:textId="0E607CB7" w:rsidR="00412100" w:rsidRDefault="00412100" w:rsidP="0056604F">
      <w:pPr>
        <w:pStyle w:val="12"/>
        <w:numPr>
          <w:ilvl w:val="0"/>
          <w:numId w:val="17"/>
        </w:numPr>
      </w:pPr>
      <w:r>
        <w:t>熟悉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操作系统的基本架构和实现原理</w:t>
      </w:r>
    </w:p>
    <w:p w14:paraId="16255C77" w14:textId="76028F4E" w:rsidR="00412100" w:rsidRDefault="00412100" w:rsidP="0056604F">
      <w:pPr>
        <w:pStyle w:val="12"/>
        <w:numPr>
          <w:ilvl w:val="0"/>
          <w:numId w:val="17"/>
        </w:numPr>
      </w:pPr>
      <w:r>
        <w:t>掌握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操作系统的基本操作</w:t>
      </w:r>
    </w:p>
    <w:p w14:paraId="32590438" w14:textId="55EF0392" w:rsidR="00412100" w:rsidRDefault="00412100" w:rsidP="0056604F">
      <w:pPr>
        <w:pStyle w:val="12"/>
        <w:numPr>
          <w:ilvl w:val="0"/>
          <w:numId w:val="17"/>
        </w:numPr>
      </w:pPr>
      <w:r>
        <w:t>了解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常用工具的功能和使用</w:t>
      </w:r>
    </w:p>
    <w:p w14:paraId="1C039AA8" w14:textId="6E35329B" w:rsidR="00412100" w:rsidRDefault="00412100" w:rsidP="00C67BE4">
      <w:pPr>
        <w:pStyle w:val="Heading2"/>
      </w:pPr>
      <w:bookmarkStart w:id="15" w:name="_Toc92876240"/>
      <w:r>
        <w:rPr>
          <w:rFonts w:hint="eastAsia"/>
          <w:lang w:eastAsia="zh-CN"/>
        </w:rPr>
        <w:lastRenderedPageBreak/>
        <w:t>实验环境说明</w:t>
      </w:r>
      <w:bookmarkEnd w:id="15"/>
    </w:p>
    <w:p w14:paraId="5150EF5B" w14:textId="3C02C27A" w:rsidR="00412100" w:rsidRDefault="00412100" w:rsidP="009F245A">
      <w:pPr>
        <w:pStyle w:val="Heading3"/>
      </w:pPr>
      <w:bookmarkStart w:id="16" w:name="_Toc92876241"/>
      <w:r>
        <w:rPr>
          <w:rFonts w:hint="eastAsia"/>
        </w:rPr>
        <w:t>个人电脑</w:t>
      </w:r>
      <w:r w:rsidR="000E67BA">
        <w:rPr>
          <w:rFonts w:hint="eastAsia"/>
        </w:rPr>
        <w:t>及</w:t>
      </w:r>
      <w:r>
        <w:rPr>
          <w:rFonts w:hint="eastAsia"/>
        </w:rPr>
        <w:t>操作系统</w:t>
      </w:r>
      <w:bookmarkEnd w:id="16"/>
    </w:p>
    <w:p w14:paraId="28FB451C" w14:textId="4BA6FB1F" w:rsidR="00412100" w:rsidRDefault="00412100" w:rsidP="0056604F">
      <w:pPr>
        <w:pStyle w:val="12"/>
      </w:pPr>
      <w:r>
        <w:t>每套实验环境包括个人</w:t>
      </w:r>
      <w:r w:rsidR="009A7170">
        <w:rPr>
          <w:rFonts w:hint="eastAsia"/>
        </w:rPr>
        <w:t xml:space="preserve"> </w:t>
      </w:r>
      <w:r>
        <w:t>PC</w:t>
      </w:r>
      <w:r w:rsidR="009A7170">
        <w:t xml:space="preserve"> </w:t>
      </w:r>
      <w:r>
        <w:t>一台，每套实验环境适用于</w:t>
      </w:r>
      <w:r>
        <w:t>1</w:t>
      </w:r>
      <w:r>
        <w:t>名学员上机操作。为了满足实验需要，建议每套实验环境采用以下配置：</w:t>
      </w:r>
    </w:p>
    <w:p w14:paraId="4A970ED9" w14:textId="77777777" w:rsidR="00412100" w:rsidRPr="009D4127" w:rsidRDefault="00412100" w:rsidP="009F245A">
      <w:pPr>
        <w:pStyle w:val="5"/>
      </w:pPr>
      <w:r w:rsidRPr="009D4127">
        <w:t>实验设备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412100" w:rsidRPr="009D4127" w14:paraId="57803268" w14:textId="77777777" w:rsidTr="00FD22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0218635" w14:textId="77777777" w:rsidR="00412100" w:rsidRPr="009D4127" w:rsidRDefault="00412100" w:rsidP="003B4737">
            <w:pPr>
              <w:pStyle w:val="50"/>
            </w:pPr>
            <w:r w:rsidRPr="009D4127">
              <w:t>设备名称</w:t>
            </w:r>
          </w:p>
        </w:tc>
        <w:tc>
          <w:tcPr>
            <w:tcW w:w="3119" w:type="dxa"/>
          </w:tcPr>
          <w:p w14:paraId="41265DE5" w14:textId="77777777" w:rsidR="00412100" w:rsidRPr="009D4127" w:rsidRDefault="00412100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>设备型号</w:t>
            </w:r>
          </w:p>
        </w:tc>
        <w:tc>
          <w:tcPr>
            <w:tcW w:w="3672" w:type="dxa"/>
          </w:tcPr>
          <w:p w14:paraId="77ECEE55" w14:textId="77777777" w:rsidR="00412100" w:rsidRPr="009D4127" w:rsidRDefault="00412100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操作系统</w:t>
            </w:r>
          </w:p>
        </w:tc>
      </w:tr>
      <w:tr w:rsidR="00412100" w:rsidRPr="009D4127" w14:paraId="6A6C7A1F" w14:textId="77777777" w:rsidTr="00FD22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C1A9F9D" w14:textId="77777777" w:rsidR="00412100" w:rsidRPr="009D4127" w:rsidRDefault="00412100" w:rsidP="003B4737">
            <w:pPr>
              <w:pStyle w:val="50"/>
            </w:pPr>
            <w:r>
              <w:rPr>
                <w:rFonts w:hint="eastAsia"/>
              </w:rPr>
              <w:t>个人电脑</w:t>
            </w:r>
          </w:p>
        </w:tc>
        <w:tc>
          <w:tcPr>
            <w:tcW w:w="3119" w:type="dxa"/>
          </w:tcPr>
          <w:p w14:paraId="546A3016" w14:textId="77777777" w:rsidR="00412100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处理器：</w:t>
            </w:r>
            <w:r>
              <w:t>Intel i7 CPU</w:t>
            </w:r>
          </w:p>
          <w:p w14:paraId="7F6C5AA9" w14:textId="650BA573" w:rsidR="00B272F9" w:rsidRDefault="00E37DF9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逻辑处理器</w:t>
            </w:r>
            <w:r w:rsidR="001A2053">
              <w:rPr>
                <w:rFonts w:hint="eastAsia"/>
              </w:rPr>
              <w:t>数</w:t>
            </w:r>
            <w:r>
              <w:rPr>
                <w:rFonts w:hint="eastAsia"/>
              </w:rPr>
              <w:t>：≥</w:t>
            </w:r>
            <w:r w:rsidR="001A2053">
              <w:rPr>
                <w:rFonts w:hint="eastAsia"/>
              </w:rPr>
              <w:t>6</w:t>
            </w:r>
          </w:p>
          <w:p w14:paraId="08C3A51F" w14:textId="77777777" w:rsidR="00412100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内存：</w:t>
            </w:r>
            <w:r>
              <w:t>16G</w:t>
            </w:r>
          </w:p>
          <w:p w14:paraId="54A243AB" w14:textId="77777777" w:rsidR="00412100" w:rsidRPr="009D4127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系统类型：</w:t>
            </w:r>
            <w:r>
              <w:t>x64-based</w:t>
            </w:r>
            <w:r>
              <w:t>处理器</w:t>
            </w:r>
          </w:p>
        </w:tc>
        <w:tc>
          <w:tcPr>
            <w:tcW w:w="3672" w:type="dxa"/>
          </w:tcPr>
          <w:p w14:paraId="700AD3CE" w14:textId="77777777" w:rsidR="00412100" w:rsidRPr="009D4127" w:rsidRDefault="00412100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 xml:space="preserve">Windows </w:t>
            </w:r>
            <w:r>
              <w:t>10 / macOS</w:t>
            </w:r>
          </w:p>
        </w:tc>
      </w:tr>
    </w:tbl>
    <w:p w14:paraId="5E95F3DE" w14:textId="5EC6BA78" w:rsidR="00412100" w:rsidRDefault="00412100" w:rsidP="0056604F">
      <w:pPr>
        <w:pStyle w:val="12"/>
      </w:pPr>
      <w:r>
        <w:rPr>
          <w:rFonts w:hint="eastAsia"/>
        </w:rPr>
        <w:t>注：</w:t>
      </w:r>
      <w:r w:rsidR="00E52338" w:rsidRPr="00E52338">
        <w:t>此次实验需要的计算资源全部来自学员个人电脑，硬件上应尽量接近或高于上表配置以增进构建速度</w:t>
      </w:r>
      <w:r w:rsidRPr="00FD22F1">
        <w:t>。</w:t>
      </w:r>
    </w:p>
    <w:p w14:paraId="39B9681C" w14:textId="46E6C837" w:rsidR="00412100" w:rsidRDefault="00412100" w:rsidP="00FD22F1">
      <w:pPr>
        <w:pStyle w:val="Heading3"/>
      </w:pPr>
      <w:bookmarkStart w:id="17" w:name="_Toc92876242"/>
      <w:r>
        <w:rPr>
          <w:rFonts w:hint="eastAsia"/>
        </w:rPr>
        <w:t>虚拟机软件及其版本</w:t>
      </w:r>
      <w:bookmarkEnd w:id="17"/>
    </w:p>
    <w:p w14:paraId="12411257" w14:textId="630E92D9" w:rsidR="0042234B" w:rsidRPr="009D4127" w:rsidRDefault="0042234B" w:rsidP="0042234B">
      <w:pPr>
        <w:pStyle w:val="5"/>
      </w:pPr>
      <w:r>
        <w:rPr>
          <w:rFonts w:hint="eastAsia"/>
        </w:rPr>
        <w:t>虚拟机软件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08"/>
        <w:gridCol w:w="3827"/>
        <w:gridCol w:w="2255"/>
      </w:tblGrid>
      <w:tr w:rsidR="0042234B" w:rsidRPr="009D4127" w14:paraId="591A8575" w14:textId="77777777" w:rsidTr="00F24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2BD7331A" w14:textId="4F9A9310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软件</w:t>
            </w:r>
            <w:r w:rsidRPr="009D4127">
              <w:t>名称</w:t>
            </w:r>
            <w:r w:rsidR="00F24B4A">
              <w:rPr>
                <w:rFonts w:hint="eastAsia"/>
              </w:rPr>
              <w:t>及本实验推荐版本</w:t>
            </w:r>
          </w:p>
        </w:tc>
        <w:tc>
          <w:tcPr>
            <w:tcW w:w="3827" w:type="dxa"/>
          </w:tcPr>
          <w:p w14:paraId="79D0387F" w14:textId="3DD07D3C" w:rsidR="0042234B" w:rsidRPr="009D4127" w:rsidRDefault="00F24B4A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官方网址</w:t>
            </w:r>
          </w:p>
        </w:tc>
        <w:tc>
          <w:tcPr>
            <w:tcW w:w="2255" w:type="dxa"/>
          </w:tcPr>
          <w:p w14:paraId="441447FD" w14:textId="18A8CF18" w:rsidR="0042234B" w:rsidRPr="009D4127" w:rsidRDefault="0042234B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42234B" w:rsidRPr="009D4127" w14:paraId="1089C7B2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697EBD75" w14:textId="0FB2BB2F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V</w:t>
            </w:r>
            <w:r>
              <w:t xml:space="preserve">Mware Workstation </w:t>
            </w:r>
            <w:r w:rsidR="00F24B4A">
              <w:t xml:space="preserve">15.5 </w:t>
            </w:r>
            <w:r>
              <w:t>Pro</w:t>
            </w:r>
          </w:p>
        </w:tc>
        <w:tc>
          <w:tcPr>
            <w:tcW w:w="3827" w:type="dxa"/>
          </w:tcPr>
          <w:p w14:paraId="3E37172F" w14:textId="05A3666B" w:rsidR="0042234B" w:rsidRPr="009D4127" w:rsidRDefault="00580A1A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281CD5" w:rsidRPr="004A6367">
                <w:rPr>
                  <w:rStyle w:val="Hyperlink"/>
                </w:rPr>
                <w:t>https://www.vmware.com/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62812C35" w14:textId="6E40EB18" w:rsidR="0042234B" w:rsidRPr="009D4127" w:rsidRDefault="0042234B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需付费使用</w:t>
            </w:r>
            <w:r w:rsidRPr="009D4127">
              <w:t xml:space="preserve"> </w:t>
            </w:r>
          </w:p>
        </w:tc>
      </w:tr>
      <w:tr w:rsidR="0042234B" w:rsidRPr="009D4127" w14:paraId="53793CAE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08A0FD7B" w14:textId="3F1E7607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Oracle</w:t>
            </w:r>
            <w:r>
              <w:t xml:space="preserve"> VM VirtualBox</w:t>
            </w:r>
            <w:r w:rsidR="00F24B4A">
              <w:t xml:space="preserve"> 6.1</w:t>
            </w:r>
          </w:p>
        </w:tc>
        <w:tc>
          <w:tcPr>
            <w:tcW w:w="3827" w:type="dxa"/>
          </w:tcPr>
          <w:p w14:paraId="2328FAFA" w14:textId="788B77A8" w:rsidR="0042234B" w:rsidRPr="009D4127" w:rsidRDefault="00580A1A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281CD5" w:rsidRPr="004A6367">
                <w:rPr>
                  <w:rStyle w:val="Hyperlink"/>
                </w:rPr>
                <w:t>http://www.virtualbox.org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7631117F" w14:textId="44C5DAA0" w:rsidR="0042234B" w:rsidRPr="009D4127" w:rsidRDefault="0042234B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根据其相关协议使用</w:t>
            </w:r>
          </w:p>
        </w:tc>
      </w:tr>
    </w:tbl>
    <w:p w14:paraId="4535FF31" w14:textId="7AC445BF" w:rsidR="00412100" w:rsidRDefault="0042234B" w:rsidP="0056604F">
      <w:pPr>
        <w:pStyle w:val="12"/>
      </w:pPr>
      <w:r>
        <w:rPr>
          <w:rFonts w:hint="eastAsia"/>
        </w:rPr>
        <w:t>注：本实验所用虚拟机软件是</w:t>
      </w:r>
      <w:r>
        <w:rPr>
          <w:rFonts w:hint="eastAsia"/>
        </w:rPr>
        <w:t>O</w:t>
      </w:r>
      <w:r>
        <w:t>racle VM VirtualBox 6.1</w:t>
      </w:r>
      <w:r>
        <w:t>。</w:t>
      </w:r>
    </w:p>
    <w:p w14:paraId="7DE7E0FF" w14:textId="532ACDF8" w:rsidR="001A2053" w:rsidRDefault="001A2053" w:rsidP="001A2053">
      <w:pPr>
        <w:pStyle w:val="Heading3"/>
      </w:pPr>
      <w:bookmarkStart w:id="18" w:name="_Toc92876243"/>
      <w:r>
        <w:rPr>
          <w:rFonts w:hint="eastAsia"/>
        </w:rPr>
        <w:t>作为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宿主机的虚拟机规格</w:t>
      </w:r>
      <w:bookmarkEnd w:id="18"/>
    </w:p>
    <w:p w14:paraId="43AFA23A" w14:textId="4D309C0B" w:rsidR="001A2053" w:rsidRDefault="001A2053" w:rsidP="001A2053">
      <w:pPr>
        <w:pStyle w:val="5"/>
      </w:pPr>
      <w:r>
        <w:rPr>
          <w:rFonts w:hint="eastAsia"/>
        </w:rPr>
        <w:t>虚拟机规格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4270"/>
        <w:gridCol w:w="4317"/>
      </w:tblGrid>
      <w:tr w:rsidR="001A2053" w14:paraId="54CAF6FE" w14:textId="77777777" w:rsidTr="001A20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4856B0C3" w14:textId="6717F923" w:rsidR="001A2053" w:rsidRDefault="001A2053" w:rsidP="0056604F">
            <w:pPr>
              <w:pStyle w:val="12"/>
            </w:pPr>
            <w:r>
              <w:rPr>
                <w:rFonts w:hint="eastAsia"/>
              </w:rPr>
              <w:t>参数</w:t>
            </w:r>
          </w:p>
        </w:tc>
        <w:tc>
          <w:tcPr>
            <w:tcW w:w="4804" w:type="dxa"/>
          </w:tcPr>
          <w:p w14:paraId="40C80740" w14:textId="79031E94" w:rsidR="001A2053" w:rsidRDefault="001A2053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推荐值</w:t>
            </w:r>
          </w:p>
        </w:tc>
      </w:tr>
      <w:tr w:rsidR="001A2053" w14:paraId="0DC5D24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097258D3" w14:textId="7D1EE55F" w:rsidR="001A2053" w:rsidRDefault="001A2053" w:rsidP="0056604F">
            <w:pPr>
              <w:pStyle w:val="12"/>
            </w:pPr>
            <w:r>
              <w:rPr>
                <w:rFonts w:hint="eastAsia"/>
              </w:rPr>
              <w:t>逻辑处理器数</w:t>
            </w:r>
          </w:p>
        </w:tc>
        <w:tc>
          <w:tcPr>
            <w:tcW w:w="4804" w:type="dxa"/>
          </w:tcPr>
          <w:p w14:paraId="02C6555F" w14:textId="0AD72C75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1A2053" w14:paraId="7E5AC45B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9202962" w14:textId="3BD71382" w:rsidR="001A2053" w:rsidRDefault="001A2053" w:rsidP="0056604F">
            <w:pPr>
              <w:pStyle w:val="12"/>
            </w:pPr>
            <w:r>
              <w:rPr>
                <w:rFonts w:hint="eastAsia"/>
              </w:rPr>
              <w:t>内存</w:t>
            </w:r>
          </w:p>
        </w:tc>
        <w:tc>
          <w:tcPr>
            <w:tcW w:w="4804" w:type="dxa"/>
          </w:tcPr>
          <w:p w14:paraId="61E08BA9" w14:textId="59E5DE50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8GB</w:t>
            </w:r>
          </w:p>
        </w:tc>
      </w:tr>
      <w:tr w:rsidR="001A2053" w14:paraId="0FF25A2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B2BE1D3" w14:textId="388DBF52" w:rsidR="001A2053" w:rsidRDefault="001A2053" w:rsidP="0056604F">
            <w:pPr>
              <w:pStyle w:val="12"/>
            </w:pPr>
            <w:r>
              <w:rPr>
                <w:rFonts w:hint="eastAsia"/>
              </w:rPr>
              <w:t>磁盘大小</w:t>
            </w:r>
          </w:p>
        </w:tc>
        <w:tc>
          <w:tcPr>
            <w:tcW w:w="4804" w:type="dxa"/>
          </w:tcPr>
          <w:p w14:paraId="5D8344C6" w14:textId="2A53DA38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30GB</w:t>
            </w:r>
          </w:p>
        </w:tc>
      </w:tr>
    </w:tbl>
    <w:p w14:paraId="4DE93DDE" w14:textId="07E0EF56" w:rsidR="0042234B" w:rsidRDefault="00100648" w:rsidP="00100648">
      <w:pPr>
        <w:pStyle w:val="Heading3"/>
      </w:pPr>
      <w:bookmarkStart w:id="19" w:name="_Toc92876244"/>
      <w:r>
        <w:rPr>
          <w:rFonts w:hint="eastAsia"/>
        </w:rPr>
        <w:lastRenderedPageBreak/>
        <w:t>o</w:t>
      </w:r>
      <w:r>
        <w:t>penEuler</w:t>
      </w:r>
      <w:r w:rsidR="009A7170">
        <w:t xml:space="preserve"> </w:t>
      </w:r>
      <w:r>
        <w:rPr>
          <w:rFonts w:hint="eastAsia"/>
        </w:rPr>
        <w:t>操作系统镜像</w:t>
      </w:r>
      <w:bookmarkEnd w:id="19"/>
    </w:p>
    <w:p w14:paraId="4D9ED638" w14:textId="08F25537" w:rsidR="00444F63" w:rsidRDefault="00444F63" w:rsidP="0056604F">
      <w:pPr>
        <w:pStyle w:val="12"/>
      </w:pPr>
      <w:r>
        <w:rPr>
          <w:rFonts w:hint="eastAsia"/>
        </w:rPr>
        <w:t>推荐使用</w:t>
      </w:r>
      <w:r>
        <w:rPr>
          <w:rFonts w:hint="eastAsia"/>
        </w:rPr>
        <w:t>o</w:t>
      </w:r>
      <w:r>
        <w:t>penEuler 20.03 LFS SP1</w:t>
      </w:r>
      <w:r>
        <w:rPr>
          <w:rFonts w:hint="eastAsia"/>
        </w:rPr>
        <w:t>或</w:t>
      </w:r>
      <w:r>
        <w:rPr>
          <w:rFonts w:hint="eastAsia"/>
        </w:rPr>
        <w:t>o</w:t>
      </w:r>
      <w:r>
        <w:t>penEuler 20.09</w:t>
      </w:r>
      <w:r>
        <w:t>，</w:t>
      </w:r>
      <w:r>
        <w:rPr>
          <w:rFonts w:hint="eastAsia"/>
        </w:rPr>
        <w:t>本实验我们选择</w:t>
      </w:r>
      <w:r w:rsidR="008C6B95">
        <w:rPr>
          <w:rFonts w:hint="eastAsia"/>
        </w:rPr>
        <w:t>了</w:t>
      </w:r>
      <w:r>
        <w:rPr>
          <w:rFonts w:hint="eastAsia"/>
        </w:rPr>
        <w:t>后者。</w:t>
      </w:r>
    </w:p>
    <w:p w14:paraId="0BE39428" w14:textId="1E0E5253" w:rsidR="0042234B" w:rsidRDefault="005E43E6" w:rsidP="005E43E6">
      <w:pPr>
        <w:pStyle w:val="5"/>
      </w:pPr>
      <w:r>
        <w:rPr>
          <w:rFonts w:hint="eastAsia"/>
        </w:rPr>
        <w:t>o</w:t>
      </w:r>
      <w:r>
        <w:t>penEuler</w:t>
      </w:r>
      <w:r>
        <w:rPr>
          <w:rFonts w:hint="eastAsia"/>
        </w:rPr>
        <w:t>操作系统镜像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171"/>
        <w:gridCol w:w="1620"/>
        <w:gridCol w:w="4796"/>
      </w:tblGrid>
      <w:tr w:rsidR="005E43E6" w14:paraId="0C9008FA" w14:textId="77777777" w:rsidTr="005E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D72637F" w14:textId="0BF189AC" w:rsidR="005E43E6" w:rsidRDefault="005E43E6" w:rsidP="0056604F">
            <w:pPr>
              <w:pStyle w:val="12"/>
            </w:pPr>
            <w:r>
              <w:rPr>
                <w:rFonts w:hint="eastAsia"/>
              </w:rPr>
              <w:t>软件名称</w:t>
            </w:r>
          </w:p>
        </w:tc>
        <w:tc>
          <w:tcPr>
            <w:tcW w:w="2345" w:type="dxa"/>
          </w:tcPr>
          <w:p w14:paraId="4CE208CB" w14:textId="3F046720" w:rsidR="005E43E6" w:rsidRDefault="005E43E6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PU</w:t>
            </w:r>
            <w:r>
              <w:rPr>
                <w:rFonts w:hint="eastAsia"/>
              </w:rPr>
              <w:t>架构</w:t>
            </w:r>
          </w:p>
        </w:tc>
        <w:tc>
          <w:tcPr>
            <w:tcW w:w="3309" w:type="dxa"/>
          </w:tcPr>
          <w:p w14:paraId="785FC185" w14:textId="3B5F2A2E" w:rsidR="005E43E6" w:rsidRDefault="005E43E6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下载地址</w:t>
            </w:r>
          </w:p>
        </w:tc>
      </w:tr>
      <w:tr w:rsidR="005E43E6" w14:paraId="56C02031" w14:textId="77777777" w:rsidTr="005E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CB50377" w14:textId="1E32118F" w:rsidR="005E43E6" w:rsidRDefault="005E43E6" w:rsidP="0056604F">
            <w:pPr>
              <w:pStyle w:val="12"/>
            </w:pPr>
            <w:r w:rsidRPr="005E43E6">
              <w:t>openEuler 20.09</w:t>
            </w:r>
          </w:p>
        </w:tc>
        <w:tc>
          <w:tcPr>
            <w:tcW w:w="2345" w:type="dxa"/>
          </w:tcPr>
          <w:p w14:paraId="1A23948E" w14:textId="677E8EDC" w:rsidR="005E43E6" w:rsidRDefault="005E43E6" w:rsidP="00C328EF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  <w:r>
              <w:t>86_64</w:t>
            </w:r>
          </w:p>
        </w:tc>
        <w:tc>
          <w:tcPr>
            <w:tcW w:w="3309" w:type="dxa"/>
          </w:tcPr>
          <w:p w14:paraId="175298E4" w14:textId="43429452" w:rsidR="005E43E6" w:rsidRDefault="00580A1A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7" w:history="1">
              <w:r w:rsidR="00281CD5" w:rsidRPr="004A6367">
                <w:rPr>
                  <w:rStyle w:val="Hyperlink"/>
                </w:rPr>
                <w:t>https://repo.openeuler.org/openEuler-20.09/ISO/x86_64/openEuler-20.09-x86_64-dvd.iso</w:t>
              </w:r>
            </w:hyperlink>
            <w:r w:rsidR="00281CD5">
              <w:t xml:space="preserve"> </w:t>
            </w:r>
          </w:p>
        </w:tc>
      </w:tr>
    </w:tbl>
    <w:p w14:paraId="7C733443" w14:textId="3605642D" w:rsidR="00100648" w:rsidRDefault="00E031C4" w:rsidP="00E031C4">
      <w:pPr>
        <w:pStyle w:val="Heading3"/>
      </w:pPr>
      <w:bookmarkStart w:id="20" w:name="_Toc92876245"/>
      <w:r>
        <w:rPr>
          <w:rFonts w:hint="eastAsia"/>
        </w:rPr>
        <w:t>L</w:t>
      </w:r>
      <w:r>
        <w:t>FS</w:t>
      </w:r>
      <w:r w:rsidR="009A7170">
        <w:t xml:space="preserve"> </w:t>
      </w:r>
      <w:r>
        <w:rPr>
          <w:rFonts w:hint="eastAsia"/>
        </w:rPr>
        <w:t>版本</w:t>
      </w:r>
      <w:bookmarkEnd w:id="20"/>
    </w:p>
    <w:p w14:paraId="3925D4B6" w14:textId="2FBB8A94" w:rsidR="00E031C4" w:rsidRDefault="00E031C4" w:rsidP="0056604F">
      <w:pPr>
        <w:pStyle w:val="12"/>
      </w:pPr>
      <w:r>
        <w:rPr>
          <w:rFonts w:hint="eastAsia"/>
        </w:rPr>
        <w:t>本实验以</w:t>
      </w:r>
      <w:r w:rsidRPr="00E031C4">
        <w:t>LFS-BOOK-7.7-systemd</w:t>
      </w:r>
      <w:r>
        <w:rPr>
          <w:rFonts w:hint="eastAsia"/>
        </w:rPr>
        <w:t>为例进行讲解。</w:t>
      </w:r>
      <w:r w:rsidR="00044C42">
        <w:rPr>
          <w:rFonts w:hint="eastAsia"/>
        </w:rPr>
        <w:t>为什么呢？因为该版本</w:t>
      </w:r>
      <w:r w:rsidR="006270CD">
        <w:rPr>
          <w:rFonts w:hint="eastAsia"/>
        </w:rPr>
        <w:t>所用</w:t>
      </w:r>
      <w:r w:rsidR="00044C42">
        <w:rPr>
          <w:rFonts w:hint="eastAsia"/>
        </w:rPr>
        <w:t>的</w:t>
      </w:r>
      <w:r w:rsidR="00044C42">
        <w:rPr>
          <w:rFonts w:hint="eastAsia"/>
        </w:rPr>
        <w:t>G</w:t>
      </w:r>
      <w:r w:rsidR="00044C42">
        <w:t>CC</w:t>
      </w:r>
      <w:r w:rsidR="00044C42">
        <w:rPr>
          <w:rFonts w:hint="eastAsia"/>
        </w:rPr>
        <w:t>版本不是太高（</w:t>
      </w:r>
      <w:r w:rsidR="00044C42">
        <w:rPr>
          <w:rFonts w:hint="eastAsia"/>
        </w:rPr>
        <w:t>g</w:t>
      </w:r>
      <w:r w:rsidR="00044C42">
        <w:t>cc-4.9.2</w:t>
      </w:r>
      <w:r w:rsidR="00044C42">
        <w:rPr>
          <w:rFonts w:hint="eastAsia"/>
        </w:rPr>
        <w:t>）</w:t>
      </w:r>
      <w:r w:rsidR="00044C42" w:rsidRPr="00044C42">
        <w:t>，这对于想从源码研究</w:t>
      </w:r>
      <w:r w:rsidR="00044C42" w:rsidRPr="00044C42">
        <w:t>C++</w:t>
      </w:r>
      <w:r w:rsidR="00044C42" w:rsidRPr="00044C42">
        <w:t>的人是一大福音</w:t>
      </w:r>
      <w:r w:rsidR="00044C42">
        <w:t>，</w:t>
      </w:r>
      <w:r w:rsidR="00044C42">
        <w:rPr>
          <w:rFonts w:hint="eastAsia"/>
        </w:rPr>
        <w:t>另外</w:t>
      </w:r>
      <w:r w:rsidR="00012A3F">
        <w:rPr>
          <w:rFonts w:hint="eastAsia"/>
        </w:rPr>
        <w:t>对</w:t>
      </w:r>
      <w:r w:rsidR="00012A3F" w:rsidRPr="00012A3F">
        <w:t>systemd</w:t>
      </w:r>
      <w:r w:rsidR="00012A3F">
        <w:rPr>
          <w:rFonts w:hint="eastAsia"/>
        </w:rPr>
        <w:t>感兴趣的读者</w:t>
      </w:r>
      <w:r w:rsidR="00044C42">
        <w:rPr>
          <w:rFonts w:hint="eastAsia"/>
        </w:rPr>
        <w:t>也可以从源码研究</w:t>
      </w:r>
      <w:r w:rsidR="00044C42">
        <w:rPr>
          <w:rFonts w:hint="eastAsia"/>
        </w:rPr>
        <w:t>s</w:t>
      </w:r>
      <w:r w:rsidR="00044C42">
        <w:t>ystemd</w:t>
      </w:r>
      <w:r w:rsidR="00044C42">
        <w:t>。</w:t>
      </w:r>
    </w:p>
    <w:p w14:paraId="3D0FBE97" w14:textId="243436C0" w:rsidR="000E7C10" w:rsidRDefault="000E7C10" w:rsidP="000E7C10">
      <w:pPr>
        <w:pStyle w:val="5"/>
      </w:pPr>
      <w:r>
        <w:rPr>
          <w:rFonts w:hint="eastAsia"/>
        </w:rPr>
        <w:t>LFS</w:t>
      </w:r>
      <w:r>
        <w:t>7.7-systemd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286"/>
        <w:gridCol w:w="6301"/>
      </w:tblGrid>
      <w:tr w:rsidR="000E7C10" w14:paraId="3FB254E2" w14:textId="77777777" w:rsidTr="000E7C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5F3DA6D4" w14:textId="4872C6B8" w:rsidR="000E7C10" w:rsidRDefault="000E7C10" w:rsidP="0056604F">
            <w:pPr>
              <w:pStyle w:val="12"/>
            </w:pPr>
            <w:r>
              <w:rPr>
                <w:rFonts w:hint="eastAsia"/>
              </w:rPr>
              <w:t>项目名称</w:t>
            </w:r>
          </w:p>
        </w:tc>
        <w:tc>
          <w:tcPr>
            <w:tcW w:w="4804" w:type="dxa"/>
          </w:tcPr>
          <w:p w14:paraId="5B35F2D9" w14:textId="26767399" w:rsidR="000E7C10" w:rsidRDefault="000E7C10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下载链接</w:t>
            </w:r>
          </w:p>
        </w:tc>
      </w:tr>
      <w:tr w:rsidR="000E7C10" w14:paraId="6CCA1802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376F4B14" w14:textId="011922B8" w:rsidR="000E7C10" w:rsidRDefault="000E7C10" w:rsidP="0056604F">
            <w:pPr>
              <w:pStyle w:val="12"/>
            </w:pPr>
            <w:r>
              <w:rPr>
                <w:rFonts w:hint="eastAsia"/>
              </w:rPr>
              <w:t>P</w:t>
            </w:r>
            <w:r>
              <w:t>ackages</w:t>
            </w:r>
          </w:p>
        </w:tc>
        <w:tc>
          <w:tcPr>
            <w:tcW w:w="4804" w:type="dxa"/>
          </w:tcPr>
          <w:p w14:paraId="43A00419" w14:textId="31DFEFDF" w:rsidR="000E7C10" w:rsidRDefault="00580A1A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8" w:history="1">
              <w:r w:rsidR="00AB4DAE" w:rsidRPr="004A6367">
                <w:rPr>
                  <w:rStyle w:val="Hyperlink"/>
                </w:rPr>
                <w:t>http://ftp.osuosl.org/pub/lfs/lfs-packages/lfs-packages-7.7-systemd.tar</w:t>
              </w:r>
            </w:hyperlink>
            <w:r w:rsidR="00AB4DAE">
              <w:t xml:space="preserve"> </w:t>
            </w:r>
            <w:r w:rsidR="00AB4DAE">
              <w:rPr>
                <w:rFonts w:hint="eastAsia"/>
              </w:rPr>
              <w:t>或者</w:t>
            </w:r>
            <w:r w:rsidR="00AB4DAE">
              <w:rPr>
                <w:rFonts w:hint="eastAsia"/>
              </w:rPr>
              <w:t xml:space="preserve"> </w:t>
            </w:r>
            <w:hyperlink r:id="rId19" w:history="1">
              <w:r w:rsidR="00AB4DAE" w:rsidRPr="004A6367">
                <w:rPr>
                  <w:rStyle w:val="Hyperlink"/>
                </w:rPr>
                <w:t>https://zhuanyejianshe.obs.cn-north-4.myhuaweicloud.com/chuangxinshijianke/lfs-packages-7.7-systemd.tar</w:t>
              </w:r>
            </w:hyperlink>
            <w:r w:rsidR="00AB4DAE">
              <w:t xml:space="preserve"> </w:t>
            </w:r>
          </w:p>
        </w:tc>
      </w:tr>
      <w:tr w:rsidR="000E7C10" w14:paraId="6EDFF9F5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007F845" w14:textId="0D492F4D" w:rsidR="000E7C10" w:rsidRDefault="00DA4F70" w:rsidP="0056604F">
            <w:pPr>
              <w:pStyle w:val="12"/>
            </w:pPr>
            <w:r>
              <w:t>LFS-</w:t>
            </w:r>
            <w:r w:rsidR="000E7C10">
              <w:rPr>
                <w:rFonts w:hint="eastAsia"/>
              </w:rPr>
              <w:t>B</w:t>
            </w:r>
            <w:r>
              <w:t>OOK</w:t>
            </w:r>
          </w:p>
        </w:tc>
        <w:tc>
          <w:tcPr>
            <w:tcW w:w="4804" w:type="dxa"/>
          </w:tcPr>
          <w:p w14:paraId="6CCC2623" w14:textId="2A2A00CF" w:rsidR="000E7C10" w:rsidRDefault="00580A1A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0" w:history="1">
              <w:r w:rsidR="009D0D4E" w:rsidRPr="004A6367">
                <w:rPr>
                  <w:rStyle w:val="Hyperlink"/>
                </w:rPr>
                <w:t>https://www.linuxfromscratch.org/lfs/downloads/7.7-systemd/</w:t>
              </w:r>
            </w:hyperlink>
            <w:r w:rsidR="009D0D4E">
              <w:t xml:space="preserve"> </w:t>
            </w:r>
          </w:p>
        </w:tc>
      </w:tr>
      <w:tr w:rsidR="000E7C10" w14:paraId="4E7A848B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18525EA" w14:textId="1B08A347" w:rsidR="000E7C10" w:rsidRDefault="000E7C10" w:rsidP="0056604F">
            <w:pPr>
              <w:pStyle w:val="12"/>
            </w:pPr>
            <w:r>
              <w:rPr>
                <w:rFonts w:hint="eastAsia"/>
              </w:rPr>
              <w:t>C</w:t>
            </w:r>
            <w:r>
              <w:t xml:space="preserve">hinese </w:t>
            </w:r>
            <w:r w:rsidR="00DA4F70">
              <w:t>LFS-BOOK</w:t>
            </w:r>
          </w:p>
        </w:tc>
        <w:tc>
          <w:tcPr>
            <w:tcW w:w="4804" w:type="dxa"/>
          </w:tcPr>
          <w:p w14:paraId="0C0C49DE" w14:textId="25100FAC" w:rsidR="000E7C10" w:rsidRDefault="00580A1A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1" w:history="1">
              <w:r w:rsidR="009D0D4E" w:rsidRPr="004A6367">
                <w:rPr>
                  <w:rStyle w:val="Hyperlink"/>
                </w:rPr>
                <w:t>https://linux.cn/lfs/LFS-BOOK-7.7-systemd/</w:t>
              </w:r>
            </w:hyperlink>
            <w:r w:rsidR="009D0D4E">
              <w:t xml:space="preserve"> </w:t>
            </w:r>
          </w:p>
        </w:tc>
      </w:tr>
    </w:tbl>
    <w:p w14:paraId="6AA8DAC2" w14:textId="0DAFF709" w:rsidR="00100648" w:rsidRDefault="00DC1B13" w:rsidP="00C4082B">
      <w:pPr>
        <w:pStyle w:val="Heading2"/>
      </w:pPr>
      <w:bookmarkStart w:id="21" w:name="_Toc92876246"/>
      <w:r>
        <w:rPr>
          <w:rFonts w:hint="eastAsia"/>
          <w:lang w:eastAsia="zh-CN"/>
        </w:rPr>
        <w:t>学习参考资料</w:t>
      </w:r>
      <w:bookmarkEnd w:id="21"/>
    </w:p>
    <w:p w14:paraId="142F96BD" w14:textId="57DA2B06" w:rsidR="00F60FE1" w:rsidRPr="00F60FE1" w:rsidRDefault="00BE30B3" w:rsidP="0056604F">
      <w:pPr>
        <w:pStyle w:val="12"/>
      </w:pPr>
      <w:r>
        <w:t>1</w:t>
      </w:r>
      <w:r>
        <w:rPr>
          <w:rFonts w:hint="eastAsia"/>
        </w:rPr>
        <w:t>.</w:t>
      </w:r>
      <w:r>
        <w:t xml:space="preserve"> openEuler </w:t>
      </w:r>
      <w:r>
        <w:rPr>
          <w:rFonts w:hint="eastAsia"/>
        </w:rPr>
        <w:t>社区：</w:t>
      </w:r>
      <w:hyperlink r:id="rId22" w:history="1">
        <w:r w:rsidRPr="000B5D81">
          <w:rPr>
            <w:rStyle w:val="Hyperlink"/>
          </w:rPr>
          <w:t>https://openeuler.org/</w:t>
        </w:r>
      </w:hyperlink>
    </w:p>
    <w:p w14:paraId="34B7758F" w14:textId="65BB39AA" w:rsidR="0042234B" w:rsidRDefault="00BE30B3" w:rsidP="0056604F">
      <w:pPr>
        <w:pStyle w:val="12"/>
      </w:pPr>
      <w:r>
        <w:t xml:space="preserve">2. </w:t>
      </w:r>
      <w:r w:rsidR="00F678A7">
        <w:rPr>
          <w:rFonts w:hint="eastAsia"/>
        </w:rPr>
        <w:t>项目托管地：</w:t>
      </w:r>
      <w:hyperlink r:id="rId23" w:history="1">
        <w:r w:rsidR="00F678A7" w:rsidRPr="000B5D81">
          <w:rPr>
            <w:rStyle w:val="Hyperlink"/>
          </w:rPr>
          <w:t>https://gitee.com/openeuler-practice-courses/lfs-course</w:t>
        </w:r>
      </w:hyperlink>
      <w:r w:rsidR="00F678A7">
        <w:t xml:space="preserve"> </w:t>
      </w:r>
    </w:p>
    <w:p w14:paraId="3DB54F38" w14:textId="3181907D" w:rsidR="00BE30B3" w:rsidRDefault="00BE30B3" w:rsidP="00BE30B3">
      <w:pPr>
        <w:pStyle w:val="12"/>
      </w:pPr>
      <w:r>
        <w:t>3</w:t>
      </w:r>
      <w:r>
        <w:t xml:space="preserve">. </w:t>
      </w:r>
      <w:r>
        <w:rPr>
          <w:rFonts w:hint="eastAsia"/>
        </w:rPr>
        <w:t>LFS</w:t>
      </w:r>
      <w:r>
        <w:t xml:space="preserve"> </w:t>
      </w:r>
      <w:r>
        <w:rPr>
          <w:rFonts w:hint="eastAsia"/>
        </w:rPr>
        <w:t>官网：</w:t>
      </w:r>
      <w:hyperlink r:id="rId24" w:history="1">
        <w:r w:rsidR="00F678A7" w:rsidRPr="000B5D81">
          <w:rPr>
            <w:rStyle w:val="Hyperlink"/>
          </w:rPr>
          <w:t>https://www.linuxfromscratch.org/lfs/</w:t>
        </w:r>
      </w:hyperlink>
      <w:r w:rsidR="00F678A7">
        <w:t xml:space="preserve"> </w:t>
      </w:r>
    </w:p>
    <w:p w14:paraId="1ED0468F" w14:textId="0848B6E8" w:rsidR="00F51A85" w:rsidRDefault="00F678A7" w:rsidP="0056604F">
      <w:pPr>
        <w:pStyle w:val="12"/>
      </w:pPr>
      <w:r>
        <w:t>4</w:t>
      </w:r>
      <w:r w:rsidR="00F51A85">
        <w:t xml:space="preserve">. </w:t>
      </w:r>
      <w:r w:rsidR="00F51A85">
        <w:rPr>
          <w:rFonts w:hint="eastAsia"/>
        </w:rPr>
        <w:t>HCIA</w:t>
      </w:r>
      <w:r w:rsidR="00F51A85">
        <w:t xml:space="preserve">-openEuler </w:t>
      </w:r>
      <w:r w:rsidR="00F51A85">
        <w:rPr>
          <w:rFonts w:hint="eastAsia"/>
        </w:rPr>
        <w:t>认证：</w:t>
      </w:r>
      <w:hyperlink r:id="rId25" w:anchor="/cert/product-details?certifiedProductId=383&amp;authenticationLevel=CTYPE_CARE_HCIA&amp;technicalField=PSC&amp;version=1.0" w:history="1">
        <w:r w:rsidR="00F51A85" w:rsidRPr="00462A0B">
          <w:rPr>
            <w:rStyle w:val="Hyperlink"/>
          </w:rPr>
          <w:t>https://e.huawei.com/cn/talent/#/cert/product-details?certifiedProductId=383&amp;authenticationLevel=CTYPE_CARE_HCIA&amp;technicalField=PSC&amp;version=1.0</w:t>
        </w:r>
      </w:hyperlink>
      <w:r w:rsidR="00F51A85">
        <w:t xml:space="preserve"> </w:t>
      </w:r>
    </w:p>
    <w:p w14:paraId="15A71474" w14:textId="01CEB669" w:rsidR="002E7C42" w:rsidRDefault="00F678A7" w:rsidP="0056604F">
      <w:pPr>
        <w:pStyle w:val="12"/>
      </w:pPr>
      <w:r>
        <w:t>5</w:t>
      </w:r>
      <w:r w:rsidR="002E7C42">
        <w:t xml:space="preserve">. </w:t>
      </w:r>
      <w:r w:rsidR="002E7C42">
        <w:rPr>
          <w:rFonts w:hint="eastAsia"/>
        </w:rPr>
        <w:t>鲲鹏生态官网：</w:t>
      </w:r>
      <w:hyperlink r:id="rId26" w:history="1">
        <w:r w:rsidR="002E7C42" w:rsidRPr="000B5D81">
          <w:rPr>
            <w:rStyle w:val="Hyperlink"/>
          </w:rPr>
          <w:t>https://www.hikunpeng.com/zh/</w:t>
        </w:r>
      </w:hyperlink>
    </w:p>
    <w:p w14:paraId="21F3A0C6" w14:textId="7D226F81" w:rsidR="00F005E2" w:rsidRPr="0050484C" w:rsidRDefault="00F678A7" w:rsidP="0056604F">
      <w:pPr>
        <w:pStyle w:val="12"/>
        <w:rPr>
          <w:rFonts w:hint="eastAsia"/>
        </w:rPr>
      </w:pPr>
      <w:r>
        <w:lastRenderedPageBreak/>
        <w:t>6</w:t>
      </w:r>
      <w:r w:rsidR="00F005E2" w:rsidRPr="00F005E2">
        <w:t xml:space="preserve">. Brian Ward </w:t>
      </w:r>
      <w:r w:rsidR="00F005E2" w:rsidRPr="00F005E2">
        <w:t>所著《精通</w:t>
      </w:r>
      <w:r w:rsidR="00F005E2" w:rsidRPr="00F005E2">
        <w:t xml:space="preserve"> LInux</w:t>
      </w:r>
      <w:r w:rsidR="00F005E2" w:rsidRPr="00F005E2">
        <w:t>》（姜南、袁志鹏译）</w:t>
      </w:r>
    </w:p>
    <w:p w14:paraId="438BD623" w14:textId="77777777" w:rsidR="00412100" w:rsidRDefault="0041210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6A2E6A9" w14:textId="77777777" w:rsidR="00412100" w:rsidRPr="0017054E" w:rsidRDefault="00412100" w:rsidP="0056604F">
      <w:pPr>
        <w:pStyle w:val="12"/>
      </w:pPr>
    </w:p>
    <w:p w14:paraId="1277DB75" w14:textId="724ED789" w:rsidR="00412100" w:rsidRDefault="009B46C7" w:rsidP="00382C74">
      <w:pPr>
        <w:pStyle w:val="Heading1"/>
      </w:pPr>
      <w:bookmarkStart w:id="22" w:name="_Toc92876247"/>
      <w:r>
        <w:rPr>
          <w:rFonts w:hint="eastAsia"/>
        </w:rPr>
        <w:t>宿主</w:t>
      </w:r>
      <w:r w:rsidR="00CC16AF">
        <w:rPr>
          <w:rFonts w:hint="eastAsia"/>
        </w:rPr>
        <w:t>机</w:t>
      </w:r>
      <w:r>
        <w:rPr>
          <w:rFonts w:hint="eastAsia"/>
        </w:rPr>
        <w:t>系统</w:t>
      </w:r>
      <w:r w:rsidR="00110B8B">
        <w:rPr>
          <w:rFonts w:hint="eastAsia"/>
        </w:rPr>
        <w:t>的</w:t>
      </w:r>
      <w:r>
        <w:rPr>
          <w:rFonts w:hint="eastAsia"/>
        </w:rPr>
        <w:t>准备</w:t>
      </w:r>
      <w:bookmarkEnd w:id="22"/>
    </w:p>
    <w:p w14:paraId="1B2AC6DC" w14:textId="5B7797F9" w:rsidR="00412100" w:rsidRDefault="00B92D67" w:rsidP="0056604F">
      <w:pPr>
        <w:pStyle w:val="12"/>
      </w:pPr>
      <w:r>
        <w:rPr>
          <w:rFonts w:hint="eastAsia"/>
        </w:rPr>
        <w:t>所谓</w:t>
      </w:r>
      <w:r w:rsidRPr="00E62505">
        <w:rPr>
          <w:rFonts w:hint="eastAsia"/>
          <w:b/>
          <w:bCs/>
        </w:rPr>
        <w:t>宿主</w:t>
      </w:r>
      <w:r w:rsidR="00CC16AF" w:rsidRPr="00E62505">
        <w:rPr>
          <w:rFonts w:hint="eastAsia"/>
          <w:b/>
          <w:bCs/>
        </w:rPr>
        <w:t>机</w:t>
      </w:r>
      <w:r w:rsidRPr="00E62505">
        <w:rPr>
          <w:rFonts w:hint="eastAsia"/>
          <w:b/>
          <w:bCs/>
        </w:rPr>
        <w:t>系统</w:t>
      </w:r>
      <w:r>
        <w:rPr>
          <w:rFonts w:hint="eastAsia"/>
        </w:rPr>
        <w:t>系指创建</w:t>
      </w:r>
      <w:r>
        <w:rPr>
          <w:rFonts w:hint="eastAsia"/>
        </w:rPr>
        <w:t>LFS</w:t>
      </w:r>
      <w:r>
        <w:rPr>
          <w:rFonts w:hint="eastAsia"/>
        </w:rPr>
        <w:t>目标系统的宿主，具体而言，即虚拟机上的</w:t>
      </w:r>
      <w:r>
        <w:rPr>
          <w:rFonts w:hint="eastAsia"/>
        </w:rPr>
        <w:t>o</w:t>
      </w:r>
      <w:r>
        <w:t>penEuler</w:t>
      </w:r>
      <w:r>
        <w:rPr>
          <w:rFonts w:hint="eastAsia"/>
        </w:rPr>
        <w:t>操作系统。</w:t>
      </w:r>
      <w:r w:rsidR="009B46C7" w:rsidRPr="009B46C7">
        <w:t>本章介绍如何使用</w:t>
      </w:r>
      <w:r w:rsidR="009B46C7" w:rsidRPr="009B46C7">
        <w:t>VirtualBox</w:t>
      </w:r>
      <w:r w:rsidR="009B46C7" w:rsidRPr="009B46C7">
        <w:t>软件创建虚拟机</w:t>
      </w:r>
      <w:r w:rsidR="009B46C7">
        <w:t>、安装</w:t>
      </w:r>
      <w:r w:rsidR="009B46C7" w:rsidRPr="009B46C7">
        <w:t>openEuler</w:t>
      </w:r>
      <w:r w:rsidR="009B46C7">
        <w:t>操作系统</w:t>
      </w:r>
      <w:r w:rsidR="009B46C7" w:rsidRPr="009B46C7">
        <w:t>以及安装后</w:t>
      </w:r>
      <w:r>
        <w:rPr>
          <w:rFonts w:hint="eastAsia"/>
        </w:rPr>
        <w:t>的</w:t>
      </w:r>
      <w:r w:rsidR="009B46C7">
        <w:t>实验</w:t>
      </w:r>
      <w:r w:rsidR="009B46C7">
        <w:rPr>
          <w:rFonts w:hint="eastAsia"/>
        </w:rPr>
        <w:t>环境准备</w:t>
      </w:r>
      <w:r>
        <w:rPr>
          <w:rFonts w:hint="eastAsia"/>
        </w:rPr>
        <w:t>工作</w:t>
      </w:r>
      <w:r w:rsidR="009B46C7">
        <w:t>。</w:t>
      </w:r>
    </w:p>
    <w:p w14:paraId="051B6E92" w14:textId="4128B3CB" w:rsidR="009B46C7" w:rsidRDefault="001C037C" w:rsidP="009B46C7">
      <w:pPr>
        <w:pStyle w:val="Heading2"/>
        <w:rPr>
          <w:lang w:eastAsia="zh-CN"/>
        </w:rPr>
      </w:pPr>
      <w:bookmarkStart w:id="23" w:name="_Toc92876248"/>
      <w:r>
        <w:rPr>
          <w:rFonts w:hint="eastAsia"/>
          <w:lang w:eastAsia="zh-CN"/>
        </w:rPr>
        <w:t>虚拟机</w:t>
      </w:r>
      <w:r w:rsidR="007F6343">
        <w:rPr>
          <w:rFonts w:hint="eastAsia"/>
          <w:lang w:eastAsia="zh-CN"/>
        </w:rPr>
        <w:t>软件的安装</w:t>
      </w:r>
      <w:bookmarkEnd w:id="23"/>
    </w:p>
    <w:p w14:paraId="45865E17" w14:textId="690CCA7C" w:rsidR="00392745" w:rsidRDefault="00392745" w:rsidP="0056604F">
      <w:pPr>
        <w:pStyle w:val="12"/>
      </w:pPr>
      <w:r>
        <w:rPr>
          <w:rFonts w:hint="eastAsia"/>
        </w:rPr>
        <w:t>本节</w:t>
      </w:r>
      <w:r w:rsidR="00C114D9">
        <w:rPr>
          <w:rFonts w:hint="eastAsia"/>
        </w:rPr>
        <w:t>假定您已经安装好</w:t>
      </w:r>
      <w:r w:rsidRPr="00392745">
        <w:t>Oracle VM VirtualBox 6.1</w:t>
      </w:r>
      <w:r w:rsidR="00C114D9">
        <w:rPr>
          <w:rFonts w:hint="eastAsia"/>
        </w:rPr>
        <w:t>软件并以此</w:t>
      </w:r>
      <w:r>
        <w:rPr>
          <w:rFonts w:hint="eastAsia"/>
        </w:rPr>
        <w:t>为例讲解如何创建满足创建</w:t>
      </w:r>
      <w:r>
        <w:rPr>
          <w:rFonts w:hint="eastAsia"/>
        </w:rPr>
        <w:t>L</w:t>
      </w:r>
      <w:r>
        <w:t>FS</w:t>
      </w:r>
      <w:r>
        <w:rPr>
          <w:rFonts w:hint="eastAsia"/>
        </w:rPr>
        <w:t>系统的虚拟机。</w:t>
      </w:r>
      <w:r w:rsidR="00E561D2">
        <w:rPr>
          <w:rFonts w:hint="eastAsia"/>
        </w:rPr>
        <w:t>安装该虚拟机软件时一路默认安装即可，可以参考以下步骤</w:t>
      </w:r>
      <w:r w:rsidR="00957E51">
        <w:rPr>
          <w:rFonts w:hint="eastAsia"/>
        </w:rPr>
        <w:t>（以</w:t>
      </w:r>
      <w:r w:rsidR="00957E51">
        <w:t>V6.1.22</w:t>
      </w:r>
      <w:r w:rsidR="00957E51">
        <w:rPr>
          <w:rFonts w:hint="eastAsia"/>
        </w:rPr>
        <w:t>为例）</w:t>
      </w:r>
      <w:r w:rsidR="00E561D2">
        <w:rPr>
          <w:rFonts w:hint="eastAsia"/>
        </w:rPr>
        <w:t>：</w:t>
      </w:r>
    </w:p>
    <w:p w14:paraId="73ABB3A1" w14:textId="1D170DEB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4D043798" wp14:editId="16474C76">
            <wp:extent cx="4697309" cy="3679468"/>
            <wp:effectExtent l="19050" t="19050" r="27305" b="1651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7DAF8A" w14:textId="14B12434" w:rsidR="00E561D2" w:rsidRDefault="00E561D2" w:rsidP="0056604F">
      <w:pPr>
        <w:pStyle w:val="12"/>
      </w:pPr>
      <w:r>
        <w:rPr>
          <w:rFonts w:hint="eastAsia"/>
        </w:rPr>
        <w:t>点击“下一步”。</w:t>
      </w:r>
    </w:p>
    <w:p w14:paraId="602BE356" w14:textId="0EBD3296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9E4DE46" wp14:editId="2E6C6FCA">
            <wp:extent cx="4697309" cy="3679468"/>
            <wp:effectExtent l="19050" t="19050" r="27305" b="1651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4A5DE4" w14:textId="47695CAE" w:rsidR="00E561D2" w:rsidRDefault="00E561D2" w:rsidP="0056604F">
      <w:pPr>
        <w:pStyle w:val="12"/>
      </w:pPr>
      <w:r>
        <w:rPr>
          <w:rFonts w:hint="eastAsia"/>
        </w:rPr>
        <w:t>保持默认设置，点击“下一步”。</w:t>
      </w:r>
    </w:p>
    <w:p w14:paraId="754C5250" w14:textId="77777777" w:rsidR="00E561D2" w:rsidRDefault="00E561D2" w:rsidP="0056604F">
      <w:pPr>
        <w:pStyle w:val="12"/>
      </w:pPr>
    </w:p>
    <w:p w14:paraId="3F82EC4C" w14:textId="1CAFF867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1E8F750B" wp14:editId="6A5ABAA0">
            <wp:extent cx="4697309" cy="3679468"/>
            <wp:effectExtent l="19050" t="19050" r="27305" b="1651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D94443" w14:textId="29765BC9" w:rsidR="00E561D2" w:rsidRDefault="00E561D2" w:rsidP="0056604F">
      <w:pPr>
        <w:pStyle w:val="12"/>
      </w:pPr>
      <w:r>
        <w:rPr>
          <w:rFonts w:hint="eastAsia"/>
        </w:rPr>
        <w:t>可以保持默认设置，点击“下一步”。</w:t>
      </w:r>
    </w:p>
    <w:p w14:paraId="3CABF534" w14:textId="77777777" w:rsidR="00E561D2" w:rsidRDefault="00E561D2" w:rsidP="0056604F">
      <w:pPr>
        <w:pStyle w:val="12"/>
      </w:pPr>
    </w:p>
    <w:p w14:paraId="615B25D5" w14:textId="77777777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76B31D5" wp14:editId="075DD3DA">
            <wp:extent cx="4697309" cy="3679468"/>
            <wp:effectExtent l="19050" t="19050" r="27305" b="165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FEC26D" w14:textId="18F0AD0E" w:rsidR="00E561D2" w:rsidRDefault="00E561D2" w:rsidP="0056604F">
      <w:pPr>
        <w:pStyle w:val="12"/>
      </w:pPr>
      <w:r>
        <w:rPr>
          <w:rFonts w:hint="eastAsia"/>
        </w:rPr>
        <w:t>选择“</w:t>
      </w:r>
      <w:r>
        <w:rPr>
          <w:rFonts w:hint="eastAsia"/>
        </w:rPr>
        <w:t>Y</w:t>
      </w:r>
      <w:r>
        <w:t>es</w:t>
      </w:r>
      <w:r>
        <w:rPr>
          <w:rFonts w:hint="eastAsia"/>
        </w:rPr>
        <w:t>（同意）”。</w:t>
      </w:r>
    </w:p>
    <w:p w14:paraId="642BC1CF" w14:textId="77777777" w:rsidR="00E561D2" w:rsidRDefault="00E561D2" w:rsidP="0056604F">
      <w:pPr>
        <w:pStyle w:val="12"/>
      </w:pPr>
    </w:p>
    <w:p w14:paraId="7176CBB7" w14:textId="75721401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4917C1D9" wp14:editId="72DEA106">
            <wp:extent cx="4697309" cy="3679468"/>
            <wp:effectExtent l="19050" t="19050" r="27305" b="1651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765330" w14:textId="7CF4C5FD" w:rsidR="00E561D2" w:rsidRDefault="00E561D2" w:rsidP="0056604F">
      <w:pPr>
        <w:pStyle w:val="12"/>
      </w:pPr>
      <w:r>
        <w:rPr>
          <w:rFonts w:hint="eastAsia"/>
        </w:rPr>
        <w:t>这时，点击“安装”。</w:t>
      </w:r>
    </w:p>
    <w:p w14:paraId="6ECC65CD" w14:textId="77777777" w:rsidR="00E561D2" w:rsidRDefault="00E561D2" w:rsidP="0056604F">
      <w:pPr>
        <w:pStyle w:val="12"/>
      </w:pPr>
    </w:p>
    <w:p w14:paraId="56032F44" w14:textId="53392E1A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11E8E8CB" wp14:editId="73DFAE2D">
            <wp:extent cx="4697309" cy="3679468"/>
            <wp:effectExtent l="19050" t="19050" r="27305" b="1651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AA7296" w14:textId="5F0DDA03" w:rsidR="00E561D2" w:rsidRDefault="00E561D2" w:rsidP="0056604F">
      <w:pPr>
        <w:pStyle w:val="12"/>
      </w:pPr>
      <w:r>
        <w:rPr>
          <w:rFonts w:hint="eastAsia"/>
        </w:rPr>
        <w:t>等待安装完毕。</w:t>
      </w:r>
    </w:p>
    <w:p w14:paraId="1288BCF5" w14:textId="77777777" w:rsidR="00E561D2" w:rsidRDefault="00E561D2" w:rsidP="0056604F">
      <w:pPr>
        <w:pStyle w:val="12"/>
      </w:pPr>
    </w:p>
    <w:p w14:paraId="6D74FBB8" w14:textId="3BE9C545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02087DF4" wp14:editId="6A2C60EA">
            <wp:extent cx="4697309" cy="3679468"/>
            <wp:effectExtent l="19050" t="19050" r="27305" b="16510"/>
            <wp:docPr id="31" name="Picture 3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graphical user interfac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41B2A0" w14:textId="368B3915" w:rsidR="00E561D2" w:rsidRDefault="00E561D2" w:rsidP="0056604F">
      <w:pPr>
        <w:pStyle w:val="12"/>
      </w:pPr>
      <w:r>
        <w:rPr>
          <w:rFonts w:hint="eastAsia"/>
        </w:rPr>
        <w:t>安装完毕后点击“完成”按钮。</w:t>
      </w:r>
    </w:p>
    <w:p w14:paraId="7F1BF1C2" w14:textId="77777777" w:rsidR="00E561D2" w:rsidRDefault="00E561D2" w:rsidP="0056604F">
      <w:pPr>
        <w:pStyle w:val="12"/>
      </w:pPr>
    </w:p>
    <w:p w14:paraId="0AAE0901" w14:textId="3BFB0B1A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56B0ED1" wp14:editId="5FF7AED5">
            <wp:extent cx="5093112" cy="346710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995" cy="34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C99A" w14:textId="00FCEB61" w:rsidR="00E561D2" w:rsidRDefault="00E561D2" w:rsidP="0056604F">
      <w:pPr>
        <w:pStyle w:val="12"/>
      </w:pPr>
      <w:r>
        <w:rPr>
          <w:rFonts w:hint="eastAsia"/>
        </w:rPr>
        <w:t>这是虚拟机软件启动之后的界面。</w:t>
      </w:r>
    </w:p>
    <w:p w14:paraId="6C7D799B" w14:textId="51864AA3" w:rsidR="00E561D2" w:rsidRDefault="00E561D2" w:rsidP="0056604F">
      <w:pPr>
        <w:pStyle w:val="12"/>
      </w:pPr>
    </w:p>
    <w:p w14:paraId="27EA2B87" w14:textId="11FCDEE2" w:rsidR="007F6343" w:rsidRDefault="007F6343" w:rsidP="007F6343">
      <w:pPr>
        <w:pStyle w:val="Heading2"/>
      </w:pPr>
      <w:bookmarkStart w:id="24" w:name="_Toc92876249"/>
      <w:r w:rsidRPr="007F6343">
        <w:rPr>
          <w:rFonts w:hint="eastAsia"/>
        </w:rPr>
        <w:t>虚拟机的创建与配置</w:t>
      </w:r>
      <w:bookmarkEnd w:id="24"/>
    </w:p>
    <w:p w14:paraId="6A6782CD" w14:textId="2A8D58B6" w:rsidR="00392745" w:rsidRDefault="00227C8D" w:rsidP="0056604F">
      <w:pPr>
        <w:pStyle w:val="12"/>
      </w:pPr>
      <w:r>
        <w:rPr>
          <w:rFonts w:hint="eastAsia"/>
        </w:rPr>
        <w:t>创建虚拟机时，请选择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类型和</w:t>
      </w:r>
      <w:r>
        <w:rPr>
          <w:rFonts w:hint="eastAsia"/>
        </w:rPr>
        <w:t>64-</w:t>
      </w:r>
      <w:r>
        <w:t>bit</w:t>
      </w:r>
      <w:r>
        <w:rPr>
          <w:rFonts w:hint="eastAsia"/>
        </w:rPr>
        <w:t>版本</w:t>
      </w:r>
      <w:r w:rsidR="003B40D4">
        <w:rPr>
          <w:rFonts w:hint="eastAsia"/>
        </w:rPr>
        <w:t>：</w:t>
      </w:r>
    </w:p>
    <w:p w14:paraId="3BA2353A" w14:textId="207718E7" w:rsidR="00227C8D" w:rsidRDefault="00B60FC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14030DBE" wp14:editId="1809F538">
            <wp:extent cx="3914804" cy="3943379"/>
            <wp:effectExtent l="19050" t="19050" r="28575" b="1905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AAF779" w14:textId="77777777" w:rsidR="0020483A" w:rsidRDefault="0020483A" w:rsidP="0056604F">
      <w:pPr>
        <w:pStyle w:val="12"/>
      </w:pPr>
    </w:p>
    <w:p w14:paraId="0FE4AD35" w14:textId="40462E92" w:rsidR="0020483A" w:rsidRDefault="00227C8D" w:rsidP="0056604F">
      <w:pPr>
        <w:pStyle w:val="12"/>
      </w:pPr>
      <w:r>
        <w:rPr>
          <w:rFonts w:hint="eastAsia"/>
        </w:rPr>
        <w:t>为了在构建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系统时有较快的速度，内存设置为</w:t>
      </w:r>
      <w:r>
        <w:rPr>
          <w:rFonts w:hint="eastAsia"/>
        </w:rPr>
        <w:t>8GB</w:t>
      </w:r>
      <w:r w:rsidR="00D40578">
        <w:rPr>
          <w:rFonts w:hint="eastAsia"/>
        </w:rPr>
        <w:t>为宜（建议不小于</w:t>
      </w:r>
      <w:r w:rsidR="00D40578">
        <w:rPr>
          <w:rFonts w:hint="eastAsia"/>
        </w:rPr>
        <w:t>4GB</w:t>
      </w:r>
      <w:r w:rsidR="00D40578">
        <w:rPr>
          <w:rFonts w:hint="eastAsia"/>
        </w:rPr>
        <w:t>）</w:t>
      </w:r>
      <w:r w:rsidR="003B40D4">
        <w:rPr>
          <w:rFonts w:hint="eastAsia"/>
        </w:rPr>
        <w:t>：</w:t>
      </w:r>
    </w:p>
    <w:p w14:paraId="70F6B531" w14:textId="3D744A5A" w:rsidR="00227C8D" w:rsidRDefault="00B60FC5" w:rsidP="0056604F">
      <w:pPr>
        <w:pStyle w:val="12"/>
      </w:pPr>
      <w:r>
        <w:rPr>
          <w:noProof/>
        </w:rPr>
        <w:drawing>
          <wp:inline distT="0" distB="0" distL="0" distR="0" wp14:anchorId="31552834" wp14:editId="691DE965">
            <wp:extent cx="3914804" cy="3943379"/>
            <wp:effectExtent l="19050" t="19050" r="28575" b="1905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D59256" w14:textId="77777777" w:rsidR="0020483A" w:rsidRDefault="0020483A" w:rsidP="0056604F">
      <w:pPr>
        <w:pStyle w:val="12"/>
      </w:pPr>
    </w:p>
    <w:p w14:paraId="665BBD0A" w14:textId="63DEED07" w:rsidR="0020483A" w:rsidRDefault="003B4737" w:rsidP="0056604F">
      <w:pPr>
        <w:pStyle w:val="12"/>
      </w:pPr>
      <w:r>
        <w:rPr>
          <w:rFonts w:hint="eastAsia"/>
        </w:rPr>
        <w:t>现在就创建硬盘：</w:t>
      </w:r>
    </w:p>
    <w:p w14:paraId="7A381243" w14:textId="0A9BAD22" w:rsidR="003B4737" w:rsidRDefault="00B60FC5" w:rsidP="0056604F">
      <w:pPr>
        <w:pStyle w:val="12"/>
      </w:pPr>
      <w:r>
        <w:rPr>
          <w:noProof/>
        </w:rPr>
        <w:drawing>
          <wp:inline distT="0" distB="0" distL="0" distR="0" wp14:anchorId="114DB0BE" wp14:editId="7010D3D1">
            <wp:extent cx="3914804" cy="3943379"/>
            <wp:effectExtent l="19050" t="19050" r="28575" b="19050"/>
            <wp:docPr id="56" name="Picture 5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Word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F1FA9D" w14:textId="77777777" w:rsidR="00227C8D" w:rsidRDefault="00227C8D" w:rsidP="0056604F">
      <w:pPr>
        <w:pStyle w:val="12"/>
      </w:pPr>
    </w:p>
    <w:p w14:paraId="16636E7B" w14:textId="5F75626A" w:rsidR="003B4737" w:rsidRDefault="003B4737" w:rsidP="0056604F">
      <w:pPr>
        <w:pStyle w:val="12"/>
      </w:pPr>
      <w:r>
        <w:rPr>
          <w:rFonts w:hint="eastAsia"/>
        </w:rPr>
        <w:t>这里硬盘类型为</w:t>
      </w:r>
      <w:r w:rsidR="009A7170">
        <w:rPr>
          <w:rFonts w:hint="eastAsia"/>
        </w:rPr>
        <w:t xml:space="preserve"> </w:t>
      </w:r>
      <w:r>
        <w:rPr>
          <w:rFonts w:hint="eastAsia"/>
        </w:rPr>
        <w:t>V</w:t>
      </w:r>
      <w:r>
        <w:t>HD</w:t>
      </w:r>
      <w:r>
        <w:t>：</w:t>
      </w:r>
    </w:p>
    <w:p w14:paraId="0802C481" w14:textId="1FCDDAA3" w:rsidR="003B4737" w:rsidRDefault="00B60FC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74964D3" wp14:editId="66408EA9">
            <wp:extent cx="3890962" cy="3924076"/>
            <wp:effectExtent l="19050" t="19050" r="14605" b="1968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22" cy="393694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283307" w14:textId="77777777" w:rsidR="00227C8D" w:rsidRDefault="00227C8D" w:rsidP="0056604F">
      <w:pPr>
        <w:pStyle w:val="12"/>
      </w:pPr>
    </w:p>
    <w:p w14:paraId="7321BF85" w14:textId="25D4821D" w:rsidR="003B4737" w:rsidRDefault="003B4737" w:rsidP="0056604F">
      <w:pPr>
        <w:pStyle w:val="12"/>
      </w:pPr>
      <w:r>
        <w:rPr>
          <w:rFonts w:hint="eastAsia"/>
        </w:rPr>
        <w:t>磁盘容量“动态增长”：</w:t>
      </w:r>
    </w:p>
    <w:p w14:paraId="70BD47C7" w14:textId="7FDAB5B4" w:rsidR="003B4737" w:rsidRDefault="00B60FC5" w:rsidP="0056604F">
      <w:pPr>
        <w:pStyle w:val="12"/>
      </w:pPr>
      <w:r>
        <w:rPr>
          <w:noProof/>
        </w:rPr>
        <w:drawing>
          <wp:inline distT="0" distB="0" distL="0" distR="0" wp14:anchorId="0479AD69" wp14:editId="681EDD6D">
            <wp:extent cx="3924300" cy="3957698"/>
            <wp:effectExtent l="19050" t="19050" r="19050" b="2413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684" cy="39631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A0B289" w14:textId="77777777" w:rsidR="00227C8D" w:rsidRDefault="00227C8D" w:rsidP="0056604F">
      <w:pPr>
        <w:pStyle w:val="12"/>
      </w:pPr>
    </w:p>
    <w:p w14:paraId="649055BE" w14:textId="7E32864B" w:rsidR="003B4737" w:rsidRDefault="003B4737" w:rsidP="0056604F">
      <w:pPr>
        <w:pStyle w:val="12"/>
      </w:pPr>
      <w:r>
        <w:rPr>
          <w:rFonts w:hint="eastAsia"/>
        </w:rPr>
        <w:t>为保证足够的空间，为宿主机配置</w:t>
      </w:r>
      <w:r w:rsidR="00026EA8">
        <w:t>2</w:t>
      </w:r>
      <w:r>
        <w:rPr>
          <w:rFonts w:hint="eastAsia"/>
        </w:rPr>
        <w:t>0GB</w:t>
      </w:r>
      <w:r>
        <w:rPr>
          <w:rFonts w:hint="eastAsia"/>
        </w:rPr>
        <w:t>大小的容量：</w:t>
      </w:r>
    </w:p>
    <w:p w14:paraId="3AEDDA75" w14:textId="0719725B" w:rsidR="00227C8D" w:rsidRDefault="00026EA8" w:rsidP="0056604F">
      <w:pPr>
        <w:pStyle w:val="12"/>
      </w:pPr>
      <w:r>
        <w:rPr>
          <w:noProof/>
        </w:rPr>
        <w:drawing>
          <wp:inline distT="0" distB="0" distL="0" distR="0" wp14:anchorId="7644B8F7" wp14:editId="196A3A9C">
            <wp:extent cx="4476783" cy="4514883"/>
            <wp:effectExtent l="19050" t="19050" r="19050" b="19050"/>
            <wp:docPr id="59" name="Picture 5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, Word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83" cy="451488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A51B60" w14:textId="77777777" w:rsidR="003B4737" w:rsidRDefault="003B4737" w:rsidP="0056604F">
      <w:pPr>
        <w:pStyle w:val="12"/>
      </w:pPr>
    </w:p>
    <w:p w14:paraId="0E443DA9" w14:textId="5B1A75CE" w:rsidR="003B4737" w:rsidRDefault="00026EA8" w:rsidP="0056604F">
      <w:pPr>
        <w:pStyle w:val="12"/>
      </w:pPr>
      <w:r>
        <w:rPr>
          <w:rFonts w:hint="eastAsia"/>
        </w:rPr>
        <w:t>启动顺序</w:t>
      </w:r>
      <w:r w:rsidR="003B4737">
        <w:rPr>
          <w:rFonts w:hint="eastAsia"/>
        </w:rPr>
        <w:t>光驱</w:t>
      </w:r>
      <w:r>
        <w:rPr>
          <w:rFonts w:hint="eastAsia"/>
        </w:rPr>
        <w:t>置为第一，其次</w:t>
      </w:r>
      <w:r w:rsidR="003B4737">
        <w:rPr>
          <w:rFonts w:hint="eastAsia"/>
        </w:rPr>
        <w:t>硬盘：</w:t>
      </w:r>
    </w:p>
    <w:p w14:paraId="6B17FC6D" w14:textId="06576669" w:rsidR="003B4737" w:rsidRDefault="00026EA8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20090F4" wp14:editId="567B6ADE">
            <wp:extent cx="4633912" cy="3621354"/>
            <wp:effectExtent l="0" t="0" r="0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649" cy="365084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23BD78A" w14:textId="77777777" w:rsidR="003B4737" w:rsidRDefault="003B4737" w:rsidP="0056604F">
      <w:pPr>
        <w:pStyle w:val="12"/>
      </w:pPr>
    </w:p>
    <w:p w14:paraId="488C79E6" w14:textId="07255F3A" w:rsidR="004114C2" w:rsidRDefault="009940FF" w:rsidP="0056604F">
      <w:pPr>
        <w:pStyle w:val="12"/>
      </w:pPr>
      <w:r>
        <w:rPr>
          <w:rFonts w:hint="eastAsia"/>
        </w:rPr>
        <w:t>按下“</w:t>
      </w:r>
      <w:r>
        <w:rPr>
          <w:rFonts w:hint="eastAsia"/>
        </w:rPr>
        <w:t>S</w:t>
      </w:r>
      <w:r>
        <w:t>ettings</w:t>
      </w:r>
      <w:r>
        <w:rPr>
          <w:rFonts w:hint="eastAsia"/>
        </w:rPr>
        <w:t>”按钮对虚拟机的配置进行调整</w:t>
      </w:r>
      <w:r w:rsidR="004114C2">
        <w:rPr>
          <w:rFonts w:hint="eastAsia"/>
        </w:rPr>
        <w:t>：</w:t>
      </w:r>
    </w:p>
    <w:p w14:paraId="665ACEBE" w14:textId="3FC2E9DF" w:rsidR="009940FF" w:rsidRDefault="009940FF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138F3FB7" wp14:editId="561192F7">
            <wp:extent cx="4600609" cy="523879"/>
            <wp:effectExtent l="19050" t="19050" r="9525" b="285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5238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92D386" w14:textId="38613BB7" w:rsidR="009940FF" w:rsidRDefault="009940FF" w:rsidP="0056604F">
      <w:pPr>
        <w:pStyle w:val="12"/>
      </w:pPr>
    </w:p>
    <w:p w14:paraId="053CA9B6" w14:textId="4820AEA3" w:rsidR="009940FF" w:rsidRDefault="009940FF" w:rsidP="0056604F">
      <w:pPr>
        <w:pStyle w:val="12"/>
      </w:pPr>
      <w:r>
        <w:rPr>
          <w:rFonts w:hint="eastAsia"/>
        </w:rPr>
        <w:lastRenderedPageBreak/>
        <w:t>CPU</w:t>
      </w:r>
      <w:r>
        <w:rPr>
          <w:rFonts w:hint="eastAsia"/>
        </w:rPr>
        <w:t>设为</w:t>
      </w:r>
      <w:r>
        <w:rPr>
          <w:rFonts w:hint="eastAsia"/>
        </w:rPr>
        <w:t>4</w:t>
      </w:r>
      <w:r>
        <w:rPr>
          <w:rFonts w:hint="eastAsia"/>
        </w:rPr>
        <w:t>核：</w:t>
      </w:r>
      <w:r>
        <w:rPr>
          <w:rFonts w:hint="eastAsia"/>
          <w:noProof/>
        </w:rPr>
        <w:drawing>
          <wp:inline distT="0" distB="0" distL="0" distR="0" wp14:anchorId="296646C7" wp14:editId="4C56E7B2">
            <wp:extent cx="4601067" cy="3595687"/>
            <wp:effectExtent l="0" t="0" r="9525" b="5080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218" cy="36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7197" w14:textId="160251AD" w:rsidR="009940FF" w:rsidRDefault="009940FF" w:rsidP="0056604F">
      <w:pPr>
        <w:pStyle w:val="12"/>
      </w:pPr>
    </w:p>
    <w:p w14:paraId="72040647" w14:textId="13383F95" w:rsidR="009940FF" w:rsidRDefault="009940FF" w:rsidP="0056604F">
      <w:pPr>
        <w:pStyle w:val="12"/>
      </w:pPr>
      <w:r>
        <w:rPr>
          <w:rFonts w:hint="eastAsia"/>
        </w:rPr>
        <w:t>显示器的</w:t>
      </w:r>
      <w:r>
        <w:rPr>
          <w:rFonts w:hint="eastAsia"/>
        </w:rPr>
        <w:t xml:space="preserve"> </w:t>
      </w:r>
      <w:r>
        <w:t xml:space="preserve">Scale Factor </w:t>
      </w:r>
      <w:r>
        <w:rPr>
          <w:rFonts w:hint="eastAsia"/>
        </w:rPr>
        <w:t>设为</w:t>
      </w:r>
      <w:r>
        <w:t>200%</w:t>
      </w:r>
      <w:r>
        <w:rPr>
          <w:rFonts w:hint="eastAsia"/>
        </w:rPr>
        <w:t>以便于观看：</w:t>
      </w:r>
      <w:r>
        <w:rPr>
          <w:rFonts w:hint="eastAsia"/>
          <w:noProof/>
        </w:rPr>
        <w:drawing>
          <wp:inline distT="0" distB="0" distL="0" distR="0" wp14:anchorId="640DE329" wp14:editId="0EC36B28">
            <wp:extent cx="4607160" cy="3600450"/>
            <wp:effectExtent l="0" t="0" r="3175" b="0"/>
            <wp:docPr id="63" name="Picture 6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Word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956" cy="36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E834" w14:textId="6F2732AD" w:rsidR="009940FF" w:rsidRDefault="009940FF" w:rsidP="0056604F">
      <w:pPr>
        <w:pStyle w:val="12"/>
      </w:pPr>
    </w:p>
    <w:p w14:paraId="4DD01B78" w14:textId="33B55892" w:rsidR="000E1965" w:rsidRDefault="000E1965" w:rsidP="0056604F">
      <w:pPr>
        <w:pStyle w:val="12"/>
      </w:pPr>
      <w:r>
        <w:rPr>
          <w:rFonts w:hint="eastAsia"/>
        </w:rPr>
        <w:t>在“</w:t>
      </w:r>
      <w:r>
        <w:rPr>
          <w:rFonts w:hint="eastAsia"/>
        </w:rPr>
        <w:t>Storage</w:t>
      </w:r>
      <w:r>
        <w:rPr>
          <w:rFonts w:hint="eastAsia"/>
        </w:rPr>
        <w:t>”的“</w:t>
      </w:r>
      <w:r>
        <w:rPr>
          <w:rFonts w:hint="eastAsia"/>
        </w:rPr>
        <w:t>Controller</w:t>
      </w:r>
      <w:r>
        <w:t xml:space="preserve">: </w:t>
      </w:r>
      <w:r>
        <w:rPr>
          <w:rFonts w:hint="eastAsia"/>
        </w:rPr>
        <w:t>SATA</w:t>
      </w:r>
      <w:r>
        <w:rPr>
          <w:rFonts w:hint="eastAsia"/>
        </w:rPr>
        <w:t>”里增加一块硬盘：</w:t>
      </w:r>
    </w:p>
    <w:p w14:paraId="05383DE7" w14:textId="4F139608" w:rsidR="009940FF" w:rsidRDefault="009940FF" w:rsidP="0056604F">
      <w:pPr>
        <w:pStyle w:val="12"/>
      </w:pPr>
      <w:r>
        <w:rPr>
          <w:rFonts w:hint="eastAsia"/>
          <w:noProof/>
        </w:rPr>
        <w:lastRenderedPageBreak/>
        <w:drawing>
          <wp:inline distT="0" distB="0" distL="0" distR="0" wp14:anchorId="26EFBC85" wp14:editId="191F4188">
            <wp:extent cx="4608576" cy="3601554"/>
            <wp:effectExtent l="0" t="0" r="1905" b="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276" cy="36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533" w14:textId="5F21AB96" w:rsidR="000E1965" w:rsidRDefault="000E1965" w:rsidP="0056604F">
      <w:pPr>
        <w:pStyle w:val="12"/>
      </w:pPr>
    </w:p>
    <w:p w14:paraId="29C087A3" w14:textId="1D3E0FDE" w:rsidR="00514EFD" w:rsidRDefault="00514EFD" w:rsidP="0056604F">
      <w:pPr>
        <w:pStyle w:val="12"/>
      </w:pPr>
      <w:r>
        <w:rPr>
          <w:rFonts w:hint="eastAsia"/>
        </w:rPr>
        <w:t>选择“</w:t>
      </w:r>
      <w:r>
        <w:rPr>
          <w:rFonts w:hint="eastAsia"/>
        </w:rPr>
        <w:t>Create</w:t>
      </w:r>
      <w:r>
        <w:rPr>
          <w:rFonts w:hint="eastAsia"/>
        </w:rPr>
        <w:t>”按钮：</w:t>
      </w:r>
    </w:p>
    <w:p w14:paraId="4AFDE3EE" w14:textId="607951DA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2945F230" wp14:editId="451911E5">
            <wp:extent cx="4608195" cy="3137875"/>
            <wp:effectExtent l="0" t="0" r="1905" b="5715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255" cy="31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C32" w14:textId="76DEC319" w:rsidR="000E1965" w:rsidRDefault="000E1965" w:rsidP="0056604F">
      <w:pPr>
        <w:pStyle w:val="12"/>
      </w:pPr>
    </w:p>
    <w:p w14:paraId="5AEF8978" w14:textId="7560102F" w:rsidR="00514EFD" w:rsidRDefault="00514EFD" w:rsidP="0056604F">
      <w:pPr>
        <w:pStyle w:val="12"/>
      </w:pPr>
      <w:r>
        <w:rPr>
          <w:rFonts w:hint="eastAsia"/>
        </w:rPr>
        <w:t>同样是</w:t>
      </w:r>
      <w:r>
        <w:rPr>
          <w:rFonts w:hint="eastAsia"/>
        </w:rPr>
        <w:t xml:space="preserve"> </w:t>
      </w:r>
      <w:r>
        <w:t xml:space="preserve">VHD </w:t>
      </w:r>
      <w:r>
        <w:rPr>
          <w:rFonts w:hint="eastAsia"/>
        </w:rPr>
        <w:t>类型：</w:t>
      </w:r>
    </w:p>
    <w:p w14:paraId="04FA89AD" w14:textId="34BBB5BB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F89B5F6" wp14:editId="10C71E17">
            <wp:extent cx="3752850" cy="3784791"/>
            <wp:effectExtent l="19050" t="19050" r="19050" b="2540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51" cy="382977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79888" w14:textId="70F36BCC" w:rsidR="000E1965" w:rsidRDefault="000E1965" w:rsidP="0056604F">
      <w:pPr>
        <w:pStyle w:val="12"/>
      </w:pPr>
    </w:p>
    <w:p w14:paraId="457B5B22" w14:textId="67597636" w:rsidR="00514EFD" w:rsidRDefault="00514EFD" w:rsidP="0056604F">
      <w:pPr>
        <w:pStyle w:val="12"/>
      </w:pPr>
      <w:r>
        <w:rPr>
          <w:rFonts w:hint="eastAsia"/>
        </w:rPr>
        <w:t>同样是动态增长：</w:t>
      </w:r>
    </w:p>
    <w:p w14:paraId="7B907499" w14:textId="594F8F69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0B0BAB90" wp14:editId="70FB1A8C">
            <wp:extent cx="3767137" cy="3799197"/>
            <wp:effectExtent l="19050" t="19050" r="24130" b="1143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email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471" cy="3824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3D9DD0" w14:textId="6FBD6EE5" w:rsidR="000E1965" w:rsidRDefault="000E1965" w:rsidP="0056604F">
      <w:pPr>
        <w:pStyle w:val="12"/>
      </w:pPr>
    </w:p>
    <w:p w14:paraId="51544824" w14:textId="0F0A3F98" w:rsidR="00514EFD" w:rsidRDefault="00514EFD" w:rsidP="0056604F">
      <w:pPr>
        <w:pStyle w:val="12"/>
      </w:pPr>
      <w:r>
        <w:rPr>
          <w:rFonts w:hint="eastAsia"/>
        </w:rPr>
        <w:lastRenderedPageBreak/>
        <w:t>将这块磁盘的容量设为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GB</w:t>
      </w:r>
      <w:r>
        <w:rPr>
          <w:rFonts w:hint="eastAsia"/>
        </w:rPr>
        <w:t>：</w:t>
      </w:r>
    </w:p>
    <w:p w14:paraId="29417E4C" w14:textId="3DBEB724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33411324" wp14:editId="35CC7D0F">
            <wp:extent cx="3820349" cy="3852862"/>
            <wp:effectExtent l="19050" t="19050" r="27940" b="14605"/>
            <wp:docPr id="68" name="Picture 6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, Word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17" cy="388207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84A456" w14:textId="17366EB5" w:rsidR="000E1965" w:rsidRDefault="000E1965" w:rsidP="0056604F">
      <w:pPr>
        <w:pStyle w:val="12"/>
      </w:pPr>
    </w:p>
    <w:p w14:paraId="1E41C9FB" w14:textId="361154B1" w:rsidR="00514EFD" w:rsidRDefault="00514EFD" w:rsidP="0056604F">
      <w:pPr>
        <w:pStyle w:val="12"/>
      </w:pPr>
      <w:r>
        <w:rPr>
          <w:rFonts w:hint="eastAsia"/>
        </w:rPr>
        <w:t>创建完之后的磁盘配置信息（第一块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G</w:t>
      </w:r>
      <w:r>
        <w:rPr>
          <w:rFonts w:hint="eastAsia"/>
        </w:rPr>
        <w:t>，第二块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</w:t>
      </w:r>
      <w:r>
        <w:rPr>
          <w:rFonts w:hint="eastAsia"/>
        </w:rPr>
        <w:t>）：</w:t>
      </w:r>
    </w:p>
    <w:p w14:paraId="4CB9CC66" w14:textId="77974309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0DF8B65A" wp14:editId="21B01F6C">
            <wp:extent cx="4643437" cy="3161871"/>
            <wp:effectExtent l="0" t="0" r="5080" b="635"/>
            <wp:docPr id="98" name="Picture 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, email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29" cy="31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AEE7" w14:textId="1E7D9506" w:rsidR="000E1965" w:rsidRDefault="000E1965" w:rsidP="0056604F">
      <w:pPr>
        <w:pStyle w:val="12"/>
      </w:pPr>
    </w:p>
    <w:p w14:paraId="52CAC2AC" w14:textId="3138C815" w:rsidR="00514EFD" w:rsidRDefault="00514EFD" w:rsidP="0056604F">
      <w:pPr>
        <w:pStyle w:val="12"/>
      </w:pPr>
      <w:r>
        <w:rPr>
          <w:rFonts w:hint="eastAsia"/>
        </w:rPr>
        <w:t>注意这两块磁盘均为</w:t>
      </w:r>
      <w:r>
        <w:rPr>
          <w:rFonts w:hint="eastAsia"/>
        </w:rPr>
        <w:t xml:space="preserve"> SATA</w:t>
      </w:r>
      <w:r>
        <w:t xml:space="preserve"> </w:t>
      </w:r>
      <w:r>
        <w:rPr>
          <w:rFonts w:hint="eastAsia"/>
        </w:rPr>
        <w:t>接口类型：</w:t>
      </w:r>
    </w:p>
    <w:p w14:paraId="1BE830D4" w14:textId="4CFF18D7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2530A03" wp14:editId="609EABD1">
            <wp:extent cx="4662487" cy="3643686"/>
            <wp:effectExtent l="0" t="0" r="5080" b="0"/>
            <wp:docPr id="100" name="Picture 10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text, application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669" cy="36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BE7A" w14:textId="72DD884F" w:rsidR="000E1965" w:rsidRDefault="000E1965" w:rsidP="0056604F">
      <w:pPr>
        <w:pStyle w:val="12"/>
      </w:pPr>
    </w:p>
    <w:p w14:paraId="58E04A64" w14:textId="77777777" w:rsidR="004F6ABD" w:rsidRDefault="00514EFD" w:rsidP="0056604F">
      <w:pPr>
        <w:pStyle w:val="12"/>
      </w:pPr>
      <w:r>
        <w:rPr>
          <w:rFonts w:hint="eastAsia"/>
        </w:rPr>
        <w:t>现在配置网络。</w:t>
      </w:r>
    </w:p>
    <w:p w14:paraId="37C3341D" w14:textId="23EE6D5E" w:rsidR="00514EFD" w:rsidRDefault="004F6ABD" w:rsidP="0056604F">
      <w:pPr>
        <w:pStyle w:val="12"/>
      </w:pPr>
      <w:r>
        <w:rPr>
          <w:rFonts w:hint="eastAsia"/>
        </w:rPr>
        <w:t>Adapter</w:t>
      </w:r>
      <w:r>
        <w:t xml:space="preserve"> 1 </w:t>
      </w:r>
      <w:r>
        <w:rPr>
          <w:rFonts w:hint="eastAsia"/>
        </w:rPr>
        <w:t>保持默认设置（</w:t>
      </w:r>
      <w:r w:rsidR="00A32B48">
        <w:rPr>
          <w:rFonts w:hint="eastAsia"/>
        </w:rPr>
        <w:t>即</w:t>
      </w:r>
      <w:r w:rsidR="00A32B48">
        <w:rPr>
          <w:rFonts w:hint="eastAsia"/>
        </w:rPr>
        <w:t xml:space="preserve"> </w:t>
      </w:r>
      <w:r>
        <w:rPr>
          <w:rFonts w:hint="eastAsia"/>
        </w:rPr>
        <w:t>NAT</w:t>
      </w:r>
      <w:r>
        <w:t xml:space="preserve"> </w:t>
      </w:r>
      <w:r>
        <w:rPr>
          <w:rFonts w:hint="eastAsia"/>
        </w:rPr>
        <w:t>网络</w:t>
      </w:r>
      <w:r w:rsidR="00A32B48">
        <w:rPr>
          <w:rFonts w:hint="eastAsia"/>
        </w:rPr>
        <w:t>，以便从虚拟机访问外网</w:t>
      </w:r>
      <w:r>
        <w:rPr>
          <w:rFonts w:hint="eastAsia"/>
        </w:rPr>
        <w:t>）：</w:t>
      </w:r>
    </w:p>
    <w:p w14:paraId="4256F590" w14:textId="7261CBA1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1A075EB5" wp14:editId="61DDF75B">
            <wp:extent cx="4700587" cy="3673462"/>
            <wp:effectExtent l="0" t="0" r="5080" b="3810"/>
            <wp:docPr id="101" name="Picture 10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text, application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326" cy="37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DC2C" w14:textId="2F92D35E" w:rsidR="000E1965" w:rsidRDefault="000E1965" w:rsidP="0056604F">
      <w:pPr>
        <w:pStyle w:val="12"/>
      </w:pPr>
    </w:p>
    <w:p w14:paraId="2EC38C59" w14:textId="60776573" w:rsidR="004F6ABD" w:rsidRDefault="004F6ABD" w:rsidP="0056604F">
      <w:pPr>
        <w:pStyle w:val="12"/>
      </w:pPr>
      <w:r>
        <w:rPr>
          <w:rFonts w:hint="eastAsia"/>
        </w:rPr>
        <w:lastRenderedPageBreak/>
        <w:t>Enable</w:t>
      </w:r>
      <w:r>
        <w:t xml:space="preserve"> </w:t>
      </w:r>
      <w:r>
        <w:rPr>
          <w:rFonts w:hint="eastAsia"/>
        </w:rPr>
        <w:t>Adapter</w:t>
      </w:r>
      <w:r>
        <w:t xml:space="preserve"> 2 </w:t>
      </w:r>
      <w:r>
        <w:rPr>
          <w:rFonts w:hint="eastAsia"/>
        </w:rPr>
        <w:t>并设置为“</w:t>
      </w:r>
      <w:r>
        <w:rPr>
          <w:rFonts w:hint="eastAsia"/>
        </w:rPr>
        <w:t>H</w:t>
      </w:r>
      <w:r>
        <w:t>ost-only Adapter</w:t>
      </w:r>
      <w:r>
        <w:rPr>
          <w:rFonts w:hint="eastAsia"/>
        </w:rPr>
        <w:t>”</w:t>
      </w:r>
      <w:r w:rsidR="00A32B48">
        <w:rPr>
          <w:rFonts w:hint="eastAsia"/>
        </w:rPr>
        <w:t>（以便在宿主机中访问虚拟机）</w:t>
      </w:r>
      <w:r>
        <w:rPr>
          <w:rFonts w:hint="eastAsia"/>
        </w:rPr>
        <w:t>：</w:t>
      </w:r>
    </w:p>
    <w:p w14:paraId="154E930D" w14:textId="4E46C3C5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1B89200F" wp14:editId="34274E74">
            <wp:extent cx="4716856" cy="3686175"/>
            <wp:effectExtent l="0" t="0" r="7620" b="0"/>
            <wp:docPr id="102" name="Picture 10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text, application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24" cy="370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3F8D" w14:textId="6706A7FB" w:rsidR="000E1965" w:rsidRDefault="000E1965" w:rsidP="0056604F">
      <w:pPr>
        <w:pStyle w:val="12"/>
      </w:pPr>
    </w:p>
    <w:p w14:paraId="05672E17" w14:textId="3EB8A8D7" w:rsidR="004F6ABD" w:rsidRDefault="004F6ABD" w:rsidP="0056604F">
      <w:pPr>
        <w:pStyle w:val="12"/>
      </w:pPr>
      <w:r>
        <w:rPr>
          <w:rFonts w:hint="eastAsia"/>
        </w:rPr>
        <w:t>其余配置保持默认值。</w:t>
      </w:r>
    </w:p>
    <w:p w14:paraId="4D322722" w14:textId="3F562B6A" w:rsidR="004F6ABD" w:rsidRDefault="004F6ABD" w:rsidP="0056604F">
      <w:pPr>
        <w:pStyle w:val="12"/>
      </w:pPr>
      <w:r>
        <w:rPr>
          <w:rFonts w:hint="eastAsia"/>
        </w:rPr>
        <w:t>以下是该虚拟机配置信息总览：</w:t>
      </w:r>
    </w:p>
    <w:p w14:paraId="43B1FFC3" w14:textId="31B2FB3A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49598212" wp14:editId="0FF7D4FF">
            <wp:extent cx="5178119" cy="5577840"/>
            <wp:effectExtent l="0" t="0" r="3810" b="3810"/>
            <wp:docPr id="103" name="Picture 10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aphical user interface, text, application, email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627" cy="558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A993" w14:textId="67CC64B6" w:rsidR="00D803FE" w:rsidRDefault="00D803FE" w:rsidP="0056604F">
      <w:pPr>
        <w:pStyle w:val="12"/>
      </w:pPr>
    </w:p>
    <w:p w14:paraId="274086D7" w14:textId="7F99695F" w:rsidR="004F6ABD" w:rsidRDefault="004F6ABD" w:rsidP="0056604F">
      <w:pPr>
        <w:pStyle w:val="12"/>
      </w:pPr>
      <w:r>
        <w:rPr>
          <w:rFonts w:hint="eastAsia"/>
        </w:rPr>
        <w:t>此时为光驱添加一个磁盘文件（本手册以</w:t>
      </w:r>
      <w:r>
        <w:rPr>
          <w:rFonts w:hint="eastAsia"/>
        </w:rPr>
        <w:t xml:space="preserve"> </w:t>
      </w:r>
      <w:r w:rsidR="00D66D11" w:rsidRPr="00D66D11">
        <w:t>openEuler-20.09-x86_64-dvd.iso</w:t>
      </w:r>
      <w:r w:rsidR="00D66D11">
        <w:t xml:space="preserve"> </w:t>
      </w:r>
      <w:r w:rsidR="00D66D11">
        <w:rPr>
          <w:rFonts w:hint="eastAsia"/>
        </w:rPr>
        <w:t>为例</w:t>
      </w:r>
      <w:r w:rsidR="008F116A">
        <w:rPr>
          <w:rFonts w:hint="eastAsia"/>
        </w:rPr>
        <w:t>，请事先将其下载到本地</w:t>
      </w:r>
      <w:r>
        <w:rPr>
          <w:rFonts w:hint="eastAsia"/>
        </w:rPr>
        <w:t>）：</w:t>
      </w:r>
    </w:p>
    <w:p w14:paraId="77C45DA6" w14:textId="642D1A1C" w:rsidR="00D803FE" w:rsidRDefault="00D803FE" w:rsidP="0056604F">
      <w:pPr>
        <w:pStyle w:val="12"/>
      </w:pPr>
      <w:r>
        <w:rPr>
          <w:noProof/>
        </w:rPr>
        <w:drawing>
          <wp:inline distT="0" distB="0" distL="0" distR="0" wp14:anchorId="5C09F3D9" wp14:editId="74D5A425">
            <wp:extent cx="4781585" cy="1571636"/>
            <wp:effectExtent l="19050" t="19050" r="19050" b="9525"/>
            <wp:docPr id="104" name="Picture 10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, text, application, Word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157163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4F8D86" w14:textId="58BB9470" w:rsidR="00D803FE" w:rsidRDefault="00D803FE" w:rsidP="0056604F">
      <w:pPr>
        <w:pStyle w:val="12"/>
      </w:pPr>
    </w:p>
    <w:p w14:paraId="2F3A7570" w14:textId="1EAA2404" w:rsidR="00D66D11" w:rsidRDefault="00D66D11" w:rsidP="0056604F">
      <w:pPr>
        <w:pStyle w:val="12"/>
      </w:pPr>
      <w:r>
        <w:rPr>
          <w:rFonts w:hint="eastAsia"/>
        </w:rPr>
        <w:t>然后启动虚拟机：</w:t>
      </w:r>
    </w:p>
    <w:p w14:paraId="3BCE08D5" w14:textId="64DB7FDF" w:rsidR="00A4159B" w:rsidRPr="00A4159B" w:rsidRDefault="00D803F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92533D4" wp14:editId="0FEFF757">
            <wp:extent cx="2390792" cy="609604"/>
            <wp:effectExtent l="19050" t="19050" r="28575" b="19050"/>
            <wp:docPr id="105" name="Picture 10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&#10;&#10;Description automatically generated with medium confidenc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92" cy="6096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3B4830" w14:textId="3F9B2BAC" w:rsidR="00CF0B1C" w:rsidRDefault="001C037C" w:rsidP="00166B98">
      <w:pPr>
        <w:pStyle w:val="Heading2"/>
        <w:rPr>
          <w:lang w:eastAsia="zh-CN"/>
        </w:rPr>
      </w:pPr>
      <w:bookmarkStart w:id="25" w:name="_Toc92876250"/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o</w:t>
      </w:r>
      <w:r>
        <w:rPr>
          <w:lang w:eastAsia="zh-CN"/>
        </w:rPr>
        <w:t>penEuler</w:t>
      </w:r>
      <w:r w:rsidR="00370C60">
        <w:rPr>
          <w:rFonts w:hint="eastAsia"/>
          <w:lang w:eastAsia="zh-CN"/>
        </w:rPr>
        <w:t>操作系统</w:t>
      </w:r>
      <w:bookmarkEnd w:id="25"/>
    </w:p>
    <w:p w14:paraId="5D366F93" w14:textId="31FB1366" w:rsidR="00D14C5D" w:rsidRDefault="00D14C5D" w:rsidP="0056604F">
      <w:pPr>
        <w:pStyle w:val="12"/>
      </w:pPr>
      <w:r>
        <w:rPr>
          <w:rFonts w:hint="eastAsia"/>
        </w:rPr>
        <w:t>启动虚拟机</w:t>
      </w:r>
      <w:r w:rsidR="00351ABA">
        <w:rPr>
          <w:rFonts w:hint="eastAsia"/>
        </w:rPr>
        <w:t>后</w:t>
      </w:r>
      <w:r>
        <w:rPr>
          <w:rFonts w:hint="eastAsia"/>
        </w:rPr>
        <w:t>，</w:t>
      </w:r>
      <w:r w:rsidR="009A5DBB">
        <w:rPr>
          <w:rFonts w:hint="eastAsia"/>
        </w:rPr>
        <w:t>移动键盘的上下键</w:t>
      </w:r>
      <w:r>
        <w:rPr>
          <w:rFonts w:hint="eastAsia"/>
        </w:rPr>
        <w:t>选择“</w:t>
      </w:r>
      <w:r>
        <w:rPr>
          <w:rFonts w:hint="eastAsia"/>
        </w:rPr>
        <w:t>I</w:t>
      </w:r>
      <w:r>
        <w:t>nstall openEuler 20.09</w:t>
      </w:r>
      <w:r>
        <w:rPr>
          <w:rFonts w:hint="eastAsia"/>
        </w:rPr>
        <w:t>”菜单项</w:t>
      </w:r>
      <w:r w:rsidR="009B1562">
        <w:rPr>
          <w:rFonts w:hint="eastAsia"/>
        </w:rPr>
        <w:t>并按下回车键进入安装界面</w:t>
      </w:r>
      <w:r>
        <w:rPr>
          <w:rFonts w:hint="eastAsia"/>
        </w:rPr>
        <w:t>：</w:t>
      </w:r>
    </w:p>
    <w:p w14:paraId="0C6331C6" w14:textId="71D435F4" w:rsidR="00D14C5D" w:rsidRDefault="00351ABA" w:rsidP="0056604F">
      <w:pPr>
        <w:pStyle w:val="12"/>
      </w:pPr>
      <w:r>
        <w:rPr>
          <w:noProof/>
        </w:rPr>
        <w:drawing>
          <wp:inline distT="0" distB="0" distL="0" distR="0" wp14:anchorId="7526D091" wp14:editId="3AADCEDA">
            <wp:extent cx="4781585" cy="2085990"/>
            <wp:effectExtent l="19050" t="19050" r="19050" b="28575"/>
            <wp:docPr id="107" name="Picture 10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tex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20859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92476" w14:textId="77777777" w:rsidR="00D14C5D" w:rsidRDefault="00D14C5D" w:rsidP="0056604F">
      <w:pPr>
        <w:pStyle w:val="12"/>
      </w:pPr>
    </w:p>
    <w:p w14:paraId="4678B129" w14:textId="3C821A2E" w:rsidR="00D14C5D" w:rsidRDefault="009B1562" w:rsidP="0056604F">
      <w:pPr>
        <w:pStyle w:val="12"/>
      </w:pPr>
      <w:r>
        <w:rPr>
          <w:rFonts w:hint="eastAsia"/>
        </w:rPr>
        <w:t>选择英文</w:t>
      </w:r>
      <w:r w:rsidR="00BD54CD">
        <w:rPr>
          <w:rFonts w:hint="eastAsia"/>
        </w:rPr>
        <w:t>版</w:t>
      </w:r>
      <w:r>
        <w:rPr>
          <w:rFonts w:hint="eastAsia"/>
        </w:rPr>
        <w:t>安装：</w:t>
      </w:r>
    </w:p>
    <w:p w14:paraId="1F315A1F" w14:textId="0C55F1C2" w:rsidR="00D14C5D" w:rsidRDefault="00351ABA" w:rsidP="0056604F">
      <w:pPr>
        <w:pStyle w:val="12"/>
      </w:pPr>
      <w:r>
        <w:rPr>
          <w:noProof/>
        </w:rPr>
        <w:drawing>
          <wp:inline distT="0" distB="0" distL="0" distR="0" wp14:anchorId="58284ED5" wp14:editId="67E057C7">
            <wp:extent cx="4691870" cy="3543300"/>
            <wp:effectExtent l="19050" t="19050" r="13970" b="19050"/>
            <wp:docPr id="108" name="Picture 10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, text, application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79" cy="35645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5B2423" w14:textId="77777777" w:rsidR="00D14C5D" w:rsidRDefault="00D14C5D" w:rsidP="0056604F">
      <w:pPr>
        <w:pStyle w:val="12"/>
      </w:pPr>
    </w:p>
    <w:p w14:paraId="1A863A7E" w14:textId="31F9A3E1" w:rsidR="00D14C5D" w:rsidRDefault="00351ABA" w:rsidP="0056604F">
      <w:pPr>
        <w:pStyle w:val="12"/>
      </w:pPr>
      <w:r>
        <w:rPr>
          <w:rFonts w:hint="eastAsia"/>
        </w:rPr>
        <w:lastRenderedPageBreak/>
        <w:t>下面要对有惊叹号的两个地方进行</w:t>
      </w:r>
      <w:r w:rsidR="00D57C55">
        <w:rPr>
          <w:rFonts w:hint="eastAsia"/>
        </w:rPr>
        <w:t>设置：</w:t>
      </w:r>
    </w:p>
    <w:p w14:paraId="42E2BC4D" w14:textId="0B1E828D" w:rsidR="00D57C55" w:rsidRDefault="00351ABA" w:rsidP="0056604F">
      <w:pPr>
        <w:pStyle w:val="12"/>
      </w:pPr>
      <w:r>
        <w:rPr>
          <w:noProof/>
        </w:rPr>
        <w:drawing>
          <wp:inline distT="0" distB="0" distL="0" distR="0" wp14:anchorId="2C831B96" wp14:editId="397D0FA7">
            <wp:extent cx="4700587" cy="2677060"/>
            <wp:effectExtent l="19050" t="19050" r="24130" b="28575"/>
            <wp:docPr id="109" name="Picture 10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Graphical user interface, application, Teams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144" cy="26973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EB403" w14:textId="5110AEE0" w:rsidR="00D57C55" w:rsidRDefault="00D57C55" w:rsidP="0056604F">
      <w:pPr>
        <w:pStyle w:val="12"/>
      </w:pPr>
    </w:p>
    <w:p w14:paraId="0811B3CD" w14:textId="79822FF6" w:rsidR="00351ABA" w:rsidRDefault="00FE3F1A" w:rsidP="0056604F">
      <w:pPr>
        <w:pStyle w:val="12"/>
      </w:pPr>
      <w:r>
        <w:rPr>
          <w:rFonts w:hint="eastAsia"/>
        </w:rPr>
        <w:t>对于系统的安装目的盘，选择</w:t>
      </w:r>
      <w:r>
        <w:rPr>
          <w:rFonts w:hint="eastAsia"/>
        </w:rPr>
        <w:t xml:space="preserve"> sda</w:t>
      </w:r>
      <w:r>
        <w:t xml:space="preserve"> </w:t>
      </w:r>
      <w:r>
        <w:rPr>
          <w:rFonts w:hint="eastAsia"/>
        </w:rPr>
        <w:t>后点击左上角的“</w:t>
      </w:r>
      <w:r>
        <w:rPr>
          <w:rFonts w:hint="eastAsia"/>
        </w:rPr>
        <w:t>Done</w:t>
      </w:r>
      <w:r>
        <w:rPr>
          <w:rFonts w:hint="eastAsia"/>
        </w:rPr>
        <w:t>”按钮：</w:t>
      </w:r>
    </w:p>
    <w:p w14:paraId="5E515C6E" w14:textId="123EA726" w:rsidR="00FE3F1A" w:rsidRDefault="00FE3F1A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089F0FFC" wp14:editId="02EBDE78">
            <wp:extent cx="4672012" cy="3084459"/>
            <wp:effectExtent l="19050" t="19050" r="14605" b="20955"/>
            <wp:docPr id="110" name="Picture 1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text, application, email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286" cy="30978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F150F1" w14:textId="474346DC" w:rsidR="00351ABA" w:rsidRDefault="00351ABA" w:rsidP="0056604F">
      <w:pPr>
        <w:pStyle w:val="12"/>
      </w:pPr>
    </w:p>
    <w:p w14:paraId="7B023891" w14:textId="49C8E056" w:rsidR="00755AA3" w:rsidRDefault="00755AA3" w:rsidP="0056604F">
      <w:pPr>
        <w:pStyle w:val="12"/>
      </w:pPr>
      <w:r>
        <w:rPr>
          <w:rFonts w:hint="eastAsia"/>
        </w:rPr>
        <w:t>设置好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用户的密码：</w:t>
      </w:r>
    </w:p>
    <w:p w14:paraId="24C6B11D" w14:textId="5F397061" w:rsidR="00351ABA" w:rsidRDefault="00755AA3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99916AD" wp14:editId="1A515ED5">
            <wp:extent cx="4671695" cy="1405193"/>
            <wp:effectExtent l="19050" t="19050" r="14605" b="24130"/>
            <wp:docPr id="111" name="Picture 111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A picture containing rectangle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86" cy="14172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434D76" w14:textId="4F3077C9" w:rsidR="00FE3F1A" w:rsidRDefault="00FE3F1A" w:rsidP="0056604F">
      <w:pPr>
        <w:pStyle w:val="12"/>
      </w:pPr>
    </w:p>
    <w:p w14:paraId="6F491708" w14:textId="62056E30" w:rsidR="00E61A18" w:rsidRDefault="00D46E88" w:rsidP="0056604F">
      <w:pPr>
        <w:pStyle w:val="12"/>
      </w:pPr>
      <w:r w:rsidRPr="00D46E88">
        <w:rPr>
          <w:rFonts w:hint="eastAsia"/>
        </w:rPr>
        <w:t>此时只需要设置</w:t>
      </w:r>
      <w:r w:rsidRPr="00D46E88">
        <w:t xml:space="preserve"> root </w:t>
      </w:r>
      <w:r w:rsidRPr="00D46E88">
        <w:t>账户密码即可，如：</w:t>
      </w:r>
      <w:r w:rsidRPr="00D46E88">
        <w:t>Euler@123</w:t>
      </w:r>
      <w:r>
        <w:rPr>
          <w:rFonts w:hint="eastAsia"/>
        </w:rPr>
        <w:t>。</w:t>
      </w:r>
    </w:p>
    <w:p w14:paraId="11703596" w14:textId="0647E044" w:rsidR="00E30EC2" w:rsidRDefault="00E30EC2" w:rsidP="0056604F">
      <w:pPr>
        <w:pStyle w:val="12"/>
      </w:pPr>
      <w:r>
        <w:rPr>
          <w:rFonts w:hint="eastAsia"/>
        </w:rPr>
        <w:t>其他设置保持默认值</w:t>
      </w:r>
      <w:r w:rsidR="00D46E88">
        <w:rPr>
          <w:rFonts w:hint="eastAsia"/>
        </w:rPr>
        <w:t>，如</w:t>
      </w:r>
      <w:r w:rsidR="00D46E88">
        <w:rPr>
          <w:rFonts w:hint="eastAsia"/>
        </w:rPr>
        <w:t xml:space="preserve"> Software</w:t>
      </w:r>
      <w:r w:rsidR="00D46E88">
        <w:t xml:space="preserve"> </w:t>
      </w:r>
      <w:r w:rsidR="00D46E88">
        <w:rPr>
          <w:rFonts w:hint="eastAsia"/>
        </w:rPr>
        <w:t>Selection</w:t>
      </w:r>
      <w:r w:rsidR="00D46E88">
        <w:t xml:space="preserve"> </w:t>
      </w:r>
      <w:r w:rsidR="00D46E88">
        <w:rPr>
          <w:rFonts w:hint="eastAsia"/>
        </w:rPr>
        <w:t>是</w:t>
      </w:r>
      <w:r w:rsidR="00D46E88">
        <w:rPr>
          <w:rFonts w:hint="eastAsia"/>
        </w:rPr>
        <w:t xml:space="preserve"> </w:t>
      </w:r>
      <w:r>
        <w:rPr>
          <w:rFonts w:hint="eastAsia"/>
        </w:rPr>
        <w:t>M</w:t>
      </w:r>
      <w:r>
        <w:t>inimal Install</w:t>
      </w:r>
      <w:r w:rsidR="006122BA">
        <w:rPr>
          <w:rFonts w:hint="eastAsia"/>
        </w:rPr>
        <w:t>。</w:t>
      </w:r>
      <w:r>
        <w:rPr>
          <w:rFonts w:hint="eastAsia"/>
        </w:rPr>
        <w:t>如果您的网络环境正常，先前设置的两块网卡应处于“</w:t>
      </w:r>
      <w:r>
        <w:rPr>
          <w:rFonts w:hint="eastAsia"/>
        </w:rPr>
        <w:t>C</w:t>
      </w:r>
      <w:r>
        <w:t>onnected</w:t>
      </w:r>
      <w:r>
        <w:rPr>
          <w:rFonts w:hint="eastAsia"/>
        </w:rPr>
        <w:t>”状态</w:t>
      </w:r>
      <w:r w:rsidR="00054E92">
        <w:rPr>
          <w:rFonts w:hint="eastAsia"/>
        </w:rPr>
        <w:t>，如</w:t>
      </w:r>
      <w:r w:rsidR="00D46E88">
        <w:rPr>
          <w:rFonts w:hint="eastAsia"/>
        </w:rPr>
        <w:t>：</w:t>
      </w:r>
    </w:p>
    <w:p w14:paraId="2FDF363B" w14:textId="3E3DEE4D" w:rsidR="00D46E88" w:rsidRDefault="00D46E88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68EBE3DA" wp14:editId="4160D7C0">
            <wp:extent cx="4685244" cy="3400425"/>
            <wp:effectExtent l="19050" t="19050" r="20320" b="9525"/>
            <wp:docPr id="87" name="Picture 8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295" cy="342368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8425C" w14:textId="2037AE18" w:rsidR="00D46E88" w:rsidRDefault="00D46E88" w:rsidP="0056604F">
      <w:pPr>
        <w:pStyle w:val="12"/>
      </w:pPr>
    </w:p>
    <w:p w14:paraId="131E85F2" w14:textId="459BB7C3" w:rsidR="00D46E88" w:rsidRDefault="00D46E88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5D48C7F7" wp14:editId="5B063DA9">
            <wp:extent cx="4705350" cy="3376937"/>
            <wp:effectExtent l="19050" t="19050" r="19050" b="13970"/>
            <wp:docPr id="88" name="Picture 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476" cy="33899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E586DD" w14:textId="77777777" w:rsidR="00D46E88" w:rsidRDefault="00D46E88" w:rsidP="0056604F">
      <w:pPr>
        <w:pStyle w:val="12"/>
      </w:pPr>
    </w:p>
    <w:p w14:paraId="3DB20247" w14:textId="6CCFE86B" w:rsidR="00755AA3" w:rsidRDefault="00986C88" w:rsidP="0056604F">
      <w:pPr>
        <w:pStyle w:val="12"/>
      </w:pPr>
      <w:r>
        <w:rPr>
          <w:rFonts w:hint="eastAsia"/>
        </w:rPr>
        <w:t>现在</w:t>
      </w:r>
      <w:r w:rsidR="00BD083A">
        <w:rPr>
          <w:rFonts w:hint="eastAsia"/>
        </w:rPr>
        <w:t>即可</w:t>
      </w:r>
      <w:r>
        <w:rPr>
          <w:rFonts w:hint="eastAsia"/>
        </w:rPr>
        <w:t>点击“</w:t>
      </w:r>
      <w:r>
        <w:rPr>
          <w:rFonts w:hint="eastAsia"/>
        </w:rPr>
        <w:t>B</w:t>
      </w:r>
      <w:r>
        <w:t>egin Installation</w:t>
      </w:r>
      <w:r>
        <w:rPr>
          <w:rFonts w:hint="eastAsia"/>
        </w:rPr>
        <w:t>”按钮</w:t>
      </w:r>
      <w:r w:rsidR="00755AA3">
        <w:rPr>
          <w:rFonts w:hint="eastAsia"/>
        </w:rPr>
        <w:t>开始安装：</w:t>
      </w:r>
    </w:p>
    <w:p w14:paraId="6CAF056D" w14:textId="24B17C39" w:rsidR="00FE3F1A" w:rsidRDefault="00755AA3" w:rsidP="0056604F">
      <w:pPr>
        <w:pStyle w:val="12"/>
      </w:pPr>
      <w:r>
        <w:rPr>
          <w:noProof/>
        </w:rPr>
        <w:drawing>
          <wp:inline distT="0" distB="0" distL="0" distR="0" wp14:anchorId="47F74ADB" wp14:editId="0DF8960F">
            <wp:extent cx="4686300" cy="3361318"/>
            <wp:effectExtent l="19050" t="19050" r="19050" b="10795"/>
            <wp:docPr id="112" name="Picture 1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Graphical user interface, application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299" cy="337351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2E7C91" w14:textId="106D762F" w:rsidR="00FE3F1A" w:rsidRDefault="00FE3F1A" w:rsidP="0056604F">
      <w:pPr>
        <w:pStyle w:val="12"/>
      </w:pPr>
    </w:p>
    <w:p w14:paraId="525BA2B1" w14:textId="10ADF077" w:rsidR="00FE3F1A" w:rsidRDefault="00190A82" w:rsidP="0056604F">
      <w:pPr>
        <w:pStyle w:val="12"/>
      </w:pPr>
      <w:r>
        <w:rPr>
          <w:noProof/>
        </w:rPr>
        <w:drawing>
          <wp:inline distT="0" distB="0" distL="0" distR="0" wp14:anchorId="7BEEC331" wp14:editId="5D13CDA7">
            <wp:extent cx="4705350" cy="479421"/>
            <wp:effectExtent l="19050" t="19050" r="19050" b="1651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818" cy="4938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177B9F" w14:textId="02C2E4C9" w:rsidR="00FE3F1A" w:rsidRDefault="00FE3F1A" w:rsidP="0056604F">
      <w:pPr>
        <w:pStyle w:val="12"/>
      </w:pPr>
    </w:p>
    <w:p w14:paraId="09CFAA9F" w14:textId="19110987" w:rsidR="00190A82" w:rsidRDefault="00190A82" w:rsidP="0056604F">
      <w:pPr>
        <w:pStyle w:val="12"/>
      </w:pPr>
      <w:r>
        <w:rPr>
          <w:rFonts w:hint="eastAsia"/>
        </w:rPr>
        <w:lastRenderedPageBreak/>
        <w:t>安装完毕后重启系统：</w:t>
      </w:r>
    </w:p>
    <w:p w14:paraId="68C0D512" w14:textId="74F020E0" w:rsidR="00FE3F1A" w:rsidRDefault="00190A82" w:rsidP="0056604F">
      <w:pPr>
        <w:pStyle w:val="12"/>
      </w:pPr>
      <w:r>
        <w:rPr>
          <w:noProof/>
        </w:rPr>
        <w:drawing>
          <wp:inline distT="0" distB="0" distL="0" distR="0" wp14:anchorId="3B2A3579" wp14:editId="0E57C25C">
            <wp:extent cx="4729162" cy="2437201"/>
            <wp:effectExtent l="19050" t="19050" r="14605" b="20320"/>
            <wp:docPr id="114" name="Picture 1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Graphical user interface, text, application, email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121" cy="24464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86BBB" w14:textId="77777777" w:rsidR="00D57C55" w:rsidRDefault="00D57C55" w:rsidP="0056604F">
      <w:pPr>
        <w:pStyle w:val="12"/>
      </w:pPr>
    </w:p>
    <w:p w14:paraId="71EC0CCA" w14:textId="7864FA0B" w:rsidR="00A34F90" w:rsidRDefault="009912A3" w:rsidP="0056604F">
      <w:pPr>
        <w:pStyle w:val="12"/>
      </w:pPr>
      <w:r>
        <w:rPr>
          <w:rFonts w:hint="eastAsia"/>
        </w:rPr>
        <w:t>再次进入菜单选择界面时，移动键盘的上下键以将系统停留在该界面：</w:t>
      </w:r>
    </w:p>
    <w:p w14:paraId="07B3A7A8" w14:textId="3652495C" w:rsidR="00A34F90" w:rsidRPr="009912A3" w:rsidRDefault="009912A3" w:rsidP="0056604F">
      <w:pPr>
        <w:pStyle w:val="12"/>
      </w:pPr>
      <w:r>
        <w:rPr>
          <w:noProof/>
        </w:rPr>
        <w:drawing>
          <wp:inline distT="0" distB="0" distL="0" distR="0" wp14:anchorId="0DD52BA3" wp14:editId="5517C6D9">
            <wp:extent cx="4814887" cy="358831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8a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805" cy="35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9EB1" w14:textId="77777777" w:rsidR="00A34F90" w:rsidRDefault="00A34F90" w:rsidP="0056604F">
      <w:pPr>
        <w:pStyle w:val="12"/>
      </w:pPr>
    </w:p>
    <w:p w14:paraId="615BAACA" w14:textId="07E81B6E" w:rsidR="00A34F90" w:rsidRDefault="00CE1025" w:rsidP="0056604F">
      <w:pPr>
        <w:pStyle w:val="12"/>
      </w:pPr>
      <w:r>
        <w:rPr>
          <w:rFonts w:hint="eastAsia"/>
        </w:rPr>
        <w:t>然后</w:t>
      </w:r>
      <w:r w:rsidR="009912A3">
        <w:rPr>
          <w:rFonts w:hint="eastAsia"/>
        </w:rPr>
        <w:t>关机虚拟机：</w:t>
      </w:r>
    </w:p>
    <w:p w14:paraId="6E70EF39" w14:textId="73B199FD" w:rsidR="00CE1025" w:rsidRDefault="00CE102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7F6D6EC6" wp14:editId="35B147C9">
            <wp:extent cx="4800600" cy="3275409"/>
            <wp:effectExtent l="19050" t="19050" r="19050" b="20320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636" cy="32822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1F0B16" w14:textId="77777777" w:rsidR="00CE1025" w:rsidRDefault="00CE1025" w:rsidP="0056604F">
      <w:pPr>
        <w:pStyle w:val="12"/>
      </w:pPr>
    </w:p>
    <w:p w14:paraId="222E5CDE" w14:textId="3646AF7F" w:rsidR="00A34F90" w:rsidRDefault="009912A3" w:rsidP="0056604F">
      <w:pPr>
        <w:pStyle w:val="12"/>
      </w:pPr>
      <w:r>
        <w:rPr>
          <w:noProof/>
        </w:rPr>
        <w:drawing>
          <wp:inline distT="0" distB="0" distL="0" distR="0" wp14:anchorId="50C76145" wp14:editId="1D370361">
            <wp:extent cx="4857750" cy="2432776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8b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421" cy="244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85C4" w14:textId="77777777" w:rsidR="00A34F90" w:rsidRDefault="00A34F90" w:rsidP="0056604F">
      <w:pPr>
        <w:pStyle w:val="12"/>
      </w:pPr>
    </w:p>
    <w:p w14:paraId="06F1A2BC" w14:textId="14632359" w:rsidR="00A34F90" w:rsidRDefault="00CE1025" w:rsidP="0056604F">
      <w:pPr>
        <w:pStyle w:val="12"/>
      </w:pPr>
      <w:r>
        <w:rPr>
          <w:rFonts w:hint="eastAsia"/>
        </w:rPr>
        <w:t>等待虚拟机关机后</w:t>
      </w:r>
      <w:r w:rsidR="009912A3">
        <w:rPr>
          <w:rFonts w:hint="eastAsia"/>
        </w:rPr>
        <w:t>移出光驱中的镜像：</w:t>
      </w:r>
    </w:p>
    <w:p w14:paraId="758817D4" w14:textId="3D411F6A" w:rsidR="009912A3" w:rsidRDefault="00CE1025" w:rsidP="0056604F">
      <w:pPr>
        <w:pStyle w:val="12"/>
      </w:pPr>
      <w:r>
        <w:rPr>
          <w:noProof/>
        </w:rPr>
        <w:drawing>
          <wp:inline distT="0" distB="0" distL="0" distR="0" wp14:anchorId="065EF888" wp14:editId="5ADEE7F2">
            <wp:extent cx="4848225" cy="1564207"/>
            <wp:effectExtent l="19050" t="19050" r="9525" b="17145"/>
            <wp:docPr id="116" name="Picture 1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application, Word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241" cy="15755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D972C7" w14:textId="77777777" w:rsidR="009912A3" w:rsidRDefault="009912A3" w:rsidP="0056604F">
      <w:pPr>
        <w:pStyle w:val="12"/>
      </w:pPr>
    </w:p>
    <w:p w14:paraId="6952FBB1" w14:textId="77777777" w:rsidR="00CE1025" w:rsidRDefault="00CE1025" w:rsidP="0056604F">
      <w:pPr>
        <w:pStyle w:val="12"/>
      </w:pPr>
      <w:r>
        <w:rPr>
          <w:rFonts w:hint="eastAsia"/>
        </w:rPr>
        <w:lastRenderedPageBreak/>
        <w:t>然后再次启动</w:t>
      </w:r>
      <w:r w:rsidR="009912A3">
        <w:rPr>
          <w:rFonts w:hint="eastAsia"/>
        </w:rPr>
        <w:t>虚拟机</w:t>
      </w:r>
      <w:r>
        <w:rPr>
          <w:rFonts w:hint="eastAsia"/>
        </w:rPr>
        <w:t>：</w:t>
      </w:r>
    </w:p>
    <w:p w14:paraId="0E82E24F" w14:textId="45C29FCC" w:rsidR="00CE1025" w:rsidRDefault="00CE1025" w:rsidP="0056604F">
      <w:pPr>
        <w:pStyle w:val="12"/>
      </w:pPr>
      <w:r>
        <w:rPr>
          <w:noProof/>
        </w:rPr>
        <w:drawing>
          <wp:inline distT="0" distB="0" distL="0" distR="0" wp14:anchorId="567931DF" wp14:editId="1FC58A98">
            <wp:extent cx="2324117" cy="533404"/>
            <wp:effectExtent l="19050" t="19050" r="19050" b="19050"/>
            <wp:docPr id="117" name="Picture 117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Icon&#10;&#10;Description automatically generated with medium confidence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17" cy="5334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61B526" w14:textId="77777777" w:rsidR="00CE1025" w:rsidRDefault="00CE1025" w:rsidP="0056604F">
      <w:pPr>
        <w:pStyle w:val="12"/>
      </w:pPr>
    </w:p>
    <w:p w14:paraId="4E150C2A" w14:textId="2F8EA5FF" w:rsidR="009912A3" w:rsidRDefault="009912A3" w:rsidP="0056604F">
      <w:pPr>
        <w:pStyle w:val="12"/>
      </w:pPr>
      <w:r>
        <w:rPr>
          <w:rFonts w:hint="eastAsia"/>
        </w:rPr>
        <w:t>系统进入</w:t>
      </w:r>
      <w:r>
        <w:rPr>
          <w:rFonts w:hint="eastAsia"/>
        </w:rPr>
        <w:t>o</w:t>
      </w:r>
      <w:r>
        <w:t>penEuler</w:t>
      </w:r>
      <w:r>
        <w:rPr>
          <w:rFonts w:hint="eastAsia"/>
        </w:rPr>
        <w:t>启动界面，用上下键选择第一个菜单项并按回车键启动</w:t>
      </w:r>
      <w:r w:rsidR="00A436CE">
        <w:rPr>
          <w:rFonts w:hint="eastAsia"/>
        </w:rPr>
        <w:t>（默认也是以第一个菜单项启动）</w:t>
      </w:r>
      <w:r>
        <w:rPr>
          <w:rFonts w:hint="eastAsia"/>
        </w:rPr>
        <w:t>：</w:t>
      </w:r>
    </w:p>
    <w:p w14:paraId="413BC96B" w14:textId="04625BE2" w:rsidR="00A34F90" w:rsidRDefault="00BB29BB" w:rsidP="0056604F">
      <w:pPr>
        <w:pStyle w:val="12"/>
      </w:pPr>
      <w:r>
        <w:rPr>
          <w:noProof/>
        </w:rPr>
        <w:drawing>
          <wp:inline distT="0" distB="0" distL="0" distR="0" wp14:anchorId="4C6BAAB1" wp14:editId="22F94C1B">
            <wp:extent cx="4752975" cy="2486952"/>
            <wp:effectExtent l="19050" t="19050" r="9525" b="279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10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37" cy="25053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AAF5A6" w14:textId="77777777" w:rsidR="00A34F90" w:rsidRDefault="00A34F90" w:rsidP="0056604F">
      <w:pPr>
        <w:pStyle w:val="12"/>
      </w:pPr>
    </w:p>
    <w:p w14:paraId="129EAABD" w14:textId="1609CFFB" w:rsidR="00A34F90" w:rsidRDefault="009036EE" w:rsidP="0056604F">
      <w:pPr>
        <w:pStyle w:val="12"/>
      </w:pPr>
      <w:r>
        <w:rPr>
          <w:rFonts w:hint="eastAsia"/>
        </w:rPr>
        <w:t>先</w:t>
      </w:r>
      <w:r w:rsidR="00186D1C">
        <w:rPr>
          <w:rFonts w:hint="eastAsia"/>
        </w:rPr>
        <w:t>在</w:t>
      </w:r>
      <w:r w:rsidR="00186D1C">
        <w:rPr>
          <w:rFonts w:hint="eastAsia"/>
        </w:rPr>
        <w:t>V</w:t>
      </w:r>
      <w:r w:rsidR="00186D1C">
        <w:t>irtualBox</w:t>
      </w:r>
      <w:r w:rsidR="00186D1C">
        <w:rPr>
          <w:rFonts w:hint="eastAsia"/>
        </w:rPr>
        <w:t>中以</w:t>
      </w:r>
      <w:r w:rsidR="00186D1C">
        <w:rPr>
          <w:rFonts w:hint="eastAsia"/>
        </w:rPr>
        <w:t>r</w:t>
      </w:r>
      <w:r w:rsidR="00186D1C">
        <w:t>oot</w:t>
      </w:r>
      <w:r w:rsidR="00186D1C">
        <w:rPr>
          <w:rFonts w:hint="eastAsia"/>
        </w:rPr>
        <w:t>用户登录</w:t>
      </w:r>
      <w:r w:rsidR="00186D1C">
        <w:rPr>
          <w:rFonts w:hint="eastAsia"/>
        </w:rPr>
        <w:t>op</w:t>
      </w:r>
      <w:r w:rsidR="00186D1C">
        <w:t>enEuler</w:t>
      </w:r>
      <w:r w:rsidR="00186D1C">
        <w:rPr>
          <w:rFonts w:hint="eastAsia"/>
        </w:rPr>
        <w:t>操作系统</w:t>
      </w:r>
      <w:r w:rsidR="00A97951">
        <w:rPr>
          <w:rFonts w:hint="eastAsia"/>
        </w:rPr>
        <w:t>（以</w:t>
      </w:r>
      <w:r w:rsidR="00A97951">
        <w:rPr>
          <w:rFonts w:hint="eastAsia"/>
        </w:rPr>
        <w:t xml:space="preserve"> root</w:t>
      </w:r>
      <w:r w:rsidR="00A97951">
        <w:t xml:space="preserve"> </w:t>
      </w:r>
      <w:r w:rsidR="00A97951">
        <w:rPr>
          <w:rFonts w:hint="eastAsia"/>
        </w:rPr>
        <w:t>用户登录，输入密码时不会有任何回显）</w:t>
      </w:r>
      <w:r w:rsidR="00186D1C">
        <w:rPr>
          <w:rFonts w:hint="eastAsia"/>
        </w:rPr>
        <w:t>：</w:t>
      </w:r>
    </w:p>
    <w:p w14:paraId="79F9EC25" w14:textId="67647EFE" w:rsidR="00CE1025" w:rsidRDefault="00CE1025" w:rsidP="0056604F">
      <w:pPr>
        <w:pStyle w:val="12"/>
      </w:pPr>
      <w:r>
        <w:rPr>
          <w:noProof/>
        </w:rPr>
        <w:drawing>
          <wp:inline distT="0" distB="0" distL="0" distR="0" wp14:anchorId="1568C3AC" wp14:editId="22582CD2">
            <wp:extent cx="4791075" cy="545819"/>
            <wp:effectExtent l="0" t="0" r="0" b="698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877" cy="5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F851" w14:textId="7FF19F39" w:rsidR="00CE1025" w:rsidRDefault="00CE1025" w:rsidP="0056604F">
      <w:pPr>
        <w:pStyle w:val="12"/>
      </w:pPr>
    </w:p>
    <w:p w14:paraId="7376576C" w14:textId="20DA8F4E" w:rsidR="00750D04" w:rsidRDefault="00750D04" w:rsidP="0056604F">
      <w:pPr>
        <w:pStyle w:val="12"/>
      </w:pPr>
      <w:r>
        <w:rPr>
          <w:rFonts w:hint="eastAsia"/>
        </w:rPr>
        <w:t>登录完毕后即可查看虚拟机的本地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地址（下图中是</w:t>
      </w:r>
      <w:r>
        <w:rPr>
          <w:rFonts w:hint="eastAsia"/>
        </w:rPr>
        <w:t xml:space="preserve"> </w:t>
      </w:r>
      <w:r w:rsidRPr="00750D04">
        <w:rPr>
          <w:i/>
          <w:iCs/>
          <w:color w:val="808080" w:themeColor="background1" w:themeShade="80"/>
        </w:rPr>
        <w:t>192.168.56.102</w:t>
      </w:r>
      <w:r>
        <w:rPr>
          <w:rFonts w:hint="eastAsia"/>
        </w:rPr>
        <w:t>，您的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地址或许与此不同）：</w:t>
      </w:r>
    </w:p>
    <w:p w14:paraId="613CDF54" w14:textId="7B528884" w:rsidR="00186D1C" w:rsidRDefault="009036E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84C3627" wp14:editId="51A0E605">
            <wp:extent cx="4824412" cy="3594032"/>
            <wp:effectExtent l="19050" t="19050" r="14605" b="260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login-by-virtualbox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265" cy="35998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5093DF" w14:textId="77777777" w:rsidR="00186D1C" w:rsidRDefault="00186D1C" w:rsidP="0056604F">
      <w:pPr>
        <w:pStyle w:val="12"/>
      </w:pPr>
    </w:p>
    <w:p w14:paraId="6945C39A" w14:textId="6076BD49" w:rsidR="00186D1C" w:rsidRDefault="00AA1ADC" w:rsidP="0056604F">
      <w:pPr>
        <w:pStyle w:val="12"/>
      </w:pPr>
      <w:r>
        <w:rPr>
          <w:rFonts w:hint="eastAsia"/>
        </w:rPr>
        <w:t>为便于操作，</w:t>
      </w:r>
      <w:r w:rsidR="00C02481">
        <w:rPr>
          <w:rFonts w:hint="eastAsia"/>
        </w:rPr>
        <w:t>再打开</w:t>
      </w:r>
      <w:r w:rsidR="009036EE">
        <w:rPr>
          <w:rFonts w:hint="eastAsia"/>
        </w:rPr>
        <w:t>命令终端</w:t>
      </w:r>
      <w:r w:rsidR="009A699B" w:rsidRPr="009A699B">
        <w:t>（如果是</w:t>
      </w:r>
      <w:r w:rsidR="009A699B" w:rsidRPr="009A699B">
        <w:t>Windows 10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3818F4B9" wp14:editId="4797047F">
            <wp:extent cx="182880" cy="1828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+R”</w:t>
      </w:r>
      <w:r w:rsidR="009A699B" w:rsidRPr="009A699B">
        <w:t>进入</w:t>
      </w:r>
      <w:r w:rsidR="009A699B" w:rsidRPr="009A699B">
        <w:t>cmd</w:t>
      </w:r>
      <w:r w:rsidR="009A699B" w:rsidRPr="009A699B">
        <w:t>命令行窗口；如果是</w:t>
      </w:r>
      <w:r w:rsidR="009A699B" w:rsidRPr="009A699B">
        <w:t>macOS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69A6C932" wp14:editId="78228C8C">
            <wp:extent cx="182880" cy="1828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</w:t>
      </w:r>
      <w:r w:rsidR="009A699B" w:rsidRPr="009A699B">
        <w:t>空格键</w:t>
      </w:r>
      <w:r w:rsidR="009A699B" w:rsidRPr="009A699B">
        <w:t>”</w:t>
      </w:r>
      <w:r w:rsidR="009A699B" w:rsidRPr="009A699B">
        <w:t>，在弹出的搜索框中输入</w:t>
      </w:r>
      <w:r w:rsidR="009A699B" w:rsidRPr="009A699B">
        <w:t>“Terminal.app”</w:t>
      </w:r>
      <w:r w:rsidR="009A699B" w:rsidRPr="009A699B">
        <w:t>然后回车打开终端）</w:t>
      </w:r>
      <w:r w:rsidR="00C02481">
        <w:rPr>
          <w:rFonts w:hint="eastAsia"/>
        </w:rPr>
        <w:t>通过</w:t>
      </w:r>
      <w:r w:rsidR="009036EE">
        <w:rPr>
          <w:rFonts w:hint="eastAsia"/>
        </w:rPr>
        <w:t>s</w:t>
      </w:r>
      <w:r w:rsidR="009036EE">
        <w:t>sh</w:t>
      </w:r>
      <w:r w:rsidR="009036EE">
        <w:rPr>
          <w:rFonts w:hint="eastAsia"/>
        </w:rPr>
        <w:t>命令以</w:t>
      </w:r>
      <w:r w:rsidR="009036EE">
        <w:rPr>
          <w:rFonts w:hint="eastAsia"/>
        </w:rPr>
        <w:t>r</w:t>
      </w:r>
      <w:r w:rsidR="009036EE">
        <w:t>oot</w:t>
      </w:r>
      <w:r w:rsidR="009036EE">
        <w:rPr>
          <w:rFonts w:hint="eastAsia"/>
        </w:rPr>
        <w:t>身份登录</w:t>
      </w:r>
      <w:r w:rsidR="009036EE">
        <w:rPr>
          <w:rFonts w:hint="eastAsia"/>
        </w:rPr>
        <w:t>o</w:t>
      </w:r>
      <w:r w:rsidR="009036EE">
        <w:t>penEuler</w:t>
      </w:r>
      <w:r w:rsidR="00E35EDE">
        <w:rPr>
          <w:rFonts w:hint="eastAsia"/>
        </w:rPr>
        <w:t>，如</w:t>
      </w:r>
      <w:r w:rsidR="009036EE">
        <w:t>：</w:t>
      </w:r>
    </w:p>
    <w:p w14:paraId="65F3B576" w14:textId="45581770" w:rsidR="00E35EDE" w:rsidRDefault="00E35EDE" w:rsidP="00E35EDE">
      <w:pPr>
        <w:pStyle w:val="2"/>
      </w:pPr>
      <w:r>
        <w:t>ssh root@</w:t>
      </w:r>
      <w:r w:rsidRPr="00E35EDE">
        <w:rPr>
          <w:i/>
          <w:iCs/>
        </w:rPr>
        <w:t>192.168.56.102</w:t>
      </w:r>
    </w:p>
    <w:p w14:paraId="657FE4B3" w14:textId="64232B41" w:rsidR="00E35EDE" w:rsidRDefault="003F1FB2" w:rsidP="0056604F">
      <w:pPr>
        <w:pStyle w:val="12"/>
      </w:pPr>
      <w:r>
        <w:rPr>
          <w:rFonts w:hint="eastAsia"/>
        </w:rPr>
        <w:t>注意：</w:t>
      </w:r>
      <w:r w:rsidR="00E35EDE">
        <w:rPr>
          <w:rFonts w:hint="eastAsia"/>
        </w:rPr>
        <w:t>您应该用自己虚拟机的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地址替换上述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地址。</w:t>
      </w:r>
    </w:p>
    <w:p w14:paraId="1758D9BE" w14:textId="77777777" w:rsidR="00E35EDE" w:rsidRDefault="00E35EDE" w:rsidP="0056604F">
      <w:pPr>
        <w:pStyle w:val="12"/>
      </w:pPr>
    </w:p>
    <w:p w14:paraId="40258320" w14:textId="77777777" w:rsidR="00E35EDE" w:rsidRDefault="00E35EDE" w:rsidP="0056604F">
      <w:pPr>
        <w:pStyle w:val="12"/>
      </w:pPr>
    </w:p>
    <w:p w14:paraId="51A9C0B8" w14:textId="204F1BEA" w:rsidR="009036EE" w:rsidRDefault="009036E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00B79A4A" wp14:editId="61220BCD">
            <wp:extent cx="4919662" cy="3720385"/>
            <wp:effectExtent l="19050" t="19050" r="14605" b="139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login2-by-cmd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618" cy="373396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53281C" w14:textId="77777777" w:rsidR="009036EE" w:rsidRDefault="009036EE" w:rsidP="0056604F">
      <w:pPr>
        <w:pStyle w:val="12"/>
      </w:pPr>
    </w:p>
    <w:p w14:paraId="346DD2DF" w14:textId="258A7E95" w:rsidR="00186D1C" w:rsidRPr="0056604F" w:rsidRDefault="005F2FD5" w:rsidP="0056604F">
      <w:pPr>
        <w:pStyle w:val="12"/>
      </w:pPr>
      <w:r w:rsidRPr="0056604F">
        <w:rPr>
          <w:rFonts w:hint="eastAsia"/>
        </w:rPr>
        <w:t>同样，</w:t>
      </w:r>
      <w:r w:rsidR="009036EE" w:rsidRPr="0056604F">
        <w:rPr>
          <w:rFonts w:hint="eastAsia"/>
        </w:rPr>
        <w:t>以上登录过程中输入密码时不会有任何显示。</w:t>
      </w:r>
    </w:p>
    <w:p w14:paraId="29CA104E" w14:textId="590E9363" w:rsidR="00E24019" w:rsidRDefault="00FD7D5D" w:rsidP="0056604F">
      <w:pPr>
        <w:pStyle w:val="12"/>
      </w:pPr>
      <w:r>
        <w:rPr>
          <w:rFonts w:hint="eastAsia"/>
        </w:rPr>
        <w:t>至此我们已经全部完成宿主机系统的准备工作</w:t>
      </w:r>
      <w:r w:rsidR="004F5D3C">
        <w:rPr>
          <w:rFonts w:hint="eastAsia"/>
        </w:rPr>
        <w:t>，</w:t>
      </w:r>
      <w:r w:rsidR="004F5D3C" w:rsidRPr="004F5D3C">
        <w:rPr>
          <w:rFonts w:hint="eastAsia"/>
        </w:rPr>
        <w:t>接下来</w:t>
      </w:r>
      <w:r w:rsidR="004F5D3C">
        <w:rPr>
          <w:rFonts w:hint="eastAsia"/>
        </w:rPr>
        <w:t>我们</w:t>
      </w:r>
      <w:r w:rsidR="004F5D3C" w:rsidRPr="004F5D3C">
        <w:rPr>
          <w:rFonts w:hint="eastAsia"/>
        </w:rPr>
        <w:t>参考</w:t>
      </w:r>
      <w:r w:rsidR="004F5D3C" w:rsidRPr="004F5D3C">
        <w:t xml:space="preserve"> shell </w:t>
      </w:r>
      <w:r w:rsidR="004F5D3C" w:rsidRPr="004F5D3C">
        <w:t>脚本</w:t>
      </w:r>
      <w:r w:rsidR="007011B4">
        <w:rPr>
          <w:rFonts w:hint="eastAsia"/>
        </w:rPr>
        <w:t>构建</w:t>
      </w:r>
      <w:r w:rsidR="007011B4">
        <w:rPr>
          <w:rFonts w:hint="eastAsia"/>
        </w:rPr>
        <w:t xml:space="preserve"> LFS</w:t>
      </w:r>
      <w:r w:rsidR="007011B4">
        <w:t xml:space="preserve"> </w:t>
      </w:r>
      <w:r w:rsidR="007011B4">
        <w:rPr>
          <w:rFonts w:hint="eastAsia"/>
        </w:rPr>
        <w:t>目标系统（又称</w:t>
      </w:r>
      <w:r w:rsidR="007011B4">
        <w:rPr>
          <w:rFonts w:hint="eastAsia"/>
        </w:rPr>
        <w:t>L</w:t>
      </w:r>
      <w:r w:rsidR="007011B4">
        <w:t xml:space="preserve">FS_Target_System </w:t>
      </w:r>
      <w:r w:rsidR="007011B4">
        <w:rPr>
          <w:rFonts w:hint="eastAsia"/>
        </w:rPr>
        <w:t>或</w:t>
      </w:r>
      <w:r w:rsidR="007011B4">
        <w:rPr>
          <w:rFonts w:hint="eastAsia"/>
        </w:rPr>
        <w:t xml:space="preserve"> </w:t>
      </w:r>
      <w:r w:rsidR="007011B4">
        <w:t>LFS_TGT_SYS</w:t>
      </w:r>
      <w:r w:rsidR="007011B4">
        <w:rPr>
          <w:rFonts w:hint="eastAsia"/>
        </w:rPr>
        <w:t>）</w:t>
      </w:r>
      <w:r>
        <w:rPr>
          <w:rFonts w:hint="eastAsia"/>
        </w:rPr>
        <w:t>。</w:t>
      </w:r>
    </w:p>
    <w:p w14:paraId="47E046FE" w14:textId="77777777" w:rsidR="00E24019" w:rsidRDefault="00E24019" w:rsidP="0056604F">
      <w:pPr>
        <w:pStyle w:val="12"/>
      </w:pPr>
    </w:p>
    <w:p w14:paraId="02106322" w14:textId="706B460A" w:rsidR="005562C8" w:rsidRDefault="005562C8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30A53B4A" w14:textId="004F92EB" w:rsidR="00DC6966" w:rsidRDefault="00C55A25" w:rsidP="00D65C31">
      <w:pPr>
        <w:pStyle w:val="Heading1"/>
      </w:pPr>
      <w:bookmarkStart w:id="26" w:name="_Toc92876251"/>
      <w:bookmarkEnd w:id="10"/>
      <w:r>
        <w:rPr>
          <w:rFonts w:hint="eastAsia"/>
        </w:rPr>
        <w:lastRenderedPageBreak/>
        <w:t>LFS</w:t>
      </w:r>
      <w:r w:rsidR="002B1C64">
        <w:t xml:space="preserve"> </w:t>
      </w:r>
      <w:r>
        <w:rPr>
          <w:rFonts w:hint="eastAsia"/>
        </w:rPr>
        <w:t>系统的构建</w:t>
      </w:r>
      <w:bookmarkEnd w:id="26"/>
    </w:p>
    <w:p w14:paraId="0D25A1AB" w14:textId="2D22AE7B" w:rsidR="00F14DB5" w:rsidRDefault="007D1880" w:rsidP="0056604F">
      <w:pPr>
        <w:pStyle w:val="12"/>
      </w:pPr>
      <w:r>
        <w:rPr>
          <w:rFonts w:hint="eastAsia"/>
        </w:rPr>
        <w:t>现在，我们就要开始构建</w:t>
      </w:r>
      <w:r>
        <w:rPr>
          <w:rFonts w:hint="eastAsia"/>
        </w:rPr>
        <w:t>LFS</w:t>
      </w:r>
      <w:r>
        <w:rPr>
          <w:rFonts w:hint="eastAsia"/>
        </w:rPr>
        <w:t>系统之旅啦！</w:t>
      </w:r>
      <w:r w:rsidR="005510F5">
        <w:rPr>
          <w:rFonts w:hint="eastAsia"/>
        </w:rPr>
        <w:t>我们将</w:t>
      </w:r>
      <w:r w:rsidR="00A17070">
        <w:rPr>
          <w:rFonts w:hint="eastAsia"/>
        </w:rPr>
        <w:t>该过程分</w:t>
      </w:r>
      <w:r w:rsidR="005510F5">
        <w:rPr>
          <w:rFonts w:hint="eastAsia"/>
        </w:rPr>
        <w:t>成了一系列的</w:t>
      </w:r>
      <w:r w:rsidR="004F36B9">
        <w:rPr>
          <w:rFonts w:hint="eastAsia"/>
        </w:rPr>
        <w:t>“准脚本”文件</w:t>
      </w:r>
      <w:r w:rsidR="005510F5">
        <w:rPr>
          <w:rFonts w:hint="eastAsia"/>
        </w:rPr>
        <w:t>，</w:t>
      </w:r>
      <w:r w:rsidR="004F36B9">
        <w:rPr>
          <w:rFonts w:hint="eastAsia"/>
        </w:rPr>
        <w:t>大多数要一步步来执行，有些可以像真正的脚本文件一次性执行。</w:t>
      </w:r>
      <w:r w:rsidR="005510F5">
        <w:rPr>
          <w:rFonts w:hint="eastAsia"/>
        </w:rPr>
        <w:t>总的来说，构建过程</w:t>
      </w:r>
      <w:r w:rsidR="00881DB9">
        <w:rPr>
          <w:rFonts w:hint="eastAsia"/>
        </w:rPr>
        <w:t>分为</w:t>
      </w:r>
      <w:r w:rsidR="00A17070">
        <w:rPr>
          <w:rFonts w:hint="eastAsia"/>
        </w:rPr>
        <w:t>如下几个阶段：</w:t>
      </w:r>
    </w:p>
    <w:p w14:paraId="7CFF4E87" w14:textId="560452CF" w:rsidR="00A17070" w:rsidRDefault="006B4E1A" w:rsidP="0056604F">
      <w:pPr>
        <w:pStyle w:val="12"/>
        <w:numPr>
          <w:ilvl w:val="0"/>
          <w:numId w:val="18"/>
        </w:numPr>
      </w:pPr>
      <w:r>
        <w:rPr>
          <w:rFonts w:hint="eastAsia"/>
        </w:rPr>
        <w:t>为宿主系统</w:t>
      </w:r>
      <w:r w:rsidR="00A17070">
        <w:rPr>
          <w:rFonts w:hint="eastAsia"/>
        </w:rPr>
        <w:t>准备</w:t>
      </w:r>
      <w:r w:rsidR="004F36B9">
        <w:rPr>
          <w:rFonts w:hint="eastAsia"/>
        </w:rPr>
        <w:t>好</w:t>
      </w:r>
      <w:r w:rsidR="00A17070">
        <w:rPr>
          <w:rFonts w:hint="eastAsia"/>
        </w:rPr>
        <w:t>构建</w:t>
      </w:r>
      <w:r w:rsidR="004F36B9">
        <w:rPr>
          <w:rFonts w:hint="eastAsia"/>
        </w:rPr>
        <w:t xml:space="preserve"> </w:t>
      </w:r>
      <w:r w:rsidR="00A17070">
        <w:rPr>
          <w:rFonts w:hint="eastAsia"/>
        </w:rPr>
        <w:t>LFS</w:t>
      </w:r>
      <w:r w:rsidR="004F36B9">
        <w:t xml:space="preserve"> </w:t>
      </w:r>
      <w:r w:rsidR="004F36B9">
        <w:rPr>
          <w:rFonts w:hint="eastAsia"/>
        </w:rPr>
        <w:t>目标</w:t>
      </w:r>
      <w:r w:rsidR="00A17070">
        <w:rPr>
          <w:rFonts w:hint="eastAsia"/>
        </w:rPr>
        <w:t>系统</w:t>
      </w:r>
      <w:r>
        <w:rPr>
          <w:rFonts w:hint="eastAsia"/>
        </w:rPr>
        <w:t>的环境；</w:t>
      </w:r>
    </w:p>
    <w:p w14:paraId="252010BF" w14:textId="6BDF2D98" w:rsidR="00A17070" w:rsidRDefault="00084B49" w:rsidP="0056604F">
      <w:pPr>
        <w:pStyle w:val="12"/>
        <w:numPr>
          <w:ilvl w:val="0"/>
          <w:numId w:val="18"/>
        </w:numPr>
      </w:pPr>
      <w:r>
        <w:rPr>
          <w:rFonts w:hint="eastAsia"/>
        </w:rPr>
        <w:t>以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用户</w:t>
      </w:r>
      <w:r w:rsidR="00953A19">
        <w:rPr>
          <w:rFonts w:hint="eastAsia"/>
        </w:rPr>
        <w:t>构建</w:t>
      </w:r>
      <w:r w:rsidR="00A17070">
        <w:rPr>
          <w:rFonts w:hint="eastAsia"/>
        </w:rPr>
        <w:t>临时工具链</w:t>
      </w:r>
      <w:r w:rsidR="006B4E1A">
        <w:rPr>
          <w:rFonts w:hint="eastAsia"/>
        </w:rPr>
        <w:t>；</w:t>
      </w:r>
    </w:p>
    <w:p w14:paraId="015F7B59" w14:textId="7EDB58D9" w:rsidR="00A17070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在</w:t>
      </w:r>
      <w:r w:rsidR="006B4E1A">
        <w:rPr>
          <w:rFonts w:hint="eastAsia"/>
        </w:rPr>
        <w:t xml:space="preserve"> </w:t>
      </w:r>
      <w:r>
        <w:rPr>
          <w:rFonts w:hint="eastAsia"/>
        </w:rPr>
        <w:t>c</w:t>
      </w:r>
      <w:r>
        <w:t>hrooted</w:t>
      </w:r>
      <w:r w:rsidR="006B4E1A">
        <w:t xml:space="preserve"> </w:t>
      </w:r>
      <w:r>
        <w:rPr>
          <w:rFonts w:hint="eastAsia"/>
        </w:rPr>
        <w:t>环境下构建</w:t>
      </w:r>
      <w:r w:rsidR="004748C2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4748C2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69747D03" w14:textId="31632BD0" w:rsidR="00A17070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配置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6B4E1A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2CFB0AA8" w14:textId="2F85D0E4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编译并安装内核</w:t>
      </w:r>
      <w:r w:rsidR="006B4E1A">
        <w:rPr>
          <w:rFonts w:hint="eastAsia"/>
        </w:rPr>
        <w:t>；</w:t>
      </w:r>
    </w:p>
    <w:p w14:paraId="53096D28" w14:textId="50DC544F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设置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GRUB</w:t>
      </w:r>
      <w:r w:rsidR="006B4E1A">
        <w:t xml:space="preserve"> </w:t>
      </w:r>
      <w:r>
        <w:rPr>
          <w:rFonts w:hint="eastAsia"/>
        </w:rPr>
        <w:t>使新系统可引导</w:t>
      </w:r>
      <w:r w:rsidR="006B4E1A">
        <w:rPr>
          <w:rFonts w:hint="eastAsia"/>
        </w:rPr>
        <w:t>；</w:t>
      </w:r>
    </w:p>
    <w:p w14:paraId="5B0B9FB9" w14:textId="2F9B2A6D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进入新系统</w:t>
      </w:r>
      <w:r w:rsidR="006B4E1A">
        <w:rPr>
          <w:rFonts w:hint="eastAsia"/>
        </w:rPr>
        <w:t>。</w:t>
      </w:r>
    </w:p>
    <w:p w14:paraId="30025C3D" w14:textId="77777777" w:rsidR="0008719C" w:rsidRDefault="0008719C" w:rsidP="0056604F">
      <w:pPr>
        <w:pStyle w:val="12"/>
      </w:pPr>
    </w:p>
    <w:p w14:paraId="190DB96D" w14:textId="212A8652" w:rsidR="0092773F" w:rsidRPr="0008719C" w:rsidRDefault="00842DFB" w:rsidP="0056604F">
      <w:pPr>
        <w:pStyle w:val="12"/>
      </w:pPr>
      <w:r>
        <w:rPr>
          <w:rFonts w:hint="eastAsia"/>
        </w:rPr>
        <w:t>下面将</w:t>
      </w:r>
      <w:r w:rsidR="00233AB6">
        <w:rPr>
          <w:rFonts w:hint="eastAsia"/>
        </w:rPr>
        <w:t>通过</w:t>
      </w:r>
      <w:r>
        <w:rPr>
          <w:rFonts w:hint="eastAsia"/>
        </w:rPr>
        <w:t>脚本文件</w:t>
      </w:r>
      <w:r w:rsidR="003B5102">
        <w:rPr>
          <w:rFonts w:hint="eastAsia"/>
        </w:rPr>
        <w:t>说明</w:t>
      </w:r>
      <w:r>
        <w:rPr>
          <w:rFonts w:hint="eastAsia"/>
        </w:rPr>
        <w:t>这一过程</w:t>
      </w:r>
      <w:r w:rsidR="0092773F">
        <w:rPr>
          <w:rFonts w:hint="eastAsia"/>
        </w:rPr>
        <w:t>。</w:t>
      </w:r>
    </w:p>
    <w:p w14:paraId="2C8687D7" w14:textId="657C9100" w:rsidR="00F435A5" w:rsidRDefault="00311CCB" w:rsidP="00F435A5">
      <w:pPr>
        <w:pStyle w:val="Heading2"/>
        <w:rPr>
          <w:lang w:eastAsia="zh-CN"/>
        </w:rPr>
      </w:pPr>
      <w:bookmarkStart w:id="27" w:name="_Toc92876252"/>
      <w:r w:rsidRPr="00311CCB">
        <w:rPr>
          <w:rFonts w:hint="eastAsia"/>
          <w:lang w:eastAsia="zh-CN"/>
        </w:rPr>
        <w:t>为宿主系统准备好构建</w:t>
      </w:r>
      <w:r w:rsidRPr="00311CCB">
        <w:rPr>
          <w:lang w:eastAsia="zh-CN"/>
        </w:rPr>
        <w:t xml:space="preserve"> LFS </w:t>
      </w:r>
      <w:r w:rsidRPr="00311CCB">
        <w:rPr>
          <w:lang w:eastAsia="zh-CN"/>
        </w:rPr>
        <w:t>目标系统的环境</w:t>
      </w:r>
      <w:bookmarkEnd w:id="27"/>
    </w:p>
    <w:p w14:paraId="0B4BFF01" w14:textId="09ACDEF6" w:rsidR="00F82923" w:rsidRDefault="00C16489" w:rsidP="0056604F">
      <w:pPr>
        <w:pStyle w:val="12"/>
      </w:pPr>
      <w:r>
        <w:rPr>
          <w:rFonts w:hint="eastAsia"/>
        </w:rPr>
        <w:t>脚本文件：</w:t>
      </w:r>
      <w:r w:rsidRPr="00C16489">
        <w:t>part-0.sh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C16489">
        <w:t>part-0.sh</w:t>
      </w:r>
      <w:r>
        <w:rPr>
          <w:rFonts w:hint="eastAsia"/>
        </w:rPr>
        <w:t>。</w:t>
      </w:r>
    </w:p>
    <w:p w14:paraId="47F24468" w14:textId="16BD591A" w:rsidR="00C16489" w:rsidRDefault="00C16489" w:rsidP="00C16489">
      <w:pPr>
        <w:pStyle w:val="Heading3"/>
      </w:pPr>
      <w:bookmarkStart w:id="28" w:name="_Toc92876253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part-0.sh</w:t>
      </w:r>
      <w:bookmarkEnd w:id="28"/>
    </w:p>
    <w:p w14:paraId="1038CA16" w14:textId="44DAF6B8" w:rsidR="00F82923" w:rsidRDefault="00C16489" w:rsidP="0056604F">
      <w:pPr>
        <w:pStyle w:val="12"/>
      </w:pPr>
      <w:r>
        <w:rPr>
          <w:rFonts w:hint="eastAsia"/>
        </w:rPr>
        <w:t>该脚本的运行方式是“</w:t>
      </w:r>
      <w:r>
        <w:rPr>
          <w:rFonts w:hint="eastAsia"/>
        </w:rPr>
        <w:t>Step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step</w:t>
      </w:r>
      <w:r>
        <w:rPr>
          <w:rFonts w:hint="eastAsia"/>
        </w:rPr>
        <w:t>”，即你需要手动地一个命令一个命令地执行，而不是“</w:t>
      </w:r>
      <w:r>
        <w:rPr>
          <w:rFonts w:hint="eastAsia"/>
        </w:rPr>
        <w:t>s</w:t>
      </w:r>
      <w:r>
        <w:t>h xxx.sh</w:t>
      </w:r>
      <w:r>
        <w:rPr>
          <w:rFonts w:hint="eastAsia"/>
        </w:rPr>
        <w:t>”这种形式。</w:t>
      </w:r>
    </w:p>
    <w:p w14:paraId="1F37C271" w14:textId="392B3B79" w:rsidR="00C16489" w:rsidRDefault="00C16489" w:rsidP="0056604F">
      <w:pPr>
        <w:pStyle w:val="12"/>
      </w:pPr>
    </w:p>
    <w:p w14:paraId="4A95634E" w14:textId="775D6A07" w:rsidR="00C16489" w:rsidRDefault="00C16489" w:rsidP="0056604F">
      <w:pPr>
        <w:pStyle w:val="12"/>
      </w:pPr>
      <w:r>
        <w:rPr>
          <w:rFonts w:hint="eastAsia"/>
        </w:rPr>
        <w:t>在运行该脚本中的命令之前，你应该已经做好了如下事情（正如我们在上一章所作的那样）：</w:t>
      </w:r>
    </w:p>
    <w:p w14:paraId="55B98FB8" w14:textId="40215E00" w:rsidR="00C16489" w:rsidRDefault="0037464B" w:rsidP="0056604F">
      <w:pPr>
        <w:pStyle w:val="12"/>
      </w:pPr>
      <w:r>
        <w:rPr>
          <w:rFonts w:hint="eastAsia"/>
        </w:rPr>
        <w:t>(</w:t>
      </w:r>
      <w:r>
        <w:t xml:space="preserve">1) </w:t>
      </w:r>
      <w:r w:rsidR="00C16489">
        <w:rPr>
          <w:rFonts w:hint="eastAsia"/>
        </w:rPr>
        <w:t>已经创建好了虚拟机</w:t>
      </w:r>
      <w:r>
        <w:rPr>
          <w:rFonts w:hint="eastAsia"/>
        </w:rPr>
        <w:t>（拥有</w:t>
      </w:r>
      <w:r>
        <w:rPr>
          <w:rFonts w:hint="eastAsia"/>
        </w:rPr>
        <w:t xml:space="preserve"> sda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sdb</w:t>
      </w:r>
      <w:r>
        <w:t xml:space="preserve"> </w:t>
      </w:r>
      <w:r>
        <w:rPr>
          <w:rFonts w:hint="eastAsia"/>
        </w:rPr>
        <w:t>两块硬盘）；</w:t>
      </w:r>
    </w:p>
    <w:p w14:paraId="6B69AF12" w14:textId="62D5A2C8" w:rsidR="0037464B" w:rsidRDefault="0037464B" w:rsidP="0056604F">
      <w:pPr>
        <w:pStyle w:val="12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 xml:space="preserve"> </w:t>
      </w:r>
      <w:r>
        <w:rPr>
          <w:rFonts w:hint="eastAsia"/>
        </w:rPr>
        <w:t>已经安装好了</w:t>
      </w:r>
      <w:r>
        <w:rPr>
          <w:rFonts w:hint="eastAsia"/>
        </w:rPr>
        <w:t xml:space="preserve"> openEuler</w:t>
      </w:r>
      <w:r>
        <w:t xml:space="preserve"> </w:t>
      </w:r>
      <w:r>
        <w:rPr>
          <w:rFonts w:hint="eastAsia"/>
        </w:rPr>
        <w:t>操作系统（安装在</w:t>
      </w:r>
      <w:r>
        <w:rPr>
          <w:rFonts w:hint="eastAsia"/>
        </w:rPr>
        <w:t xml:space="preserve"> sda</w:t>
      </w:r>
      <w:r>
        <w:t xml:space="preserve"> </w:t>
      </w:r>
      <w:r>
        <w:rPr>
          <w:rFonts w:hint="eastAsia"/>
        </w:rPr>
        <w:t>上）。</w:t>
      </w:r>
    </w:p>
    <w:p w14:paraId="16A9CD6C" w14:textId="0B3A7304" w:rsidR="0037464B" w:rsidRDefault="0037464B" w:rsidP="0056604F">
      <w:pPr>
        <w:pStyle w:val="12"/>
      </w:pPr>
    </w:p>
    <w:p w14:paraId="5C5B1E91" w14:textId="34A786F5" w:rsidR="0037464B" w:rsidRDefault="0037464B" w:rsidP="0056604F">
      <w:pPr>
        <w:pStyle w:val="12"/>
      </w:pPr>
      <w:r>
        <w:rPr>
          <w:rFonts w:hint="eastAsia"/>
        </w:rPr>
        <w:t>本脚本完成如下任务：</w:t>
      </w:r>
    </w:p>
    <w:p w14:paraId="19F1412B" w14:textId="3854736D" w:rsidR="0037464B" w:rsidRDefault="0037464B" w:rsidP="0056604F">
      <w:pPr>
        <w:pStyle w:val="12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对</w:t>
      </w:r>
      <w:r>
        <w:rPr>
          <w:rFonts w:hint="eastAsia"/>
        </w:rPr>
        <w:t xml:space="preserve"> sdb</w:t>
      </w:r>
      <w:r>
        <w:t xml:space="preserve"> </w:t>
      </w:r>
      <w:r>
        <w:rPr>
          <w:rFonts w:hint="eastAsia"/>
        </w:rPr>
        <w:t>进行分区</w:t>
      </w:r>
      <w:r w:rsidR="00D34B1A">
        <w:rPr>
          <w:rFonts w:hint="eastAsia"/>
        </w:rPr>
        <w:t>（</w:t>
      </w:r>
      <w:r w:rsidR="001F2EF3">
        <w:rPr>
          <w:rFonts w:hint="eastAsia"/>
        </w:rPr>
        <w:t>该</w:t>
      </w:r>
      <w:r w:rsidR="00D34B1A">
        <w:rPr>
          <w:rFonts w:hint="eastAsia"/>
        </w:rPr>
        <w:t>分区</w:t>
      </w:r>
      <w:r w:rsidR="001F2EF3">
        <w:rPr>
          <w:rFonts w:hint="eastAsia"/>
        </w:rPr>
        <w:t xml:space="preserve"> </w:t>
      </w:r>
      <w:r w:rsidR="001F2EF3">
        <w:t xml:space="preserve">sdb1 </w:t>
      </w:r>
      <w:r w:rsidR="00D34B1A">
        <w:rPr>
          <w:rFonts w:hint="eastAsia"/>
        </w:rPr>
        <w:t>即是未来</w:t>
      </w:r>
      <w:r w:rsidR="00D34B1A">
        <w:rPr>
          <w:rFonts w:hint="eastAsia"/>
        </w:rPr>
        <w:t xml:space="preserve"> LFS</w:t>
      </w:r>
      <w:r w:rsidR="00D34B1A">
        <w:t xml:space="preserve"> </w:t>
      </w:r>
      <w:r w:rsidR="00D34B1A">
        <w:rPr>
          <w:rFonts w:hint="eastAsia"/>
        </w:rPr>
        <w:t>目标系统所在的分区）</w:t>
      </w:r>
      <w:r>
        <w:rPr>
          <w:rFonts w:hint="eastAsia"/>
        </w:rPr>
        <w:t>；</w:t>
      </w:r>
    </w:p>
    <w:p w14:paraId="6417417A" w14:textId="235FB6C3" w:rsidR="0037464B" w:rsidRDefault="0037464B" w:rsidP="0056604F">
      <w:pPr>
        <w:pStyle w:val="12"/>
      </w:pPr>
      <w:r>
        <w:t xml:space="preserve">(2) </w:t>
      </w:r>
      <w:r>
        <w:rPr>
          <w:rFonts w:hint="eastAsia"/>
        </w:rPr>
        <w:t>对分区进行格式化。</w:t>
      </w:r>
    </w:p>
    <w:p w14:paraId="29F30DD7" w14:textId="6C66B104" w:rsidR="00B9491D" w:rsidRDefault="00B9491D" w:rsidP="0056604F">
      <w:pPr>
        <w:pStyle w:val="12"/>
      </w:pPr>
    </w:p>
    <w:p w14:paraId="3AA1E455" w14:textId="3AB402FB" w:rsidR="00B9491D" w:rsidRDefault="00B9491D" w:rsidP="0056604F">
      <w:pPr>
        <w:pStyle w:val="12"/>
      </w:pPr>
      <w:r>
        <w:rPr>
          <w:rFonts w:hint="eastAsia"/>
        </w:rPr>
        <w:lastRenderedPageBreak/>
        <w:t>您需要熟练使用</w:t>
      </w:r>
      <w:r>
        <w:rPr>
          <w:rFonts w:hint="eastAsia"/>
        </w:rPr>
        <w:t xml:space="preserve"> </w:t>
      </w:r>
      <w:r>
        <w:t>fdisk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 xml:space="preserve">kfs </w:t>
      </w:r>
      <w:r>
        <w:rPr>
          <w:rFonts w:hint="eastAsia"/>
        </w:rPr>
        <w:t>等命令并用</w:t>
      </w:r>
      <w:r>
        <w:rPr>
          <w:rFonts w:hint="eastAsia"/>
        </w:rPr>
        <w:t xml:space="preserve"> </w:t>
      </w:r>
      <w:r>
        <w:t>lsblk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 xml:space="preserve">lkid </w:t>
      </w:r>
      <w:r>
        <w:rPr>
          <w:rFonts w:hint="eastAsia"/>
        </w:rPr>
        <w:t>等命令</w:t>
      </w:r>
      <w:r w:rsidR="000843DF">
        <w:rPr>
          <w:rFonts w:hint="eastAsia"/>
        </w:rPr>
        <w:t>对分区、格式化的结果</w:t>
      </w:r>
      <w:r>
        <w:rPr>
          <w:rFonts w:hint="eastAsia"/>
        </w:rPr>
        <w:t>进行</w:t>
      </w:r>
      <w:r w:rsidR="000843DF">
        <w:rPr>
          <w:rFonts w:hint="eastAsia"/>
        </w:rPr>
        <w:t>研究和验证。</w:t>
      </w:r>
    </w:p>
    <w:p w14:paraId="63AB1D13" w14:textId="36875B10" w:rsidR="00C16489" w:rsidRDefault="00C16489" w:rsidP="0056604F">
      <w:pPr>
        <w:pStyle w:val="12"/>
      </w:pPr>
    </w:p>
    <w:p w14:paraId="01BD43A4" w14:textId="3DC44A06" w:rsidR="00C16489" w:rsidRDefault="00C16489" w:rsidP="00C16489">
      <w:pPr>
        <w:pStyle w:val="Heading3"/>
      </w:pPr>
      <w:bookmarkStart w:id="29" w:name="_Toc92876254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</w:t>
      </w:r>
      <w:r>
        <w:t>1</w:t>
      </w:r>
      <w:r w:rsidRPr="00C16489">
        <w:t>.sh</w:t>
      </w:r>
      <w:bookmarkEnd w:id="29"/>
    </w:p>
    <w:p w14:paraId="2EAC53D6" w14:textId="52892D9E" w:rsidR="00F82923" w:rsidRDefault="00B2572A" w:rsidP="0056604F">
      <w:pPr>
        <w:pStyle w:val="12"/>
      </w:pPr>
      <w:r>
        <w:rPr>
          <w:rFonts w:hint="eastAsia"/>
        </w:rPr>
        <w:t>在前一节脚本的基础上，本脚本</w:t>
      </w:r>
      <w:r w:rsidR="00775D35">
        <w:rPr>
          <w:rFonts w:hint="eastAsia"/>
        </w:rPr>
        <w:t>主要</w:t>
      </w:r>
      <w:r>
        <w:rPr>
          <w:rFonts w:hint="eastAsia"/>
        </w:rPr>
        <w:t>完成以下任务：</w:t>
      </w:r>
    </w:p>
    <w:p w14:paraId="3E7B69CE" w14:textId="28E6D6CA" w:rsidR="00B2572A" w:rsidRDefault="00B2572A" w:rsidP="0056604F">
      <w:pPr>
        <w:pStyle w:val="12"/>
      </w:pPr>
      <w:r>
        <w:t xml:space="preserve">(1) </w:t>
      </w:r>
      <w:r w:rsidR="00D34B1A" w:rsidRPr="00D34B1A">
        <w:rPr>
          <w:rFonts w:hint="eastAsia"/>
        </w:rPr>
        <w:t>进一步完善宿主系统的软件环境</w:t>
      </w:r>
      <w:r w:rsidR="00D34B1A">
        <w:rPr>
          <w:rFonts w:hint="eastAsia"/>
        </w:rPr>
        <w:t>（一系列</w:t>
      </w:r>
      <w:r w:rsidR="00D34B1A">
        <w:rPr>
          <w:rFonts w:hint="eastAsia"/>
        </w:rPr>
        <w:t xml:space="preserve"> yum</w:t>
      </w:r>
      <w:r w:rsidR="00D34B1A">
        <w:t xml:space="preserve"> </w:t>
      </w:r>
      <w:r w:rsidR="00D34B1A">
        <w:rPr>
          <w:rFonts w:hint="eastAsia"/>
        </w:rPr>
        <w:t>install</w:t>
      </w:r>
      <w:r w:rsidR="00D34B1A">
        <w:t xml:space="preserve"> </w:t>
      </w:r>
      <w:r w:rsidR="00D34B1A">
        <w:rPr>
          <w:rFonts w:hint="eastAsia"/>
        </w:rPr>
        <w:t>命令……）；</w:t>
      </w:r>
    </w:p>
    <w:p w14:paraId="3ACAC372" w14:textId="106361B9" w:rsidR="00D34B1A" w:rsidRDefault="00D34B1A" w:rsidP="0056604F">
      <w:pPr>
        <w:pStyle w:val="12"/>
      </w:pPr>
      <w:r>
        <w:t xml:space="preserve">(2) </w:t>
      </w:r>
      <w:r w:rsidR="00F80AD4">
        <w:rPr>
          <w:rFonts w:hint="eastAsia"/>
        </w:rPr>
        <w:t>配置您的</w:t>
      </w:r>
      <w:r w:rsidR="00F80AD4">
        <w:rPr>
          <w:rFonts w:hint="eastAsia"/>
        </w:rPr>
        <w:t xml:space="preserve"> gitee</w:t>
      </w:r>
      <w:r w:rsidR="00F80AD4">
        <w:t xml:space="preserve"> </w:t>
      </w:r>
      <w:r w:rsidR="00F80AD4">
        <w:rPr>
          <w:rFonts w:hint="eastAsia"/>
        </w:rPr>
        <w:t>账号；</w:t>
      </w:r>
    </w:p>
    <w:p w14:paraId="4FA89EE4" w14:textId="47ECD2B7" w:rsidR="00F80AD4" w:rsidRDefault="00F80AD4" w:rsidP="0056604F">
      <w:pPr>
        <w:pStyle w:val="12"/>
      </w:pPr>
      <w:r>
        <w:t xml:space="preserve">(3) </w:t>
      </w:r>
      <w:r>
        <w:rPr>
          <w:rFonts w:hint="eastAsia"/>
        </w:rPr>
        <w:t>设置</w:t>
      </w:r>
      <w:r>
        <w:rPr>
          <w:rFonts w:hint="eastAsia"/>
        </w:rPr>
        <w:t xml:space="preserve"> $</w:t>
      </w:r>
      <w:r>
        <w:t xml:space="preserve">LFS </w:t>
      </w:r>
      <w:r>
        <w:rPr>
          <w:rFonts w:hint="eastAsia"/>
        </w:rPr>
        <w:t>变量（该变量指向了后面我们要创建的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目标系统）；</w:t>
      </w:r>
    </w:p>
    <w:p w14:paraId="635C9749" w14:textId="427E3697" w:rsidR="00216829" w:rsidRDefault="00216829" w:rsidP="0056604F">
      <w:pPr>
        <w:pStyle w:val="12"/>
      </w:pPr>
      <w:r>
        <w:rPr>
          <w:rFonts w:hint="eastAsia"/>
        </w:rPr>
        <w:t>(</w:t>
      </w:r>
      <w:r>
        <w:t xml:space="preserve">4) </w:t>
      </w:r>
      <w:r w:rsidR="007B358C">
        <w:rPr>
          <w:rFonts w:hint="eastAsia"/>
        </w:rPr>
        <w:t>将</w:t>
      </w:r>
      <w:r w:rsidR="007B358C">
        <w:rPr>
          <w:rFonts w:hint="eastAsia"/>
        </w:rPr>
        <w:t xml:space="preserve"> sdb</w:t>
      </w:r>
      <w:r w:rsidR="007B358C">
        <w:t xml:space="preserve">1 </w:t>
      </w:r>
      <w:r w:rsidR="007B358C">
        <w:rPr>
          <w:rFonts w:hint="eastAsia"/>
        </w:rPr>
        <w:t>挂载至</w:t>
      </w:r>
      <w:r w:rsidR="007B358C">
        <w:rPr>
          <w:rFonts w:hint="eastAsia"/>
        </w:rPr>
        <w:t xml:space="preserve"> </w:t>
      </w:r>
      <w:r w:rsidR="007B358C">
        <w:t xml:space="preserve">$LFS </w:t>
      </w:r>
      <w:r w:rsidR="007B358C">
        <w:rPr>
          <w:rFonts w:hint="eastAsia"/>
        </w:rPr>
        <w:t>表示的目录（我们通过修改宿主系统的</w:t>
      </w:r>
      <w:r w:rsidR="007B358C">
        <w:rPr>
          <w:rFonts w:hint="eastAsia"/>
        </w:rPr>
        <w:t xml:space="preserve"> </w:t>
      </w:r>
      <w:r w:rsidR="007B358C">
        <w:t xml:space="preserve">fstab </w:t>
      </w:r>
      <w:r w:rsidR="007B358C">
        <w:rPr>
          <w:rFonts w:hint="eastAsia"/>
        </w:rPr>
        <w:t>让</w:t>
      </w:r>
      <w:r w:rsidR="007B358C">
        <w:t xml:space="preserve"> host </w:t>
      </w:r>
      <w:r w:rsidR="007B358C">
        <w:rPr>
          <w:rFonts w:hint="eastAsia"/>
        </w:rPr>
        <w:t>启动时自动挂载）；</w:t>
      </w:r>
    </w:p>
    <w:p w14:paraId="7F011DDC" w14:textId="2F62D438" w:rsidR="007B358C" w:rsidRDefault="007B358C" w:rsidP="0056604F">
      <w:pPr>
        <w:pStyle w:val="12"/>
      </w:pPr>
      <w:r>
        <w:t xml:space="preserve">(5) </w:t>
      </w:r>
      <w:r w:rsidR="00F45F2B">
        <w:rPr>
          <w:rFonts w:hint="eastAsia"/>
        </w:rPr>
        <w:t>创建</w:t>
      </w:r>
      <w:r w:rsidR="00F45F2B">
        <w:rPr>
          <w:rFonts w:hint="eastAsia"/>
        </w:rPr>
        <w:t xml:space="preserve"> </w:t>
      </w:r>
      <w:r w:rsidR="00F45F2B" w:rsidRPr="00F45F2B">
        <w:t>$LFS/sources</w:t>
      </w:r>
      <w:r w:rsidR="00F45F2B">
        <w:t xml:space="preserve"> </w:t>
      </w:r>
      <w:r w:rsidR="00F45F2B">
        <w:rPr>
          <w:rFonts w:hint="eastAsia"/>
        </w:rPr>
        <w:t>目录（编译源代码的地方）；</w:t>
      </w:r>
    </w:p>
    <w:p w14:paraId="7D742615" w14:textId="7B96C275" w:rsidR="00F45F2B" w:rsidRDefault="00F45F2B" w:rsidP="0056604F">
      <w:pPr>
        <w:pStyle w:val="12"/>
      </w:pPr>
      <w:r>
        <w:t xml:space="preserve">(6) 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r w:rsidRPr="00F45F2B">
        <w:t>$LFS/</w:t>
      </w:r>
      <w:r>
        <w:t xml:space="preserve">tools </w:t>
      </w:r>
      <w:r>
        <w:rPr>
          <w:rFonts w:hint="eastAsia"/>
        </w:rPr>
        <w:t>目录（</w:t>
      </w:r>
      <w:r w:rsidR="007F0AD1">
        <w:rPr>
          <w:rFonts w:hint="eastAsia"/>
        </w:rPr>
        <w:t>编译出来的</w:t>
      </w:r>
      <w:r>
        <w:rPr>
          <w:rFonts w:hint="eastAsia"/>
        </w:rPr>
        <w:t>临时工具链</w:t>
      </w:r>
      <w:r w:rsidR="007F0AD1">
        <w:rPr>
          <w:rFonts w:hint="eastAsia"/>
        </w:rPr>
        <w:t>所在地</w:t>
      </w:r>
      <w:r>
        <w:rPr>
          <w:rFonts w:hint="eastAsia"/>
        </w:rPr>
        <w:t>）；</w:t>
      </w:r>
    </w:p>
    <w:p w14:paraId="61AF02EE" w14:textId="0F583B79" w:rsidR="00DD54E4" w:rsidRDefault="00DD54E4" w:rsidP="0056604F">
      <w:pPr>
        <w:pStyle w:val="12"/>
      </w:pPr>
      <w:r>
        <w:t xml:space="preserve">(7) </w:t>
      </w:r>
      <w:r w:rsidR="00BD0401">
        <w:rPr>
          <w:rFonts w:hint="eastAsia"/>
        </w:rPr>
        <w:t>增加</w:t>
      </w:r>
      <w:r w:rsidR="00BD0401">
        <w:rPr>
          <w:rFonts w:hint="eastAsia"/>
        </w:rPr>
        <w:t xml:space="preserve"> </w:t>
      </w:r>
      <w:r w:rsidR="00BD0401">
        <w:t xml:space="preserve">lfs </w:t>
      </w:r>
      <w:r w:rsidR="00BD0401">
        <w:rPr>
          <w:rFonts w:hint="eastAsia"/>
        </w:rPr>
        <w:t>用户（为避免损坏</w:t>
      </w:r>
      <w:r w:rsidR="00BD0401">
        <w:rPr>
          <w:rFonts w:hint="eastAsia"/>
        </w:rPr>
        <w:t xml:space="preserve"> </w:t>
      </w:r>
      <w:r w:rsidR="00BD0401">
        <w:t>host</w:t>
      </w:r>
      <w:r w:rsidR="00BD0401">
        <w:rPr>
          <w:rFonts w:hint="eastAsia"/>
        </w:rPr>
        <w:t>，我们将以</w:t>
      </w:r>
      <w:r w:rsidR="00BD0401">
        <w:rPr>
          <w:rFonts w:hint="eastAsia"/>
        </w:rPr>
        <w:t xml:space="preserve"> lfs</w:t>
      </w:r>
      <w:r w:rsidR="00BD0401">
        <w:t xml:space="preserve"> </w:t>
      </w:r>
      <w:r w:rsidR="00BD0401">
        <w:rPr>
          <w:rFonts w:hint="eastAsia"/>
        </w:rPr>
        <w:t>用户编译临时工具链）；</w:t>
      </w:r>
    </w:p>
    <w:p w14:paraId="46EE578A" w14:textId="60167513" w:rsidR="0012608F" w:rsidRDefault="0012608F" w:rsidP="0056604F">
      <w:pPr>
        <w:pStyle w:val="12"/>
      </w:pPr>
      <w:r>
        <w:rPr>
          <w:rFonts w:hint="eastAsia"/>
        </w:rPr>
        <w:t>(</w:t>
      </w:r>
      <w:r>
        <w:t xml:space="preserve">8)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用户增加</w:t>
      </w:r>
      <w:r>
        <w:rPr>
          <w:rFonts w:hint="eastAsia"/>
        </w:rPr>
        <w:t xml:space="preserve"> </w:t>
      </w:r>
      <w:r>
        <w:t xml:space="preserve">sudo </w:t>
      </w:r>
      <w:r>
        <w:rPr>
          <w:rFonts w:hint="eastAsia"/>
        </w:rPr>
        <w:t>权限（后面的有些步骤需要用到该权限）；</w:t>
      </w:r>
    </w:p>
    <w:p w14:paraId="58964E7D" w14:textId="4B854689" w:rsidR="007E4348" w:rsidRDefault="007E4348" w:rsidP="0056604F">
      <w:pPr>
        <w:pStyle w:val="12"/>
      </w:pPr>
      <w:r>
        <w:rPr>
          <w:rFonts w:hint="eastAsia"/>
        </w:rPr>
        <w:t>(</w:t>
      </w:r>
      <w:r>
        <w:t xml:space="preserve">9)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用户设置密码；</w:t>
      </w:r>
    </w:p>
    <w:p w14:paraId="52EFC472" w14:textId="0E2CF5EE" w:rsidR="007E4348" w:rsidRDefault="007E4348" w:rsidP="0056604F">
      <w:pPr>
        <w:pStyle w:val="12"/>
      </w:pPr>
      <w:r>
        <w:t xml:space="preserve">(10) </w:t>
      </w:r>
      <w:r w:rsidR="00C21C5D">
        <w:rPr>
          <w:rFonts w:hint="eastAsia"/>
        </w:rPr>
        <w:t>获取</w:t>
      </w:r>
      <w:r w:rsidR="00C21C5D">
        <w:rPr>
          <w:rFonts w:hint="eastAsia"/>
        </w:rPr>
        <w:t xml:space="preserve"> </w:t>
      </w:r>
      <w:r w:rsidR="00C21C5D">
        <w:t xml:space="preserve">LFS </w:t>
      </w:r>
      <w:r w:rsidR="00C21C5D" w:rsidRPr="00C21C5D">
        <w:t>packages</w:t>
      </w:r>
      <w:r w:rsidR="00C21C5D">
        <w:t xml:space="preserve"> </w:t>
      </w:r>
      <w:r w:rsidR="00C21C5D">
        <w:rPr>
          <w:rFonts w:hint="eastAsia"/>
        </w:rPr>
        <w:t>以及</w:t>
      </w:r>
      <w:r w:rsidR="00C21C5D">
        <w:rPr>
          <w:rFonts w:hint="eastAsia"/>
        </w:rPr>
        <w:t xml:space="preserve"> </w:t>
      </w:r>
      <w:r w:rsidR="00C21C5D" w:rsidRPr="00C21C5D">
        <w:t>lfs-course</w:t>
      </w:r>
      <w:r w:rsidR="00C21C5D">
        <w:t xml:space="preserve"> </w:t>
      </w:r>
      <w:r w:rsidR="00C21C5D">
        <w:rPr>
          <w:rFonts w:hint="eastAsia"/>
        </w:rPr>
        <w:t>资料。</w:t>
      </w:r>
    </w:p>
    <w:p w14:paraId="708EB3F0" w14:textId="77777777" w:rsidR="00F82923" w:rsidRDefault="00F82923" w:rsidP="0056604F">
      <w:pPr>
        <w:pStyle w:val="12"/>
      </w:pPr>
    </w:p>
    <w:p w14:paraId="401607F7" w14:textId="73950E94" w:rsidR="00F435A5" w:rsidRDefault="0055598D" w:rsidP="0056604F">
      <w:pPr>
        <w:pStyle w:val="12"/>
      </w:pPr>
      <w:r>
        <w:rPr>
          <w:rFonts w:hint="eastAsia"/>
        </w:rPr>
        <w:t>您也可以</w:t>
      </w:r>
      <w:r w:rsidR="00903448">
        <w:rPr>
          <w:rFonts w:hint="eastAsia"/>
        </w:rPr>
        <w:t>在</w:t>
      </w:r>
      <w:r>
        <w:rPr>
          <w:rFonts w:hint="eastAsia"/>
        </w:rPr>
        <w:t xml:space="preserve"> </w:t>
      </w:r>
      <w:r w:rsidR="00903448">
        <w:rPr>
          <w:rFonts w:hint="eastAsia"/>
        </w:rPr>
        <w:t>LFS</w:t>
      </w:r>
      <w:r>
        <w:t xml:space="preserve"> </w:t>
      </w:r>
      <w:r w:rsidR="00903448">
        <w:rPr>
          <w:rFonts w:hint="eastAsia"/>
        </w:rPr>
        <w:t>官网下载页面（</w:t>
      </w:r>
      <w:r w:rsidR="00903448" w:rsidRPr="00903448">
        <w:t>https://www.linuxfromscratch.org/lfs/download.html</w:t>
      </w:r>
      <w:r w:rsidR="00903448">
        <w:rPr>
          <w:rFonts w:hint="eastAsia"/>
        </w:rPr>
        <w:t>）找到“</w:t>
      </w:r>
      <w:r w:rsidR="00903448">
        <w:rPr>
          <w:rFonts w:hint="eastAsia"/>
        </w:rPr>
        <w:t>P</w:t>
      </w:r>
      <w:r w:rsidR="00903448">
        <w:t>ackages for LFS</w:t>
      </w:r>
      <w:r w:rsidR="00903448">
        <w:rPr>
          <w:rFonts w:hint="eastAsia"/>
        </w:rPr>
        <w:t>”一节并</w:t>
      </w:r>
      <w:r>
        <w:rPr>
          <w:rFonts w:hint="eastAsia"/>
        </w:rPr>
        <w:t>事先</w:t>
      </w:r>
      <w:r w:rsidR="00903448">
        <w:rPr>
          <w:rFonts w:hint="eastAsia"/>
        </w:rPr>
        <w:t>将</w:t>
      </w:r>
      <w:r>
        <w:rPr>
          <w:rFonts w:hint="eastAsia"/>
        </w:rPr>
        <w:t xml:space="preserve"> </w:t>
      </w:r>
      <w:r w:rsidR="00903448" w:rsidRPr="00903448">
        <w:t>lfs-packages-7.7-systemd.tar</w:t>
      </w:r>
      <w:r>
        <w:t xml:space="preserve"> </w:t>
      </w:r>
      <w:r w:rsidR="00903448">
        <w:rPr>
          <w:rFonts w:hint="eastAsia"/>
        </w:rPr>
        <w:t>包下载到您的本地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，然后用</w:t>
      </w:r>
      <w:r>
        <w:rPr>
          <w:rFonts w:hint="eastAsia"/>
        </w:rPr>
        <w:t xml:space="preserve"> scp</w:t>
      </w:r>
      <w:r>
        <w:t xml:space="preserve"> </w:t>
      </w:r>
      <w:r>
        <w:rPr>
          <w:rFonts w:hint="eastAsia"/>
        </w:rPr>
        <w:t>命令将该包从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拷贝到虚拟机（参见附录）</w:t>
      </w:r>
      <w:r w:rsidR="00903448">
        <w:rPr>
          <w:rFonts w:hint="eastAsia"/>
        </w:rPr>
        <w:t>。</w:t>
      </w:r>
    </w:p>
    <w:p w14:paraId="283C65CD" w14:textId="5686644F" w:rsidR="00F435A5" w:rsidRDefault="00084B49" w:rsidP="00F435A5">
      <w:pPr>
        <w:pStyle w:val="Heading2"/>
        <w:rPr>
          <w:lang w:eastAsia="zh-CN"/>
        </w:rPr>
      </w:pPr>
      <w:bookmarkStart w:id="30" w:name="_Toc92876255"/>
      <w:r>
        <w:rPr>
          <w:rFonts w:hint="eastAsia"/>
          <w:lang w:eastAsia="zh-CN"/>
        </w:rPr>
        <w:t>以</w:t>
      </w:r>
      <w:r>
        <w:rPr>
          <w:rFonts w:hint="eastAsia"/>
          <w:lang w:eastAsia="zh-CN"/>
        </w:rPr>
        <w:t xml:space="preserve"> lfs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用户构建</w:t>
      </w:r>
      <w:r>
        <w:rPr>
          <w:lang w:eastAsia="zh-CN"/>
        </w:rPr>
        <w:t>编译临时工具链</w:t>
      </w:r>
      <w:bookmarkEnd w:id="30"/>
    </w:p>
    <w:p w14:paraId="7CC3195D" w14:textId="0F08BAD7" w:rsidR="00553FAD" w:rsidRDefault="00467D7E" w:rsidP="00553FAD">
      <w:pPr>
        <w:pStyle w:val="12"/>
      </w:pPr>
      <w:r>
        <w:rPr>
          <w:rFonts w:hint="eastAsia"/>
        </w:rPr>
        <w:t>在本节，我们将以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用户编译并安装临时工具链。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5 </w:t>
      </w:r>
      <w:r w:rsidR="00985897">
        <w:rPr>
          <w:rFonts w:hint="eastAsia"/>
        </w:rPr>
        <w:t>章。</w:t>
      </w:r>
    </w:p>
    <w:p w14:paraId="78D0A0BD" w14:textId="6C6AB24B" w:rsidR="00141F3A" w:rsidRDefault="00141F3A" w:rsidP="00141F3A">
      <w:pPr>
        <w:pStyle w:val="Heading3"/>
      </w:pPr>
      <w:bookmarkStart w:id="31" w:name="_Toc92876256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141F3A">
        <w:t>part-2.sh</w:t>
      </w:r>
      <w:bookmarkEnd w:id="31"/>
    </w:p>
    <w:p w14:paraId="5446CE0C" w14:textId="5646709F" w:rsidR="00141F3A" w:rsidRDefault="00913832" w:rsidP="00553FAD">
      <w:pPr>
        <w:pStyle w:val="12"/>
      </w:pPr>
      <w:r>
        <w:rPr>
          <w:rFonts w:hint="eastAsia"/>
        </w:rPr>
        <w:t>该脚本编译临时工具链。我们需要注意以下问题：</w:t>
      </w:r>
    </w:p>
    <w:p w14:paraId="675B7966" w14:textId="017E27E9" w:rsidR="00913832" w:rsidRDefault="00913832" w:rsidP="00553FAD">
      <w:pPr>
        <w:pStyle w:val="12"/>
      </w:pPr>
      <w:r>
        <w:t xml:space="preserve">(1) </w:t>
      </w:r>
      <w:r>
        <w:rPr>
          <w:rFonts w:hint="eastAsia"/>
        </w:rPr>
        <w:t>为避免损坏宿主系统，我们重启了宿主系统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并以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用户登录；</w:t>
      </w:r>
    </w:p>
    <w:p w14:paraId="5FCDB962" w14:textId="6420897A" w:rsidR="00913832" w:rsidRDefault="00913832" w:rsidP="00913832">
      <w:pPr>
        <w:pStyle w:val="12"/>
      </w:pPr>
      <w:r>
        <w:t xml:space="preserve">(2) </w:t>
      </w:r>
      <w:r>
        <w:rPr>
          <w:rFonts w:hint="eastAsia"/>
        </w:rPr>
        <w:t>为节约时间，您可以以“</w:t>
      </w:r>
      <w:r>
        <w:t>sh part-2.sh &gt; $LFS/tf/building_output.log”</w:t>
      </w:r>
      <w:r>
        <w:t>的方式</w:t>
      </w:r>
      <w:r>
        <w:rPr>
          <w:rFonts w:hint="eastAsia"/>
        </w:rPr>
        <w:t>运行本脚本（</w:t>
      </w:r>
      <w:r>
        <w:t>但请体会其构建流程</w:t>
      </w:r>
      <w:r>
        <w:rPr>
          <w:rFonts w:hint="eastAsia"/>
        </w:rPr>
        <w:t>）</w:t>
      </w:r>
      <w:r>
        <w:t>并查看屏幕是否有错误输出</w:t>
      </w:r>
      <w:r>
        <w:rPr>
          <w:rFonts w:hint="eastAsia"/>
        </w:rPr>
        <w:t>；</w:t>
      </w:r>
    </w:p>
    <w:p w14:paraId="4F46FE9C" w14:textId="1D9747EA" w:rsidR="006A1CDC" w:rsidRDefault="006A1CDC" w:rsidP="00913832">
      <w:pPr>
        <w:pStyle w:val="12"/>
      </w:pPr>
      <w:r>
        <w:t xml:space="preserve">(3) </w:t>
      </w:r>
      <w:r>
        <w:rPr>
          <w:rFonts w:hint="eastAsia"/>
        </w:rPr>
        <w:t>若遇到致命错误，则需要重新编译相应部分</w:t>
      </w:r>
      <w:r w:rsidR="005B1993">
        <w:rPr>
          <w:rFonts w:hint="eastAsia"/>
        </w:rPr>
        <w:t>；</w:t>
      </w:r>
    </w:p>
    <w:p w14:paraId="4FAE96AD" w14:textId="54ADD622" w:rsidR="005B1993" w:rsidRPr="00553FAD" w:rsidRDefault="005B1993" w:rsidP="00913832">
      <w:pPr>
        <w:pStyle w:val="12"/>
      </w:pPr>
      <w:r>
        <w:t xml:space="preserve">(4) </w:t>
      </w:r>
      <w:r>
        <w:rPr>
          <w:rFonts w:hint="eastAsia"/>
        </w:rPr>
        <w:t>临时工具链各个软件包的作用以及编译顺序，请参照</w:t>
      </w:r>
      <w:r>
        <w:rPr>
          <w:rFonts w:hint="eastAsia"/>
        </w:rPr>
        <w:t xml:space="preserve"> </w:t>
      </w:r>
      <w:r>
        <w:t>LFS-</w:t>
      </w:r>
      <w:r>
        <w:rPr>
          <w:rFonts w:hint="eastAsia"/>
        </w:rPr>
        <w:t>BOOK</w:t>
      </w:r>
      <w:r>
        <w:rPr>
          <w:rFonts w:hint="eastAsia"/>
        </w:rPr>
        <w:t>，此处不再赘述。</w:t>
      </w:r>
    </w:p>
    <w:p w14:paraId="759A9E36" w14:textId="1DC9CFD7" w:rsidR="0009684A" w:rsidRDefault="0009684A" w:rsidP="0009684A">
      <w:pPr>
        <w:pStyle w:val="Heading3"/>
      </w:pPr>
      <w:bookmarkStart w:id="32" w:name="_Toc92876257"/>
      <w:r>
        <w:t>通用编译指南</w:t>
      </w:r>
      <w:bookmarkEnd w:id="32"/>
    </w:p>
    <w:p w14:paraId="47B4853D" w14:textId="77777777" w:rsidR="0009684A" w:rsidRDefault="0009684A" w:rsidP="0056604F">
      <w:pPr>
        <w:pStyle w:val="12"/>
      </w:pPr>
      <w:r>
        <w:t>对于每个软件包：</w:t>
      </w:r>
    </w:p>
    <w:p w14:paraId="7368464E" w14:textId="77777777" w:rsidR="0009684A" w:rsidRDefault="0009684A" w:rsidP="0056604F">
      <w:pPr>
        <w:pStyle w:val="12"/>
      </w:pPr>
      <w:r>
        <w:lastRenderedPageBreak/>
        <w:t xml:space="preserve">a. </w:t>
      </w:r>
      <w:r>
        <w:t>以</w:t>
      </w:r>
      <w:r>
        <w:t>lfs</w:t>
      </w:r>
      <w:r>
        <w:t>用户解压要编译的软件包</w:t>
      </w:r>
    </w:p>
    <w:p w14:paraId="025E13AE" w14:textId="77777777" w:rsidR="0009684A" w:rsidRDefault="0009684A" w:rsidP="0056604F">
      <w:pPr>
        <w:pStyle w:val="12"/>
      </w:pPr>
      <w:r>
        <w:t xml:space="preserve">b. </w:t>
      </w:r>
      <w:r>
        <w:t>进入到解压后创建的目录中</w:t>
      </w:r>
    </w:p>
    <w:p w14:paraId="6E2598B4" w14:textId="77777777" w:rsidR="0009684A" w:rsidRDefault="0009684A" w:rsidP="0056604F">
      <w:pPr>
        <w:pStyle w:val="12"/>
      </w:pPr>
      <w:r>
        <w:t xml:space="preserve">c. </w:t>
      </w:r>
      <w:r>
        <w:t>根据指南说明编译软件包</w:t>
      </w:r>
    </w:p>
    <w:p w14:paraId="33602ED3" w14:textId="77777777" w:rsidR="0009684A" w:rsidRDefault="0009684A" w:rsidP="0056604F">
      <w:pPr>
        <w:pStyle w:val="12"/>
      </w:pPr>
      <w:r>
        <w:t xml:space="preserve">d. </w:t>
      </w:r>
      <w:r>
        <w:t>回退到源文件目录</w:t>
      </w:r>
    </w:p>
    <w:p w14:paraId="78716BEE" w14:textId="0BF121C2" w:rsidR="003A435F" w:rsidRPr="0009684A" w:rsidRDefault="0009684A" w:rsidP="0056604F">
      <w:pPr>
        <w:pStyle w:val="12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3246865E" w14:textId="2DF9CC3C" w:rsidR="003A435F" w:rsidRDefault="00F70F0E" w:rsidP="00F70F0E">
      <w:pPr>
        <w:pStyle w:val="Heading3"/>
      </w:pPr>
      <w:bookmarkStart w:id="33" w:name="_Toc92876258"/>
      <w:r>
        <w:rPr>
          <w:rFonts w:hint="eastAsia"/>
        </w:rPr>
        <w:t>g</w:t>
      </w:r>
      <w:r>
        <w:t>cc-4.9.2</w:t>
      </w:r>
      <w:r w:rsidR="004D7069">
        <w:t xml:space="preserve"> </w:t>
      </w:r>
      <w:r>
        <w:rPr>
          <w:rFonts w:hint="eastAsia"/>
        </w:rPr>
        <w:t>编译问题</w:t>
      </w:r>
      <w:bookmarkEnd w:id="33"/>
    </w:p>
    <w:p w14:paraId="40241B44" w14:textId="37CFB81E" w:rsidR="00F70F0E" w:rsidRDefault="00B8677C" w:rsidP="0056604F">
      <w:pPr>
        <w:pStyle w:val="12"/>
      </w:pPr>
      <w:r w:rsidRPr="00B8677C">
        <w:t>对于</w:t>
      </w:r>
      <w:r w:rsidRPr="00B8677C">
        <w:t>gcc-4.9.2</w:t>
      </w:r>
      <w:r w:rsidRPr="00B8677C">
        <w:t>编译过程中的一个</w:t>
      </w:r>
      <w:r w:rsidR="00357E44">
        <w:rPr>
          <w:rFonts w:hint="eastAsia"/>
        </w:rPr>
        <w:t>错误</w:t>
      </w:r>
      <w:r w:rsidRPr="00B8677C">
        <w:t>（和</w:t>
      </w:r>
      <w:r w:rsidRPr="00B8677C">
        <w:t>cfns.h</w:t>
      </w:r>
      <w:r w:rsidRPr="00B8677C">
        <w:t>头文件有关），</w:t>
      </w:r>
      <w:r w:rsidR="00357E44">
        <w:rPr>
          <w:rFonts w:hint="eastAsia"/>
        </w:rPr>
        <w:t>我们通过自己的</w:t>
      </w:r>
      <w:r w:rsidRPr="00B8677C">
        <w:t>补丁</w:t>
      </w:r>
      <w:r w:rsidR="00357E44">
        <w:rPr>
          <w:rFonts w:hint="eastAsia"/>
        </w:rPr>
        <w:t>解决了它</w:t>
      </w:r>
      <w:r w:rsidR="00F70F0E">
        <w:rPr>
          <w:rFonts w:hint="eastAsia"/>
        </w:rPr>
        <w:t>：</w:t>
      </w:r>
    </w:p>
    <w:p w14:paraId="088CC500" w14:textId="77777777" w:rsidR="00F70F0E" w:rsidRDefault="00F70F0E" w:rsidP="00F70F0E">
      <w:pPr>
        <w:pStyle w:val="2"/>
      </w:pPr>
      <w:r>
        <w:t>cd $LFS/sources/gcc-4.9.2</w:t>
      </w:r>
    </w:p>
    <w:p w14:paraId="4436D545" w14:textId="725B5CDC" w:rsidR="00F70F0E" w:rsidRPr="00F70F0E" w:rsidRDefault="00F70F0E" w:rsidP="00F70F0E">
      <w:pPr>
        <w:pStyle w:val="2"/>
        <w:rPr>
          <w:lang w:eastAsia="zh-CN"/>
        </w:rPr>
      </w:pPr>
      <w:r>
        <w:rPr>
          <w:lang w:eastAsia="zh-CN"/>
        </w:rPr>
        <w:t>patch -p1 &lt; cfns-4.9.2.patch</w:t>
      </w:r>
    </w:p>
    <w:p w14:paraId="4BB13550" w14:textId="5F4BE36A" w:rsidR="00FF490B" w:rsidRDefault="00DB3176" w:rsidP="0056604F">
      <w:pPr>
        <w:pStyle w:val="12"/>
      </w:pPr>
      <w:r>
        <w:rPr>
          <w:rFonts w:hint="eastAsia"/>
        </w:rPr>
        <w:t>提示</w:t>
      </w:r>
      <w:r w:rsidR="00B8677C" w:rsidRPr="00B8677C">
        <w:t>：</w:t>
      </w:r>
      <w:r w:rsidR="00FF490B">
        <w:rPr>
          <w:rFonts w:hint="eastAsia"/>
        </w:rPr>
        <w:t>补丁“</w:t>
      </w:r>
      <w:r w:rsidR="00FF490B" w:rsidRPr="00FF490B">
        <w:t>cfns-4.9.2.patch</w:t>
      </w:r>
      <w:r w:rsidR="00FF490B">
        <w:rPr>
          <w:rFonts w:hint="eastAsia"/>
        </w:rPr>
        <w:t>”可以</w:t>
      </w:r>
      <w:r w:rsidR="00951BB4">
        <w:rPr>
          <w:rFonts w:hint="eastAsia"/>
        </w:rPr>
        <w:t>克隆</w:t>
      </w:r>
      <w:r w:rsidR="00FF490B">
        <w:rPr>
          <w:rFonts w:hint="eastAsia"/>
        </w:rPr>
        <w:t>创新实践课的</w:t>
      </w:r>
      <w:r w:rsidR="00951BB4">
        <w:rPr>
          <w:rFonts w:hint="eastAsia"/>
        </w:rPr>
        <w:t>仓库</w:t>
      </w:r>
      <w:r w:rsidR="00FF490B">
        <w:rPr>
          <w:rFonts w:hint="eastAsia"/>
        </w:rPr>
        <w:t>得到：</w:t>
      </w:r>
    </w:p>
    <w:p w14:paraId="47705B0C" w14:textId="325E0E7F" w:rsidR="00FF490B" w:rsidRDefault="00FF490B" w:rsidP="00FF490B">
      <w:pPr>
        <w:pStyle w:val="2"/>
      </w:pPr>
      <w:r w:rsidRPr="00FF490B">
        <w:t>git clone</w:t>
      </w:r>
      <w:r>
        <w:t xml:space="preserve"> </w:t>
      </w:r>
      <w:r w:rsidRPr="00FF490B">
        <w:t>https://gitee.com/openeuler-practice-courses/lfs-course.git</w:t>
      </w:r>
    </w:p>
    <w:p w14:paraId="569D9632" w14:textId="195321DE" w:rsidR="003A435F" w:rsidRDefault="00357E44" w:rsidP="0056604F">
      <w:pPr>
        <w:pStyle w:val="12"/>
      </w:pPr>
      <w:r>
        <w:rPr>
          <w:rFonts w:hint="eastAsia"/>
        </w:rPr>
        <w:t>注意：这并</w:t>
      </w:r>
      <w:r w:rsidRPr="00B8677C">
        <w:t>非官方解决方案</w:t>
      </w:r>
      <w:r>
        <w:rPr>
          <w:rFonts w:hint="eastAsia"/>
        </w:rPr>
        <w:t>，但经过了本实验的验证</w:t>
      </w:r>
      <w:r w:rsidR="005373ED">
        <w:rPr>
          <w:rFonts w:hint="eastAsia"/>
        </w:rPr>
        <w:t>。</w:t>
      </w:r>
      <w:r w:rsidR="00D553A2">
        <w:rPr>
          <w:rFonts w:hint="eastAsia"/>
        </w:rPr>
        <w:t>也欢迎同学们提出自己的解决方案。</w:t>
      </w:r>
    </w:p>
    <w:p w14:paraId="3C86E4DE" w14:textId="65373B40" w:rsidR="005373ED" w:rsidRDefault="003138A0" w:rsidP="003138A0">
      <w:pPr>
        <w:pStyle w:val="Heading3"/>
      </w:pPr>
      <w:bookmarkStart w:id="34" w:name="_Toc92876259"/>
      <w:r>
        <w:rPr>
          <w:rFonts w:hint="eastAsia"/>
        </w:rPr>
        <w:t>其他需要注意的地方</w:t>
      </w:r>
      <w:bookmarkEnd w:id="34"/>
    </w:p>
    <w:p w14:paraId="764928C2" w14:textId="20489AB8" w:rsidR="003138A0" w:rsidRDefault="003138A0" w:rsidP="0056604F">
      <w:pPr>
        <w:pStyle w:val="12"/>
      </w:pPr>
      <w:r w:rsidRPr="003138A0">
        <w:t>Stripping</w:t>
      </w:r>
      <w:r>
        <w:rPr>
          <w:rFonts w:hint="eastAsia"/>
        </w:rPr>
        <w:t>节约的空间有限，可以不做。</w:t>
      </w:r>
    </w:p>
    <w:p w14:paraId="7537238D" w14:textId="6BC41DBE" w:rsidR="00F435A5" w:rsidRDefault="00F435A5" w:rsidP="00F435A5">
      <w:pPr>
        <w:pStyle w:val="Heading2"/>
      </w:pPr>
      <w:bookmarkStart w:id="35" w:name="_Toc92876260"/>
      <w:r>
        <w:t>在</w:t>
      </w:r>
      <w:r w:rsidR="005F08D8">
        <w:rPr>
          <w:rFonts w:hint="eastAsia"/>
          <w:lang w:eastAsia="zh-CN"/>
        </w:rPr>
        <w:t xml:space="preserve"> </w:t>
      </w:r>
      <w:r>
        <w:t>chrooted</w:t>
      </w:r>
      <w:r w:rsidR="004748C2">
        <w:t xml:space="preserve"> </w:t>
      </w:r>
      <w:r>
        <w:t>环境下构建</w:t>
      </w:r>
      <w:r w:rsidR="004748C2">
        <w:rPr>
          <w:rFonts w:hint="eastAsia"/>
          <w:lang w:eastAsia="zh-CN"/>
        </w:rPr>
        <w:t xml:space="preserve"> </w:t>
      </w:r>
      <w:r>
        <w:t>LFS</w:t>
      </w:r>
      <w:r w:rsidR="004748C2">
        <w:t xml:space="preserve"> </w:t>
      </w:r>
      <w:r>
        <w:t>目标系统</w:t>
      </w:r>
      <w:bookmarkEnd w:id="35"/>
    </w:p>
    <w:p w14:paraId="69920B67" w14:textId="6C95BE0B" w:rsidR="00D836A1" w:rsidRDefault="00D836A1" w:rsidP="0056604F">
      <w:pPr>
        <w:pStyle w:val="12"/>
      </w:pPr>
      <w:r>
        <w:rPr>
          <w:rFonts w:hint="eastAsia"/>
        </w:rPr>
        <w:t>为避免损坏宿主系统，本节我们在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环境下构建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目标系统。我们会用到脚本</w:t>
      </w:r>
      <w:r>
        <w:rPr>
          <w:rFonts w:hint="eastAsia"/>
        </w:rPr>
        <w:t xml:space="preserve"> </w:t>
      </w:r>
      <w:r w:rsidRPr="00D836A1">
        <w:t>part-3.0.sh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D836A1">
        <w:t>part-3.</w:t>
      </w:r>
      <w:r>
        <w:t>1</w:t>
      </w:r>
      <w:r w:rsidRPr="00D836A1">
        <w:t>.sh</w:t>
      </w:r>
      <w:r>
        <w:rPr>
          <w:rFonts w:hint="eastAsia"/>
        </w:rPr>
        <w:t>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6 </w:t>
      </w:r>
      <w:r w:rsidR="00985897">
        <w:rPr>
          <w:rFonts w:hint="eastAsia"/>
        </w:rPr>
        <w:t>章。</w:t>
      </w:r>
    </w:p>
    <w:p w14:paraId="179A1CFD" w14:textId="57B5331D" w:rsidR="00D836A1" w:rsidRDefault="00F503A9" w:rsidP="00F503A9">
      <w:pPr>
        <w:pStyle w:val="Heading3"/>
      </w:pPr>
      <w:bookmarkStart w:id="36" w:name="_Toc92876261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D836A1">
        <w:t>part-3.0.sh</w:t>
      </w:r>
      <w:bookmarkEnd w:id="36"/>
    </w:p>
    <w:p w14:paraId="5F5BBEF3" w14:textId="16B4E61B" w:rsidR="00F435A5" w:rsidRDefault="00626059" w:rsidP="0056604F">
      <w:pPr>
        <w:pStyle w:val="12"/>
      </w:pPr>
      <w:r>
        <w:rPr>
          <w:rFonts w:hint="eastAsia"/>
        </w:rPr>
        <w:t>在运行该脚本中的命令之前，我们是</w:t>
      </w:r>
      <w:r w:rsidRPr="00626059">
        <w:rPr>
          <w:rFonts w:hint="eastAsia"/>
        </w:rPr>
        <w:t>以</w:t>
      </w:r>
      <w:r w:rsidRPr="00626059">
        <w:t xml:space="preserve"> root </w:t>
      </w:r>
      <w:r w:rsidRPr="00626059">
        <w:t>用户登录</w:t>
      </w:r>
      <w:r w:rsidRPr="00626059">
        <w:t xml:space="preserve"> hos</w:t>
      </w:r>
      <w:r>
        <w:t>t</w:t>
      </w:r>
      <w:r>
        <w:rPr>
          <w:rFonts w:hint="eastAsia"/>
        </w:rPr>
        <w:t>。该脚本完成如下事情：</w:t>
      </w:r>
    </w:p>
    <w:p w14:paraId="34EC5348" w14:textId="1ADA19FF" w:rsidR="00626059" w:rsidRDefault="00626059" w:rsidP="0056604F">
      <w:pPr>
        <w:pStyle w:val="12"/>
      </w:pPr>
      <w:r>
        <w:t xml:space="preserve">(1) </w:t>
      </w:r>
      <w:r w:rsidRPr="00626059">
        <w:rPr>
          <w:rFonts w:hint="eastAsia"/>
        </w:rPr>
        <w:t>创建并运行</w:t>
      </w:r>
      <w:r w:rsidRPr="00626059">
        <w:t xml:space="preserve"> mount-and-populate.sh </w:t>
      </w:r>
      <w:r w:rsidRPr="00626059">
        <w:t>脚本</w:t>
      </w:r>
      <w:r>
        <w:rPr>
          <w:rFonts w:hint="eastAsia"/>
        </w:rPr>
        <w:t>（</w:t>
      </w:r>
      <w:r w:rsidR="007139AB">
        <w:rPr>
          <w:rFonts w:hint="eastAsia"/>
        </w:rPr>
        <w:t>为进入</w:t>
      </w:r>
      <w:r w:rsidR="007139AB">
        <w:rPr>
          <w:rFonts w:hint="eastAsia"/>
        </w:rPr>
        <w:t xml:space="preserve"> </w:t>
      </w:r>
      <w:r w:rsidR="007139AB">
        <w:t xml:space="preserve">chrooted </w:t>
      </w:r>
      <w:r w:rsidR="007139AB">
        <w:rPr>
          <w:rFonts w:hint="eastAsia"/>
        </w:rPr>
        <w:t>环境做必要准备</w:t>
      </w:r>
      <w:r>
        <w:rPr>
          <w:rFonts w:hint="eastAsia"/>
        </w:rPr>
        <w:t>）；</w:t>
      </w:r>
    </w:p>
    <w:p w14:paraId="314F1945" w14:textId="3D3F19B3" w:rsidR="00626059" w:rsidRDefault="00626059" w:rsidP="0056604F">
      <w:pPr>
        <w:pStyle w:val="12"/>
      </w:pPr>
      <w:r>
        <w:t xml:space="preserve">(2) </w:t>
      </w:r>
      <w:r w:rsidRPr="00626059">
        <w:rPr>
          <w:rFonts w:hint="eastAsia"/>
        </w:rPr>
        <w:t>创建并运行</w:t>
      </w:r>
      <w:r w:rsidRPr="00626059">
        <w:t xml:space="preserve"> chroot2lfs.sh </w:t>
      </w:r>
      <w:r w:rsidRPr="00626059">
        <w:t>脚本</w:t>
      </w:r>
      <w:r w:rsidR="007139AB" w:rsidRPr="007139AB">
        <w:rPr>
          <w:rFonts w:hint="eastAsia"/>
        </w:rPr>
        <w:t>（为了不损坏宿主系统，我们</w:t>
      </w:r>
      <w:r w:rsidR="007139AB">
        <w:rPr>
          <w:rFonts w:hint="eastAsia"/>
        </w:rPr>
        <w:t>在</w:t>
      </w:r>
      <w:r w:rsidR="007139AB" w:rsidRPr="007139AB">
        <w:t xml:space="preserve"> chrooted </w:t>
      </w:r>
      <w:r w:rsidR="007139AB" w:rsidRPr="007139AB">
        <w:t>环境</w:t>
      </w:r>
      <w:r w:rsidR="007139AB">
        <w:rPr>
          <w:rFonts w:hint="eastAsia"/>
        </w:rPr>
        <w:t>下构建</w:t>
      </w:r>
      <w:r w:rsidR="007139AB">
        <w:rPr>
          <w:rFonts w:hint="eastAsia"/>
        </w:rPr>
        <w:t xml:space="preserve"> LFS</w:t>
      </w:r>
      <w:r w:rsidR="007139AB">
        <w:t xml:space="preserve"> </w:t>
      </w:r>
      <w:r w:rsidR="007139AB">
        <w:rPr>
          <w:rFonts w:hint="eastAsia"/>
        </w:rPr>
        <w:t>目标系统。</w:t>
      </w:r>
      <w:r w:rsidR="007139AB" w:rsidRPr="007139AB">
        <w:t xml:space="preserve">chrooted </w:t>
      </w:r>
      <w:r w:rsidR="007139AB" w:rsidRPr="007139AB">
        <w:t>环境</w:t>
      </w:r>
      <w:r w:rsidR="007139AB">
        <w:rPr>
          <w:rFonts w:hint="eastAsia"/>
        </w:rPr>
        <w:t>也是最简单的虚拟化系统</w:t>
      </w:r>
      <w:r w:rsidR="007139AB" w:rsidRPr="007139AB">
        <w:t>）</w:t>
      </w:r>
      <w:r w:rsidR="00D84D9C">
        <w:rPr>
          <w:rFonts w:hint="eastAsia"/>
        </w:rPr>
        <w:t>；</w:t>
      </w:r>
    </w:p>
    <w:p w14:paraId="38C9CDA2" w14:textId="45539B85" w:rsidR="00D84D9C" w:rsidRDefault="00D84D9C" w:rsidP="0056604F">
      <w:pPr>
        <w:pStyle w:val="12"/>
      </w:pPr>
      <w:r>
        <w:t xml:space="preserve">(3) </w:t>
      </w:r>
      <w:r>
        <w:rPr>
          <w:rFonts w:hint="eastAsia"/>
        </w:rPr>
        <w:t>其他一些配置。</w:t>
      </w:r>
    </w:p>
    <w:p w14:paraId="2DD233A3" w14:textId="111040B4" w:rsidR="00F503A9" w:rsidRDefault="007F5502" w:rsidP="007F5502">
      <w:pPr>
        <w:pStyle w:val="Heading3"/>
      </w:pPr>
      <w:bookmarkStart w:id="37" w:name="_Toc92876262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7F5502">
        <w:t>part-3.1.sh</w:t>
      </w:r>
      <w:bookmarkEnd w:id="37"/>
    </w:p>
    <w:p w14:paraId="33316AA9" w14:textId="15C0D09B" w:rsidR="00F503A9" w:rsidRDefault="004B2FD2" w:rsidP="0056604F">
      <w:pPr>
        <w:pStyle w:val="12"/>
      </w:pPr>
      <w:r>
        <w:rPr>
          <w:rFonts w:hint="eastAsia"/>
        </w:rPr>
        <w:t>该脚本完成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目标系统基本系统软件的构建。</w:t>
      </w:r>
      <w:r w:rsidR="005C0960">
        <w:rPr>
          <w:rFonts w:hint="eastAsia"/>
        </w:rPr>
        <w:t>有以下几点需要注意：</w:t>
      </w:r>
    </w:p>
    <w:p w14:paraId="1C49FBD4" w14:textId="56CF1D5B" w:rsidR="004B2FD2" w:rsidRDefault="005C0960" w:rsidP="0056604F">
      <w:pPr>
        <w:pStyle w:val="12"/>
      </w:pPr>
      <w:r>
        <w:t xml:space="preserve">(1) </w:t>
      </w:r>
      <w:r>
        <w:rPr>
          <w:rFonts w:hint="eastAsia"/>
        </w:rPr>
        <w:t>在运行该脚本之前，需要以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</w:t>
      </w:r>
      <w:r>
        <w:t>host</w:t>
      </w:r>
      <w:r>
        <w:rPr>
          <w:rFonts w:hint="eastAsia"/>
        </w:rPr>
        <w:t>，然后依次运行在上一节创建的</w:t>
      </w:r>
      <w:r>
        <w:rPr>
          <w:rFonts w:hint="eastAsia"/>
        </w:rPr>
        <w:t xml:space="preserve"> </w:t>
      </w:r>
      <w:r w:rsidRPr="00626059">
        <w:t xml:space="preserve">mount-and-populate.sh </w:t>
      </w:r>
      <w:r w:rsidRPr="00626059">
        <w:t>脚本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626059">
        <w:t xml:space="preserve">chroot2lfs.sh </w:t>
      </w:r>
      <w:r w:rsidRPr="00626059">
        <w:t>脚本</w:t>
      </w:r>
      <w:r>
        <w:rPr>
          <w:rFonts w:hint="eastAsia"/>
        </w:rPr>
        <w:t>进入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环境；</w:t>
      </w:r>
    </w:p>
    <w:p w14:paraId="62A60A04" w14:textId="1A9C2C8B" w:rsidR="005C0960" w:rsidRDefault="005C0960" w:rsidP="0056604F">
      <w:pPr>
        <w:pStyle w:val="12"/>
      </w:pPr>
      <w:r>
        <w:t xml:space="preserve">(2) </w:t>
      </w:r>
      <w:r w:rsidRPr="005C0960">
        <w:rPr>
          <w:rFonts w:hint="eastAsia"/>
        </w:rPr>
        <w:t>可以以“</w:t>
      </w:r>
      <w:r w:rsidRPr="005C0960">
        <w:t>sh part-3.1.sh &gt; /tf/building_output.log”</w:t>
      </w:r>
      <w:r w:rsidRPr="005C0960">
        <w:t>的形式</w:t>
      </w:r>
      <w:r>
        <w:rPr>
          <w:rFonts w:hint="eastAsia"/>
        </w:rPr>
        <w:t>运行本脚本一次性的把基本系统软件构建完毕；</w:t>
      </w:r>
    </w:p>
    <w:p w14:paraId="7465961A" w14:textId="4D1C0CB1" w:rsidR="00706A91" w:rsidRDefault="00706A91" w:rsidP="0056604F">
      <w:pPr>
        <w:pStyle w:val="12"/>
      </w:pPr>
      <w:r>
        <w:lastRenderedPageBreak/>
        <w:t xml:space="preserve">(3)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part-2.sh </w:t>
      </w:r>
      <w:r>
        <w:rPr>
          <w:rFonts w:hint="eastAsia"/>
        </w:rPr>
        <w:t>脚本一样，我们让</w:t>
      </w:r>
      <w:r>
        <w:rPr>
          <w:rFonts w:hint="eastAsia"/>
        </w:rPr>
        <w:t xml:space="preserve"> </w:t>
      </w:r>
      <w:r>
        <w:t xml:space="preserve">make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线程运行（</w:t>
      </w:r>
      <w:r w:rsidRPr="00706A91">
        <w:t>export MAKEFLAGS='-j 4'</w:t>
      </w:r>
      <w:r>
        <w:rPr>
          <w:rFonts w:hint="eastAsia"/>
        </w:rPr>
        <w:t>），您可以根据自己的情况设置</w:t>
      </w:r>
      <w:r>
        <w:rPr>
          <w:rFonts w:hint="eastAsia"/>
        </w:rPr>
        <w:t xml:space="preserve"> make</w:t>
      </w:r>
      <w:r>
        <w:t xml:space="preserve"> </w:t>
      </w:r>
      <w:r>
        <w:rPr>
          <w:rFonts w:hint="eastAsia"/>
        </w:rPr>
        <w:t>运行线程数目。</w:t>
      </w:r>
      <w:r w:rsidR="002A5BBC">
        <w:rPr>
          <w:rFonts w:hint="eastAsia"/>
        </w:rPr>
        <w:t>但是对于某些软件包的编译，多线程</w:t>
      </w:r>
      <w:r w:rsidR="002A5BBC">
        <w:rPr>
          <w:rFonts w:hint="eastAsia"/>
        </w:rPr>
        <w:t xml:space="preserve"> </w:t>
      </w:r>
      <w:r w:rsidR="002A5BBC">
        <w:t xml:space="preserve">make </w:t>
      </w:r>
      <w:r w:rsidR="002A5BBC">
        <w:rPr>
          <w:rFonts w:hint="eastAsia"/>
        </w:rPr>
        <w:t>有时会带来意想不到的错误（一般是编译的各部分出现依赖时），这时请以“</w:t>
      </w:r>
      <w:r w:rsidR="002A5BBC">
        <w:rPr>
          <w:rFonts w:hint="eastAsia"/>
        </w:rPr>
        <w:t xml:space="preserve"> </w:t>
      </w:r>
      <w:r w:rsidR="002A5BBC">
        <w:t>make -</w:t>
      </w:r>
      <w:r w:rsidR="002A5BBC">
        <w:rPr>
          <w:rFonts w:hint="eastAsia"/>
        </w:rPr>
        <w:t>j</w:t>
      </w:r>
      <w:r w:rsidR="002A5BBC">
        <w:t>1</w:t>
      </w:r>
      <w:r w:rsidR="002A5BBC">
        <w:rPr>
          <w:rFonts w:hint="eastAsia"/>
        </w:rPr>
        <w:t>”来进行编译（</w:t>
      </w:r>
      <w:r w:rsidR="002A5BBC" w:rsidRPr="002A5BBC">
        <w:rPr>
          <w:rFonts w:hint="eastAsia"/>
        </w:rPr>
        <w:t>在编译“</w:t>
      </w:r>
      <w:r w:rsidR="002A5BBC" w:rsidRPr="002A5BBC">
        <w:t>6.66. Man-DB-2.7.1”</w:t>
      </w:r>
      <w:r w:rsidR="002A5BBC" w:rsidRPr="002A5BBC">
        <w:t>时</w:t>
      </w:r>
      <w:r w:rsidR="002A5BBC">
        <w:rPr>
          <w:rFonts w:hint="eastAsia"/>
        </w:rPr>
        <w:t>我们就是这么做的）</w:t>
      </w:r>
      <w:r w:rsidR="002D511D">
        <w:rPr>
          <w:rFonts w:hint="eastAsia"/>
        </w:rPr>
        <w:t>；</w:t>
      </w:r>
    </w:p>
    <w:p w14:paraId="481FAF2D" w14:textId="5658386B" w:rsidR="002D511D" w:rsidRDefault="000A23F9" w:rsidP="0056604F">
      <w:pPr>
        <w:pStyle w:val="12"/>
      </w:pPr>
      <w:r>
        <w:t xml:space="preserve">(4) </w:t>
      </w:r>
      <w:r w:rsidRPr="000A23F9">
        <w:rPr>
          <w:rFonts w:hint="eastAsia"/>
        </w:rPr>
        <w:t>在编译“</w:t>
      </w:r>
      <w:r w:rsidRPr="000A23F9">
        <w:t>6.66. Man-DB-2.7.1”</w:t>
      </w:r>
      <w:r w:rsidRPr="000A23F9">
        <w:t>时</w:t>
      </w:r>
      <w:r>
        <w:rPr>
          <w:rFonts w:hint="eastAsia"/>
        </w:rPr>
        <w:t>，我们还会遇到一些其他错误，由于不影响最终系统的构建，我们暂且忽略了该错误，同学们若有兴趣可以自行</w:t>
      </w:r>
      <w:r w:rsidR="00471AE5">
        <w:rPr>
          <w:rFonts w:hint="eastAsia"/>
        </w:rPr>
        <w:t>研究并</w:t>
      </w:r>
      <w:r>
        <w:rPr>
          <w:rFonts w:hint="eastAsia"/>
        </w:rPr>
        <w:t>解决之</w:t>
      </w:r>
      <w:r w:rsidR="0034348D">
        <w:rPr>
          <w:rFonts w:hint="eastAsia"/>
        </w:rPr>
        <w:t>；</w:t>
      </w:r>
    </w:p>
    <w:p w14:paraId="1179408F" w14:textId="16F006C9" w:rsidR="0034348D" w:rsidRDefault="0034348D" w:rsidP="0056604F">
      <w:pPr>
        <w:pStyle w:val="12"/>
      </w:pPr>
      <w:r>
        <w:t xml:space="preserve">(5) </w:t>
      </w:r>
      <w:r w:rsidRPr="0034348D">
        <w:rPr>
          <w:rFonts w:hint="eastAsia"/>
        </w:rPr>
        <w:t>如果发现</w:t>
      </w:r>
      <w:r>
        <w:rPr>
          <w:rFonts w:hint="eastAsia"/>
        </w:rPr>
        <w:t>运行</w:t>
      </w:r>
      <w:r w:rsidRPr="0034348D">
        <w:t xml:space="preserve"> make </w:t>
      </w:r>
      <w:r>
        <w:rPr>
          <w:rFonts w:hint="eastAsia"/>
        </w:rPr>
        <w:t>时出现</w:t>
      </w:r>
      <w:r w:rsidRPr="0034348D">
        <w:t>“Segmentation fault (core dumped)”</w:t>
      </w:r>
      <w:r w:rsidRPr="0034348D">
        <w:t>错误，请重启宿主系统</w:t>
      </w:r>
      <w:r>
        <w:rPr>
          <w:rFonts w:hint="eastAsia"/>
        </w:rPr>
        <w:t>、重新进入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</w:t>
      </w:r>
      <w:r w:rsidR="00DA58D6">
        <w:rPr>
          <w:rFonts w:hint="eastAsia"/>
        </w:rPr>
        <w:t>重新</w:t>
      </w:r>
      <w:r>
        <w:rPr>
          <w:rFonts w:hint="eastAsia"/>
        </w:rPr>
        <w:t>进行编译</w:t>
      </w:r>
      <w:r w:rsidR="006E046F">
        <w:rPr>
          <w:rFonts w:hint="eastAsia"/>
        </w:rPr>
        <w:t>；</w:t>
      </w:r>
    </w:p>
    <w:p w14:paraId="11410106" w14:textId="19BCDEDF" w:rsidR="00994007" w:rsidRDefault="00994007" w:rsidP="0056604F">
      <w:pPr>
        <w:pStyle w:val="12"/>
      </w:pPr>
      <w:r>
        <w:t xml:space="preserve">(6) </w:t>
      </w:r>
      <w:r w:rsidRPr="00994007">
        <w:rPr>
          <w:rFonts w:hint="eastAsia"/>
        </w:rPr>
        <w:t>本节应该</w:t>
      </w:r>
      <w:r w:rsidRPr="00994007">
        <w:t xml:space="preserve"> make check </w:t>
      </w:r>
      <w:r w:rsidRPr="00994007">
        <w:t>或</w:t>
      </w:r>
      <w:r w:rsidRPr="00994007">
        <w:t xml:space="preserve"> make test</w:t>
      </w:r>
      <w:r w:rsidRPr="00994007">
        <w:t>，因为耗时</w:t>
      </w:r>
      <w:r>
        <w:rPr>
          <w:rFonts w:hint="eastAsia"/>
        </w:rPr>
        <w:t>，并且在编写此实验手册时我们已经验证过了，所以同学们做这些实验时，我们</w:t>
      </w:r>
      <w:r w:rsidRPr="00994007">
        <w:t>暂且省略</w:t>
      </w:r>
      <w:r>
        <w:rPr>
          <w:rFonts w:hint="eastAsia"/>
        </w:rPr>
        <w:t>了。但有兴趣的同学应该运行“</w:t>
      </w:r>
      <w:r>
        <w:rPr>
          <w:rFonts w:hint="eastAsia"/>
        </w:rPr>
        <w:t>m</w:t>
      </w:r>
      <w:r>
        <w:t>ake check</w:t>
      </w:r>
      <w:r>
        <w:rPr>
          <w:rFonts w:hint="eastAsia"/>
        </w:rPr>
        <w:t>”以作检查；</w:t>
      </w:r>
    </w:p>
    <w:p w14:paraId="03A984A2" w14:textId="580884F4" w:rsidR="00FC01F0" w:rsidRDefault="00FC01F0" w:rsidP="0056604F">
      <w:pPr>
        <w:pStyle w:val="12"/>
      </w:pPr>
      <w:r>
        <w:t>(</w:t>
      </w:r>
      <w:r w:rsidR="00994007">
        <w:t>7</w:t>
      </w:r>
      <w:r>
        <w:t xml:space="preserve">) </w:t>
      </w:r>
      <w:r>
        <w:rPr>
          <w:rFonts w:hint="eastAsia"/>
        </w:rPr>
        <w:t>在本节中，我们通过“</w:t>
      </w:r>
      <w:r w:rsidRPr="00FC01F0">
        <w:t>passwd root</w:t>
      </w:r>
      <w:r>
        <w:rPr>
          <w:rFonts w:hint="eastAsia"/>
        </w:rPr>
        <w:t>”命令设置了密码，该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用户的密码即是最终</w:t>
      </w:r>
      <w:r>
        <w:t xml:space="preserve"> 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用户的密码。</w:t>
      </w:r>
    </w:p>
    <w:p w14:paraId="3F2EA293" w14:textId="041FC7B0" w:rsidR="00891125" w:rsidRDefault="00F1466B" w:rsidP="00F1466B">
      <w:pPr>
        <w:pStyle w:val="Heading3"/>
      </w:pPr>
      <w:bookmarkStart w:id="38" w:name="_Toc92876263"/>
      <w:r>
        <w:rPr>
          <w:rFonts w:hint="eastAsia"/>
        </w:rPr>
        <w:t>m</w:t>
      </w:r>
      <w:r>
        <w:t>ount &amp; chroot</w:t>
      </w:r>
      <w:bookmarkEnd w:id="38"/>
    </w:p>
    <w:p w14:paraId="0E84CBCD" w14:textId="6EAE9541" w:rsidR="00F503A9" w:rsidRDefault="00F503A9" w:rsidP="0056604F">
      <w:pPr>
        <w:pStyle w:val="12"/>
      </w:pPr>
      <w:r>
        <w:rPr>
          <w:rFonts w:hint="eastAsia"/>
        </w:rPr>
        <w:t>和</w:t>
      </w:r>
      <w:r>
        <w:rPr>
          <w:rFonts w:hint="eastAsia"/>
        </w:rPr>
        <w:t>LFS</w:t>
      </w:r>
      <w:r>
        <w:t>-BOOK</w:t>
      </w:r>
      <w:r>
        <w:rPr>
          <w:rFonts w:hint="eastAsia"/>
        </w:rPr>
        <w:t>不同的是，我们允许您不断地重启宿主机系统</w:t>
      </w:r>
      <w:r w:rsidR="0074263E">
        <w:rPr>
          <w:rFonts w:hint="eastAsia"/>
        </w:rPr>
        <w:t>而不影响您继续构建（如果您以</w:t>
      </w:r>
      <w:r w:rsidR="0074263E">
        <w:rPr>
          <w:rFonts w:hint="eastAsia"/>
        </w:rPr>
        <w:t xml:space="preserve"> </w:t>
      </w:r>
      <w:r w:rsidR="0074263E">
        <w:t xml:space="preserve">step-by-step </w:t>
      </w:r>
      <w:r w:rsidR="0074263E">
        <w:rPr>
          <w:rFonts w:hint="eastAsia"/>
        </w:rPr>
        <w:t>的方式构建本节内容）。</w:t>
      </w:r>
      <w:r>
        <w:rPr>
          <w:rFonts w:hint="eastAsia"/>
        </w:rPr>
        <w:t>在每次重启后，需要重新</w:t>
      </w:r>
      <w:r w:rsidR="0074263E">
        <w:rPr>
          <w:rFonts w:hint="eastAsia"/>
        </w:rPr>
        <w:t>依次执行</w:t>
      </w:r>
      <w:r w:rsidR="0074263E" w:rsidRPr="00626059">
        <w:t>mount-and-populate.sh</w:t>
      </w:r>
      <w:r w:rsidR="0074263E">
        <w:t xml:space="preserve"> </w:t>
      </w:r>
      <w:r w:rsidR="0074263E">
        <w:rPr>
          <w:rFonts w:hint="eastAsia"/>
        </w:rPr>
        <w:t>和</w:t>
      </w:r>
      <w:r w:rsidR="0074263E">
        <w:rPr>
          <w:rFonts w:hint="eastAsia"/>
        </w:rPr>
        <w:t xml:space="preserve"> </w:t>
      </w:r>
      <w:r w:rsidR="0074263E" w:rsidRPr="00626059">
        <w:t>chroot2lfs.sh</w:t>
      </w:r>
      <w:r w:rsidR="0074263E">
        <w:rPr>
          <w:rFonts w:hint="eastAsia"/>
        </w:rPr>
        <w:t>，然后继续运行</w:t>
      </w:r>
      <w:r w:rsidR="0074263E">
        <w:rPr>
          <w:rFonts w:hint="eastAsia"/>
        </w:rPr>
        <w:t xml:space="preserve"> part</w:t>
      </w:r>
      <w:r w:rsidR="0074263E">
        <w:t xml:space="preserve">-3.1.sh </w:t>
      </w:r>
      <w:r w:rsidR="0074263E">
        <w:rPr>
          <w:rFonts w:hint="eastAsia"/>
        </w:rPr>
        <w:t>中的步骤。</w:t>
      </w:r>
    </w:p>
    <w:p w14:paraId="16CEBE1E" w14:textId="0580D0ED" w:rsidR="00891125" w:rsidRDefault="00454940" w:rsidP="00454940">
      <w:pPr>
        <w:pStyle w:val="Heading3"/>
      </w:pPr>
      <w:bookmarkStart w:id="39" w:name="_Toc92876264"/>
      <w:r>
        <w:rPr>
          <w:rFonts w:hint="eastAsia"/>
        </w:rPr>
        <w:t>通用编译指南</w:t>
      </w:r>
      <w:bookmarkEnd w:id="39"/>
    </w:p>
    <w:p w14:paraId="097C7C43" w14:textId="77777777" w:rsidR="00454940" w:rsidRDefault="00454940" w:rsidP="0056604F">
      <w:pPr>
        <w:pStyle w:val="12"/>
      </w:pPr>
      <w:r>
        <w:t>对于每个软件包：</w:t>
      </w:r>
    </w:p>
    <w:p w14:paraId="07B7CF24" w14:textId="77777777" w:rsidR="00454940" w:rsidRDefault="00454940" w:rsidP="0056604F">
      <w:pPr>
        <w:pStyle w:val="12"/>
      </w:pPr>
      <w:r>
        <w:t xml:space="preserve">a. </w:t>
      </w:r>
      <w:r>
        <w:t>进入</w:t>
      </w:r>
      <w:r>
        <w:t>chroot</w:t>
      </w:r>
      <w:r>
        <w:t>环境后解压要编译的软件包</w:t>
      </w:r>
    </w:p>
    <w:p w14:paraId="31923F6B" w14:textId="77777777" w:rsidR="00454940" w:rsidRDefault="00454940" w:rsidP="0056604F">
      <w:pPr>
        <w:pStyle w:val="12"/>
      </w:pPr>
      <w:r>
        <w:t xml:space="preserve">b. </w:t>
      </w:r>
      <w:r>
        <w:t>进入到解压后创建的目录中</w:t>
      </w:r>
    </w:p>
    <w:p w14:paraId="5297AD35" w14:textId="77777777" w:rsidR="00454940" w:rsidRDefault="00454940" w:rsidP="0056604F">
      <w:pPr>
        <w:pStyle w:val="12"/>
      </w:pPr>
      <w:r>
        <w:t xml:space="preserve">c. </w:t>
      </w:r>
      <w:r>
        <w:t>根据指南说明编译软件包</w:t>
      </w:r>
    </w:p>
    <w:p w14:paraId="1FDCB315" w14:textId="77777777" w:rsidR="00454940" w:rsidRDefault="00454940" w:rsidP="0056604F">
      <w:pPr>
        <w:pStyle w:val="12"/>
      </w:pPr>
      <w:r>
        <w:t xml:space="preserve">d. </w:t>
      </w:r>
      <w:r>
        <w:t>回退到源文件目录</w:t>
      </w:r>
    </w:p>
    <w:p w14:paraId="1460548D" w14:textId="70CEE486" w:rsidR="00891125" w:rsidRDefault="00454940" w:rsidP="0056604F">
      <w:pPr>
        <w:pStyle w:val="12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4E985BEB" w14:textId="116463F2" w:rsidR="00891125" w:rsidRDefault="007420DD" w:rsidP="007420DD">
      <w:pPr>
        <w:pStyle w:val="Heading3"/>
      </w:pPr>
      <w:bookmarkStart w:id="40" w:name="_Toc92876265"/>
      <w:r>
        <w:rPr>
          <w:rFonts w:hint="eastAsia"/>
        </w:rPr>
        <w:t>其他问题</w:t>
      </w:r>
      <w:bookmarkEnd w:id="40"/>
    </w:p>
    <w:p w14:paraId="460B3723" w14:textId="3212285C" w:rsidR="00891125" w:rsidRDefault="007420DD" w:rsidP="0056604F">
      <w:pPr>
        <w:pStyle w:val="12"/>
      </w:pPr>
      <w:r>
        <w:rPr>
          <w:rFonts w:hint="eastAsia"/>
        </w:rPr>
        <w:t>由于节约不了多少空间，</w:t>
      </w:r>
      <w:r w:rsidRPr="007420DD">
        <w:t>cleaning up</w:t>
      </w:r>
      <w:r w:rsidR="0059510A">
        <w:rPr>
          <w:rFonts w:hint="eastAsia"/>
        </w:rPr>
        <w:t>被</w:t>
      </w:r>
      <w:r>
        <w:rPr>
          <w:rFonts w:hint="eastAsia"/>
        </w:rPr>
        <w:t>再次忽略。</w:t>
      </w:r>
    </w:p>
    <w:p w14:paraId="5DB94B50" w14:textId="4F3E1F82" w:rsidR="00F435A5" w:rsidRDefault="00F435A5" w:rsidP="00F435A5">
      <w:pPr>
        <w:pStyle w:val="Heading2"/>
      </w:pPr>
      <w:bookmarkStart w:id="41" w:name="_Toc92876266"/>
      <w:r>
        <w:t>配置</w:t>
      </w:r>
      <w:r w:rsidR="00834714">
        <w:rPr>
          <w:rFonts w:hint="eastAsia"/>
          <w:lang w:eastAsia="zh-CN"/>
        </w:rPr>
        <w:t xml:space="preserve"> </w:t>
      </w:r>
      <w:r>
        <w:t>LFS</w:t>
      </w:r>
      <w:r w:rsidR="00834714">
        <w:t xml:space="preserve"> </w:t>
      </w:r>
      <w:r>
        <w:t>目标系统</w:t>
      </w:r>
      <w:bookmarkEnd w:id="41"/>
    </w:p>
    <w:p w14:paraId="288B3081" w14:textId="78334792" w:rsidR="00F435A5" w:rsidRDefault="008E2065" w:rsidP="0056604F">
      <w:pPr>
        <w:pStyle w:val="12"/>
      </w:pPr>
      <w:r>
        <w:rPr>
          <w:rFonts w:hint="eastAsia"/>
        </w:rPr>
        <w:t>本节</w:t>
      </w:r>
      <w:r w:rsidR="005A51BF">
        <w:rPr>
          <w:rFonts w:hint="eastAsia"/>
        </w:rPr>
        <w:t>对应</w:t>
      </w:r>
      <w:r w:rsidR="005A51BF">
        <w:rPr>
          <w:rFonts w:hint="eastAsia"/>
        </w:rPr>
        <w:t xml:space="preserve"> LFS</w:t>
      </w:r>
      <w:r w:rsidR="005A51BF">
        <w:t>-</w:t>
      </w:r>
      <w:r w:rsidR="005A51BF">
        <w:rPr>
          <w:rFonts w:hint="eastAsia"/>
        </w:rPr>
        <w:t>BOOK</w:t>
      </w:r>
      <w:r w:rsidR="005A51BF">
        <w:t xml:space="preserve"> </w:t>
      </w:r>
      <w:r w:rsidR="005A51BF">
        <w:rPr>
          <w:rFonts w:hint="eastAsia"/>
        </w:rPr>
        <w:t>第</w:t>
      </w:r>
      <w:r w:rsidR="005A51BF">
        <w:rPr>
          <w:rFonts w:hint="eastAsia"/>
        </w:rPr>
        <w:t>7</w:t>
      </w:r>
      <w:r w:rsidR="005A51BF">
        <w:rPr>
          <w:rFonts w:hint="eastAsia"/>
        </w:rPr>
        <w:t>章</w:t>
      </w:r>
      <w:r w:rsidR="005A4981">
        <w:rPr>
          <w:rFonts w:hint="eastAsia"/>
        </w:rPr>
        <w:t>（脚本</w:t>
      </w:r>
      <w:r w:rsidR="005A4981">
        <w:rPr>
          <w:rFonts w:hint="eastAsia"/>
        </w:rPr>
        <w:t xml:space="preserve"> </w:t>
      </w:r>
      <w:r w:rsidR="005A4981">
        <w:t>part-3.2.sh</w:t>
      </w:r>
      <w:r w:rsidR="005A4981">
        <w:rPr>
          <w:rFonts w:hint="eastAsia"/>
        </w:rPr>
        <w:t>）</w:t>
      </w:r>
      <w:r w:rsidR="005A51BF">
        <w:rPr>
          <w:rFonts w:hint="eastAsia"/>
        </w:rPr>
        <w:t>，</w:t>
      </w:r>
      <w:r>
        <w:rPr>
          <w:rFonts w:hint="eastAsia"/>
        </w:rPr>
        <w:t>为</w:t>
      </w:r>
      <w:r w:rsidR="0007545A">
        <w:rPr>
          <w:rFonts w:hint="eastAsia"/>
        </w:rPr>
        <w:t xml:space="preserve"> </w:t>
      </w:r>
      <w:r>
        <w:rPr>
          <w:rFonts w:hint="eastAsia"/>
        </w:rPr>
        <w:t>LFS</w:t>
      </w:r>
      <w:r w:rsidR="0007545A">
        <w:t xml:space="preserve"> </w:t>
      </w:r>
      <w:r w:rsidR="0007545A">
        <w:rPr>
          <w:rFonts w:hint="eastAsia"/>
        </w:rPr>
        <w:t>目标</w:t>
      </w:r>
      <w:r>
        <w:rPr>
          <w:rFonts w:hint="eastAsia"/>
        </w:rPr>
        <w:t>系统进行网络、</w:t>
      </w:r>
      <w:r w:rsidR="00902167">
        <w:rPr>
          <w:rFonts w:hint="eastAsia"/>
        </w:rPr>
        <w:t>主机名、</w:t>
      </w:r>
      <w:r w:rsidR="00902167">
        <w:rPr>
          <w:rFonts w:hint="eastAsia"/>
        </w:rPr>
        <w:t>/</w:t>
      </w:r>
      <w:r w:rsidR="00902167">
        <w:t>etc/hosts</w:t>
      </w:r>
      <w:r w:rsidR="0007545A">
        <w:t xml:space="preserve"> </w:t>
      </w:r>
      <w:r w:rsidR="00902167">
        <w:rPr>
          <w:rFonts w:hint="eastAsia"/>
        </w:rPr>
        <w:t>文件的设置</w:t>
      </w:r>
      <w:r w:rsidR="009C571A">
        <w:rPr>
          <w:rFonts w:hint="eastAsia"/>
        </w:rPr>
        <w:t>，其余的配置</w:t>
      </w:r>
      <w:r w:rsidR="00E16B4F">
        <w:rPr>
          <w:rFonts w:hint="eastAsia"/>
        </w:rPr>
        <w:t>可以忽略</w:t>
      </w:r>
      <w:r w:rsidR="00902167">
        <w:rPr>
          <w:rFonts w:hint="eastAsia"/>
        </w:rPr>
        <w:t>。</w:t>
      </w:r>
      <w:r w:rsidR="007B163B">
        <w:rPr>
          <w:rFonts w:hint="eastAsia"/>
        </w:rPr>
        <w:t>注意本节并没有配置一个真正可以访问互联网的网络，这一任务留在进阶实验中由学生们自己去探索。</w:t>
      </w:r>
    </w:p>
    <w:p w14:paraId="0A5BB67A" w14:textId="77777777" w:rsidR="0000653E" w:rsidRDefault="0000653E" w:rsidP="0000653E">
      <w:pPr>
        <w:pStyle w:val="Heading3"/>
      </w:pPr>
      <w:bookmarkStart w:id="42" w:name="_Toc92876267"/>
      <w:r>
        <w:rPr>
          <w:rFonts w:hint="eastAsia"/>
        </w:rPr>
        <w:lastRenderedPageBreak/>
        <w:t>第二个版本的</w:t>
      </w:r>
      <w:r>
        <w:t>chroot</w:t>
      </w:r>
      <w:bookmarkEnd w:id="42"/>
    </w:p>
    <w:p w14:paraId="2DB4697D" w14:textId="057AF7A5" w:rsidR="0000653E" w:rsidRDefault="0000653E" w:rsidP="0000653E">
      <w:pPr>
        <w:pStyle w:val="12"/>
      </w:pPr>
      <w:r>
        <w:rPr>
          <w:rFonts w:hint="eastAsia"/>
        </w:rPr>
        <w:t>完成上一节节的编译安装工作后，由于不再需要</w:t>
      </w:r>
      <w:r>
        <w:t>/tools</w:t>
      </w:r>
      <w:r>
        <w:t>目录，</w:t>
      </w:r>
      <w:r>
        <w:rPr>
          <w:rFonts w:hint="eastAsia"/>
        </w:rPr>
        <w:t>我们创建了第二个</w:t>
      </w:r>
      <w:r>
        <w:rPr>
          <w:rFonts w:hint="eastAsia"/>
        </w:rPr>
        <w:t xml:space="preserve"> </w:t>
      </w:r>
      <w:r>
        <w:t xml:space="preserve">chroot </w:t>
      </w:r>
      <w:r>
        <w:rPr>
          <w:rFonts w:hint="eastAsia"/>
        </w:rPr>
        <w:t>脚本（</w:t>
      </w:r>
      <w:r w:rsidRPr="0000653E">
        <w:t>chroot2lfs2.sh</w:t>
      </w:r>
      <w:r>
        <w:rPr>
          <w:rFonts w:hint="eastAsia"/>
        </w:rPr>
        <w:t>）。</w:t>
      </w:r>
    </w:p>
    <w:p w14:paraId="597B1935" w14:textId="60B1E60E" w:rsidR="005A4981" w:rsidRDefault="005A4981" w:rsidP="005A4981">
      <w:pPr>
        <w:pStyle w:val="Heading3"/>
      </w:pPr>
      <w:bookmarkStart w:id="43" w:name="_Toc92876268"/>
      <w:r>
        <w:rPr>
          <w:rFonts w:hint="eastAsia"/>
        </w:rPr>
        <w:t>脚本</w:t>
      </w:r>
      <w:r>
        <w:rPr>
          <w:rFonts w:hint="eastAsia"/>
        </w:rPr>
        <w:t xml:space="preserve"> </w:t>
      </w:r>
      <w:r>
        <w:t>part-3.2.sh</w:t>
      </w:r>
      <w:bookmarkEnd w:id="43"/>
    </w:p>
    <w:p w14:paraId="515D5015" w14:textId="36D3DC36" w:rsidR="005A4981" w:rsidRDefault="005A4981" w:rsidP="0000653E">
      <w:pPr>
        <w:pStyle w:val="12"/>
      </w:pPr>
      <w:r>
        <w:rPr>
          <w:rFonts w:hint="eastAsia"/>
        </w:rPr>
        <w:t>运行该脚本中命令，需要以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用户登录</w:t>
      </w:r>
      <w:r>
        <w:rPr>
          <w:rFonts w:hint="eastAsia"/>
        </w:rPr>
        <w:t xml:space="preserve"> host</w:t>
      </w:r>
      <w:r>
        <w:rPr>
          <w:rFonts w:hint="eastAsia"/>
        </w:rPr>
        <w:t>，然后：</w:t>
      </w:r>
    </w:p>
    <w:p w14:paraId="78B3D4E9" w14:textId="556F6958" w:rsidR="005A4981" w:rsidRDefault="005A4981" w:rsidP="0000653E">
      <w:pPr>
        <w:pStyle w:val="12"/>
      </w:pPr>
      <w:r>
        <w:t xml:space="preserve">(1) </w:t>
      </w:r>
      <w:r>
        <w:rPr>
          <w:rFonts w:hint="eastAsia"/>
        </w:rPr>
        <w:t>运行前面步骤创建的</w:t>
      </w:r>
      <w:r>
        <w:rPr>
          <w:rFonts w:hint="eastAsia"/>
        </w:rPr>
        <w:t xml:space="preserve"> </w:t>
      </w:r>
      <w:r w:rsidRPr="005A4981">
        <w:t>mount-and-populate.sh</w:t>
      </w:r>
      <w:r>
        <w:t xml:space="preserve"> </w:t>
      </w:r>
      <w:r>
        <w:rPr>
          <w:rFonts w:hint="eastAsia"/>
        </w:rPr>
        <w:t>脚本；</w:t>
      </w:r>
    </w:p>
    <w:p w14:paraId="2E2939F9" w14:textId="7FB7F4D9" w:rsidR="005A4981" w:rsidRDefault="005A4981" w:rsidP="0000653E">
      <w:pPr>
        <w:pStyle w:val="12"/>
      </w:pPr>
      <w:r>
        <w:t xml:space="preserve">(2) </w:t>
      </w:r>
      <w:r>
        <w:rPr>
          <w:rFonts w:hint="eastAsia"/>
        </w:rPr>
        <w:t>创建并运行脚本</w:t>
      </w:r>
      <w:r>
        <w:rPr>
          <w:rFonts w:hint="eastAsia"/>
        </w:rPr>
        <w:t xml:space="preserve"> </w:t>
      </w:r>
      <w:r w:rsidRPr="005A4981">
        <w:t>chroot2lfs2.sh</w:t>
      </w:r>
      <w:r>
        <w:rPr>
          <w:rFonts w:hint="eastAsia"/>
        </w:rPr>
        <w:t>；</w:t>
      </w:r>
    </w:p>
    <w:p w14:paraId="4F391E65" w14:textId="30CB184B" w:rsidR="005A4981" w:rsidRDefault="005A4981" w:rsidP="0000653E">
      <w:pPr>
        <w:pStyle w:val="12"/>
      </w:pPr>
      <w:r>
        <w:t xml:space="preserve">(3) </w:t>
      </w:r>
      <w:r>
        <w:rPr>
          <w:rFonts w:hint="eastAsia"/>
        </w:rPr>
        <w:t>对</w:t>
      </w:r>
      <w:r w:rsidR="00102E12">
        <w:rPr>
          <w:rFonts w:hint="eastAsia"/>
        </w:rPr>
        <w:t xml:space="preserve"> L</w:t>
      </w:r>
      <w:r w:rsidR="00102E12">
        <w:t xml:space="preserve">FS </w:t>
      </w:r>
      <w:r w:rsidR="00102E12">
        <w:rPr>
          <w:rFonts w:hint="eastAsia"/>
        </w:rPr>
        <w:t>目标</w:t>
      </w:r>
      <w:r>
        <w:rPr>
          <w:rFonts w:hint="eastAsia"/>
        </w:rPr>
        <w:t>系统进行配置。</w:t>
      </w:r>
    </w:p>
    <w:p w14:paraId="7ED082AD" w14:textId="3B602D83" w:rsidR="00F435A5" w:rsidRDefault="00F435A5" w:rsidP="00F435A5">
      <w:pPr>
        <w:pStyle w:val="Heading2"/>
      </w:pPr>
      <w:bookmarkStart w:id="44" w:name="_Toc92876269"/>
      <w:r>
        <w:t>编译并安装内核</w:t>
      </w:r>
      <w:bookmarkEnd w:id="44"/>
    </w:p>
    <w:p w14:paraId="2686BCC4" w14:textId="20D2B74D" w:rsidR="00001EF8" w:rsidRDefault="00DD0325" w:rsidP="0056604F">
      <w:pPr>
        <w:pStyle w:val="12"/>
      </w:pPr>
      <w:r>
        <w:rPr>
          <w:rFonts w:hint="eastAsia"/>
        </w:rPr>
        <w:t>本节</w:t>
      </w:r>
      <w:r w:rsidR="00945313">
        <w:rPr>
          <w:rFonts w:hint="eastAsia"/>
        </w:rPr>
        <w:t>对应</w:t>
      </w:r>
      <w:r w:rsidR="00945313">
        <w:rPr>
          <w:rFonts w:hint="eastAsia"/>
        </w:rPr>
        <w:t xml:space="preserve"> LFS</w:t>
      </w:r>
      <w:r w:rsidR="00945313">
        <w:t>-</w:t>
      </w:r>
      <w:r w:rsidR="00945313">
        <w:rPr>
          <w:rFonts w:hint="eastAsia"/>
        </w:rPr>
        <w:t>BOOK</w:t>
      </w:r>
      <w:r w:rsidR="00945313">
        <w:t xml:space="preserve"> </w:t>
      </w:r>
      <w:r w:rsidR="00945313">
        <w:rPr>
          <w:rFonts w:hint="eastAsia"/>
        </w:rPr>
        <w:t>第</w:t>
      </w:r>
      <w:r w:rsidR="00945313">
        <w:rPr>
          <w:rFonts w:hint="eastAsia"/>
        </w:rPr>
        <w:t>8</w:t>
      </w:r>
      <w:r w:rsidR="00945313">
        <w:rPr>
          <w:rFonts w:hint="eastAsia"/>
        </w:rPr>
        <w:t>章</w:t>
      </w:r>
      <w:r w:rsidR="00B52566">
        <w:rPr>
          <w:rFonts w:hint="eastAsia"/>
        </w:rPr>
        <w:t>（</w:t>
      </w:r>
      <w:r w:rsidR="00B52566">
        <w:rPr>
          <w:rFonts w:hint="eastAsia"/>
        </w:rPr>
        <w:t>part</w:t>
      </w:r>
      <w:r w:rsidR="00B52566">
        <w:t>-3.3.sh</w:t>
      </w:r>
      <w:r w:rsidR="00B52566">
        <w:rPr>
          <w:rFonts w:hint="eastAsia"/>
        </w:rPr>
        <w:t>）</w:t>
      </w:r>
      <w:r w:rsidR="00945313">
        <w:rPr>
          <w:rFonts w:hint="eastAsia"/>
        </w:rPr>
        <w:t>，</w:t>
      </w:r>
      <w:r>
        <w:rPr>
          <w:rFonts w:hint="eastAsia"/>
        </w:rPr>
        <w:t>进行内核的编译和安装。</w:t>
      </w:r>
    </w:p>
    <w:p w14:paraId="4ECED0A6" w14:textId="0C619667" w:rsidR="00EC4026" w:rsidRDefault="00EC4026" w:rsidP="00EC4026">
      <w:pPr>
        <w:pStyle w:val="Heading3"/>
      </w:pPr>
      <w:bookmarkStart w:id="45" w:name="_Toc92876270"/>
      <w:r w:rsidRPr="00EC4026">
        <w:t>make menuconfig</w:t>
      </w:r>
      <w:bookmarkEnd w:id="45"/>
    </w:p>
    <w:p w14:paraId="471FAB13" w14:textId="5CB0F140" w:rsidR="00DD0325" w:rsidRDefault="00DD0325" w:rsidP="0056604F">
      <w:pPr>
        <w:pStyle w:val="12"/>
      </w:pPr>
      <w:r>
        <w:rPr>
          <w:rFonts w:hint="eastAsia"/>
        </w:rPr>
        <w:t>需要注意的是</w:t>
      </w:r>
      <w:r w:rsidR="00C24BA0">
        <w:rPr>
          <w:rFonts w:hint="eastAsia"/>
        </w:rPr>
        <w:t>，</w:t>
      </w:r>
      <w:r w:rsidR="00C24BA0">
        <w:rPr>
          <w:rFonts w:hint="eastAsia"/>
        </w:rPr>
        <w:t>LFS</w:t>
      </w:r>
      <w:r w:rsidR="00C24BA0">
        <w:t>-</w:t>
      </w:r>
      <w:r w:rsidR="00C24BA0">
        <w:rPr>
          <w:rFonts w:hint="eastAsia"/>
        </w:rPr>
        <w:t>BOOK</w:t>
      </w:r>
      <w:r w:rsidR="00C24BA0">
        <w:t xml:space="preserve"> </w:t>
      </w:r>
      <w:r w:rsidR="00C24BA0">
        <w:rPr>
          <w:rFonts w:hint="eastAsia"/>
        </w:rPr>
        <w:t>中的</w:t>
      </w:r>
      <w:r w:rsidRPr="00DD0325">
        <w:rPr>
          <w:rStyle w:val="20"/>
          <w:rFonts w:hint="eastAsia"/>
          <w:lang w:eastAsia="zh-CN"/>
        </w:rPr>
        <w:t>m</w:t>
      </w:r>
      <w:r w:rsidRPr="00DD0325">
        <w:rPr>
          <w:rStyle w:val="20"/>
          <w:lang w:eastAsia="zh-CN"/>
        </w:rPr>
        <w:t>ake menuconfig</w:t>
      </w:r>
      <w:r>
        <w:rPr>
          <w:rFonts w:hint="eastAsia"/>
        </w:rPr>
        <w:t>这一步</w:t>
      </w:r>
      <w:r w:rsidR="00191EC9">
        <w:rPr>
          <w:rFonts w:hint="eastAsia"/>
        </w:rPr>
        <w:t>，除</w:t>
      </w:r>
      <w:r w:rsidR="00191EC9">
        <w:rPr>
          <w:rFonts w:hint="eastAsia"/>
        </w:rPr>
        <w:t>LFS-</w:t>
      </w:r>
      <w:r w:rsidR="00191EC9">
        <w:t>BOOK</w:t>
      </w:r>
      <w:r w:rsidR="00191EC9">
        <w:rPr>
          <w:rFonts w:hint="eastAsia"/>
        </w:rPr>
        <w:t>中所提到的那些配置选项外，需要选择和虚拟机提供的硬件相匹配的驱动（特别是硬盘的驱动），否则以后启动新系统时系统将会</w:t>
      </w:r>
      <w:r w:rsidR="00191EC9">
        <w:rPr>
          <w:rFonts w:hint="eastAsia"/>
        </w:rPr>
        <w:t>m</w:t>
      </w:r>
      <w:r w:rsidR="00191EC9">
        <w:t>ount</w:t>
      </w:r>
      <w:r w:rsidR="00191EC9">
        <w:rPr>
          <w:rFonts w:hint="eastAsia"/>
        </w:rPr>
        <w:t>不上</w:t>
      </w:r>
      <w:r w:rsidR="00191EC9">
        <w:rPr>
          <w:rFonts w:hint="eastAsia"/>
        </w:rPr>
        <w:t>s</w:t>
      </w:r>
      <w:r w:rsidR="00191EC9">
        <w:t>db</w:t>
      </w:r>
      <w:r w:rsidR="00191EC9">
        <w:t>。</w:t>
      </w:r>
    </w:p>
    <w:p w14:paraId="5DD7C65D" w14:textId="77777777" w:rsidR="00C567AB" w:rsidRDefault="00C567AB" w:rsidP="0056604F">
      <w:pPr>
        <w:pStyle w:val="12"/>
      </w:pPr>
    </w:p>
    <w:p w14:paraId="2032216F" w14:textId="5118F390" w:rsidR="00F435A5" w:rsidRDefault="00C567AB" w:rsidP="0056604F">
      <w:pPr>
        <w:pStyle w:val="12"/>
      </w:pPr>
      <w:r>
        <w:rPr>
          <w:rFonts w:hint="eastAsia"/>
        </w:rPr>
        <w:t>比如说，如果您安装了</w:t>
      </w:r>
      <w:r>
        <w:rPr>
          <w:rFonts w:hint="eastAsia"/>
        </w:rPr>
        <w:t>SCSI</w:t>
      </w:r>
      <w:r>
        <w:rPr>
          <w:rFonts w:hint="eastAsia"/>
        </w:rPr>
        <w:t>的硬盘，则需要选择以下配置</w:t>
      </w:r>
      <w:r w:rsidR="00183E3F">
        <w:rPr>
          <w:rFonts w:hint="eastAsia"/>
        </w:rPr>
        <w:t>（应选尽选）</w:t>
      </w:r>
      <w:r>
        <w:rPr>
          <w:rFonts w:hint="eastAsia"/>
        </w:rPr>
        <w:t>：</w:t>
      </w:r>
    </w:p>
    <w:p w14:paraId="00EF2817" w14:textId="77777777" w:rsidR="00837CA4" w:rsidRDefault="00837CA4" w:rsidP="00837CA4">
      <w:pPr>
        <w:pStyle w:val="2"/>
      </w:pPr>
      <w:r>
        <w:t># For SCSI Disk</w:t>
      </w:r>
    </w:p>
    <w:p w14:paraId="71E199E6" w14:textId="0FA7E68C" w:rsidR="00837CA4" w:rsidRDefault="00837CA4" w:rsidP="00837CA4">
      <w:pPr>
        <w:pStyle w:val="2"/>
      </w:pPr>
      <w:r>
        <w:t>Linux Kernel Configuration</w:t>
      </w:r>
    </w:p>
    <w:p w14:paraId="76DA03F3" w14:textId="374451C4" w:rsidR="00837CA4" w:rsidRDefault="00837CA4" w:rsidP="00837CA4">
      <w:pPr>
        <w:pStyle w:val="2"/>
      </w:pPr>
      <w:r>
        <w:t xml:space="preserve">    -&gt; Device Drivers</w:t>
      </w:r>
    </w:p>
    <w:p w14:paraId="24D66875" w14:textId="53019BED" w:rsidR="00837CA4" w:rsidRDefault="00837CA4" w:rsidP="00837CA4">
      <w:pPr>
        <w:pStyle w:val="2"/>
      </w:pPr>
      <w:r>
        <w:t xml:space="preserve">        -&gt; SCSI device support</w:t>
      </w:r>
    </w:p>
    <w:p w14:paraId="507208A0" w14:textId="7FC7B720" w:rsidR="00837CA4" w:rsidRDefault="00837CA4" w:rsidP="00837CA4">
      <w:pPr>
        <w:pStyle w:val="2"/>
      </w:pPr>
      <w:r>
        <w:t xml:space="preserve">            -&gt; SCSI disk support</w:t>
      </w:r>
    </w:p>
    <w:p w14:paraId="41C1BDD6" w14:textId="4A2D0B47" w:rsidR="00837CA4" w:rsidRDefault="00837CA4" w:rsidP="0056604F">
      <w:pPr>
        <w:pStyle w:val="12"/>
      </w:pPr>
      <w:r>
        <w:rPr>
          <w:rFonts w:hint="eastAsia"/>
        </w:rPr>
        <w:t>同时也建议选中以下配置：</w:t>
      </w:r>
    </w:p>
    <w:p w14:paraId="409CA12B" w14:textId="77777777" w:rsidR="00837CA4" w:rsidRDefault="00837CA4" w:rsidP="00837CA4">
      <w:pPr>
        <w:pStyle w:val="2"/>
      </w:pPr>
      <w:r>
        <w:t># For BusLogic</w:t>
      </w:r>
    </w:p>
    <w:p w14:paraId="53DFD413" w14:textId="2BC93346" w:rsidR="00837CA4" w:rsidRDefault="00837CA4" w:rsidP="00837CA4">
      <w:pPr>
        <w:pStyle w:val="2"/>
      </w:pPr>
      <w:r>
        <w:t>Linux Kernel Configuration</w:t>
      </w:r>
    </w:p>
    <w:p w14:paraId="4CD7B47E" w14:textId="60C0C697" w:rsidR="00837CA4" w:rsidRDefault="00837CA4" w:rsidP="00837CA4">
      <w:pPr>
        <w:pStyle w:val="2"/>
      </w:pPr>
      <w:r>
        <w:t xml:space="preserve">    -&gt; Device Drivers</w:t>
      </w:r>
    </w:p>
    <w:p w14:paraId="0A342C94" w14:textId="5E8F779B" w:rsidR="00837CA4" w:rsidRDefault="00837CA4" w:rsidP="00837CA4">
      <w:pPr>
        <w:pStyle w:val="2"/>
      </w:pPr>
      <w:r>
        <w:t xml:space="preserve">        -&gt; SCSI device support</w:t>
      </w:r>
    </w:p>
    <w:p w14:paraId="0E9EE556" w14:textId="40EC4C9A" w:rsidR="00837CA4" w:rsidRDefault="00837CA4" w:rsidP="00837CA4">
      <w:pPr>
        <w:pStyle w:val="2"/>
      </w:pPr>
      <w:r>
        <w:t xml:space="preserve">            -&gt; SCSI low-level drivers</w:t>
      </w:r>
    </w:p>
    <w:p w14:paraId="00D0D73B" w14:textId="44437AE0" w:rsidR="00837CA4" w:rsidRDefault="00837CA4" w:rsidP="00837CA4">
      <w:pPr>
        <w:pStyle w:val="2"/>
      </w:pPr>
      <w:r>
        <w:t xml:space="preserve">                -&gt; BusLogic SCSI support</w:t>
      </w:r>
    </w:p>
    <w:p w14:paraId="66DDB4BE" w14:textId="77777777" w:rsidR="00837CA4" w:rsidRDefault="00837CA4" w:rsidP="00837CA4">
      <w:pPr>
        <w:pStyle w:val="2"/>
      </w:pPr>
    </w:p>
    <w:p w14:paraId="626BD3B6" w14:textId="77777777" w:rsidR="00837CA4" w:rsidRDefault="00837CA4" w:rsidP="00837CA4">
      <w:pPr>
        <w:pStyle w:val="2"/>
      </w:pPr>
      <w:r>
        <w:t># For LSI Logic</w:t>
      </w:r>
    </w:p>
    <w:p w14:paraId="5DA5C7A1" w14:textId="6BCDAF6D" w:rsidR="00837CA4" w:rsidRDefault="00837CA4" w:rsidP="00837CA4">
      <w:pPr>
        <w:pStyle w:val="2"/>
      </w:pPr>
      <w:r>
        <w:t>Linux Kernel Configuration</w:t>
      </w:r>
    </w:p>
    <w:p w14:paraId="3BE85583" w14:textId="4CCFD073" w:rsidR="00837CA4" w:rsidRDefault="00837CA4" w:rsidP="00837CA4">
      <w:pPr>
        <w:pStyle w:val="2"/>
      </w:pPr>
      <w:r>
        <w:t xml:space="preserve">    -&gt; Device Drivers </w:t>
      </w:r>
    </w:p>
    <w:p w14:paraId="5B255D40" w14:textId="5B7C9C53" w:rsidR="00837CA4" w:rsidRDefault="00837CA4" w:rsidP="00837CA4">
      <w:pPr>
        <w:pStyle w:val="2"/>
      </w:pPr>
      <w:r>
        <w:t xml:space="preserve">        -&gt; Fusion MPT device support</w:t>
      </w:r>
    </w:p>
    <w:p w14:paraId="4BA4E141" w14:textId="5686001B" w:rsidR="00DD0325" w:rsidRDefault="00837CA4" w:rsidP="00837CA4">
      <w:pPr>
        <w:pStyle w:val="2"/>
      </w:pPr>
      <w:r>
        <w:t xml:space="preserve">            -&gt; Fusion MPT (base + ScsiHost) drivers</w:t>
      </w:r>
    </w:p>
    <w:p w14:paraId="744D8573" w14:textId="77777777" w:rsidR="00732BE2" w:rsidRDefault="00732BE2" w:rsidP="0056604F">
      <w:pPr>
        <w:pStyle w:val="12"/>
      </w:pPr>
    </w:p>
    <w:p w14:paraId="5D0583C3" w14:textId="0A473012" w:rsidR="00732BE2" w:rsidRDefault="00EC4026" w:rsidP="0056604F">
      <w:pPr>
        <w:pStyle w:val="12"/>
      </w:pPr>
      <w:r>
        <w:rPr>
          <w:rFonts w:hint="eastAsia"/>
        </w:rPr>
        <w:lastRenderedPageBreak/>
        <w:t>并</w:t>
      </w:r>
      <w:r w:rsidR="000D4FB8">
        <w:rPr>
          <w:rFonts w:hint="eastAsia"/>
        </w:rPr>
        <w:t>按</w:t>
      </w:r>
      <w:r w:rsidR="00183E3F">
        <w:rPr>
          <w:rFonts w:hint="eastAsia"/>
        </w:rPr>
        <w:t xml:space="preserve"> </w:t>
      </w:r>
      <w:r w:rsidR="00732BE2">
        <w:rPr>
          <w:rFonts w:hint="eastAsia"/>
        </w:rPr>
        <w:t>L</w:t>
      </w:r>
      <w:r w:rsidR="00732BE2">
        <w:t>FS-BOOK</w:t>
      </w:r>
      <w:r w:rsidR="00183E3F">
        <w:t xml:space="preserve"> </w:t>
      </w:r>
      <w:r w:rsidR="00732BE2">
        <w:rPr>
          <w:rFonts w:hint="eastAsia"/>
        </w:rPr>
        <w:t>中</w:t>
      </w:r>
      <w:r w:rsidR="000D4FB8">
        <w:rPr>
          <w:rFonts w:hint="eastAsia"/>
        </w:rPr>
        <w:t>建议</w:t>
      </w:r>
      <w:r w:rsidR="001D0973">
        <w:rPr>
          <w:rFonts w:hint="eastAsia"/>
        </w:rPr>
        <w:t>进行</w:t>
      </w:r>
      <w:r w:rsidR="00732BE2">
        <w:rPr>
          <w:rFonts w:hint="eastAsia"/>
        </w:rPr>
        <w:t>的配置</w:t>
      </w:r>
      <w:r w:rsidR="006E6BE7">
        <w:rPr>
          <w:rFonts w:hint="eastAsia"/>
        </w:rPr>
        <w:t>（</w:t>
      </w:r>
      <w:r w:rsidR="006E6BE7" w:rsidRPr="006E6BE7">
        <w:rPr>
          <w:rFonts w:hint="eastAsia"/>
        </w:rPr>
        <w:t>严格与其保持一致</w:t>
      </w:r>
      <w:r w:rsidR="006E6BE7">
        <w:rPr>
          <w:rFonts w:hint="eastAsia"/>
        </w:rPr>
        <w:t>）</w:t>
      </w:r>
      <w:r w:rsidR="00732BE2">
        <w:rPr>
          <w:rFonts w:hint="eastAsia"/>
        </w:rPr>
        <w:t>：</w:t>
      </w:r>
    </w:p>
    <w:p w14:paraId="39C518DD" w14:textId="77777777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># Refer to LFS-BOOK</w:t>
      </w:r>
    </w:p>
    <w:p w14:paraId="5957A1A9" w14:textId="77777777" w:rsidR="00996B35" w:rsidRDefault="00996B35" w:rsidP="00996B35">
      <w:pPr>
        <w:pStyle w:val="2"/>
        <w:rPr>
          <w:lang w:eastAsia="zh-CN"/>
        </w:rPr>
      </w:pPr>
    </w:p>
    <w:p w14:paraId="11E1C643" w14:textId="248BDC81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>General setup ---&gt;</w:t>
      </w:r>
    </w:p>
    <w:p w14:paraId="1D7FA11A" w14:textId="50DA603D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 xml:space="preserve">  [*] open by fhandle syscalls [CONFIG_FHANDLE]</w:t>
      </w:r>
    </w:p>
    <w:p w14:paraId="44543517" w14:textId="0B4429F8" w:rsidR="00996B35" w:rsidRDefault="00996B35" w:rsidP="00996B35">
      <w:pPr>
        <w:pStyle w:val="2"/>
      </w:pPr>
      <w:r>
        <w:rPr>
          <w:lang w:eastAsia="zh-CN"/>
        </w:rPr>
        <w:t xml:space="preserve">  </w:t>
      </w:r>
      <w:r>
        <w:t>[ ] Auditing support [CONFIG_AUDIT]</w:t>
      </w:r>
    </w:p>
    <w:p w14:paraId="6D859A9B" w14:textId="228CC718" w:rsidR="00996B35" w:rsidRDefault="00996B35" w:rsidP="00996B35">
      <w:pPr>
        <w:pStyle w:val="2"/>
      </w:pPr>
      <w:r>
        <w:t xml:space="preserve">  [*] Control Group support [CONFIG_CGROUPS]</w:t>
      </w:r>
    </w:p>
    <w:p w14:paraId="398911B0" w14:textId="68EB2F16" w:rsidR="00996B35" w:rsidRDefault="00996B35" w:rsidP="00996B35">
      <w:pPr>
        <w:pStyle w:val="2"/>
      </w:pPr>
      <w:r>
        <w:t>Processor type and features ---&gt;</w:t>
      </w:r>
    </w:p>
    <w:p w14:paraId="5A785DA2" w14:textId="6AF3FD41" w:rsidR="00996B35" w:rsidRDefault="00996B35" w:rsidP="00996B35">
      <w:pPr>
        <w:pStyle w:val="2"/>
      </w:pPr>
      <w:r>
        <w:t xml:space="preserve">  [*] Enable seccomp to safely compute untrusted bytecode [CONFIG_SECCOMP]</w:t>
      </w:r>
    </w:p>
    <w:p w14:paraId="56AD01BE" w14:textId="2C5F6525" w:rsidR="00996B35" w:rsidRDefault="00996B35" w:rsidP="00996B35">
      <w:pPr>
        <w:pStyle w:val="2"/>
      </w:pPr>
      <w:r>
        <w:t>Networking support ---&gt;</w:t>
      </w:r>
    </w:p>
    <w:p w14:paraId="4628B375" w14:textId="4ACB7EDF" w:rsidR="00996B35" w:rsidRDefault="00996B35" w:rsidP="00996B35">
      <w:pPr>
        <w:pStyle w:val="2"/>
      </w:pPr>
      <w:r>
        <w:t xml:space="preserve">  Networking options ---&gt;</w:t>
      </w:r>
    </w:p>
    <w:p w14:paraId="22797CC0" w14:textId="51E5B319" w:rsidR="00996B35" w:rsidRDefault="00996B35" w:rsidP="00996B35">
      <w:pPr>
        <w:pStyle w:val="2"/>
      </w:pPr>
      <w:r>
        <w:t xml:space="preserve">    &lt;*&gt; The IPv6 protocol [CONFIG_IPV6]</w:t>
      </w:r>
    </w:p>
    <w:p w14:paraId="29B3A526" w14:textId="5784242E" w:rsidR="00996B35" w:rsidRDefault="00996B35" w:rsidP="00996B35">
      <w:pPr>
        <w:pStyle w:val="2"/>
      </w:pPr>
      <w:r>
        <w:t>Device Drivers ---&gt;</w:t>
      </w:r>
    </w:p>
    <w:p w14:paraId="6BD35CA6" w14:textId="01D33185" w:rsidR="00996B35" w:rsidRDefault="00996B35" w:rsidP="00996B35">
      <w:pPr>
        <w:pStyle w:val="2"/>
      </w:pPr>
      <w:r>
        <w:t xml:space="preserve">  Generic Driver Options ---&gt;</w:t>
      </w:r>
    </w:p>
    <w:p w14:paraId="26962ED6" w14:textId="343E1233" w:rsidR="00996B35" w:rsidRDefault="00996B35" w:rsidP="00996B35">
      <w:pPr>
        <w:pStyle w:val="2"/>
      </w:pPr>
      <w:r>
        <w:t xml:space="preserve">    [ ] Support for uevent helper [CONFIG_UEVENT_HELPER]</w:t>
      </w:r>
    </w:p>
    <w:p w14:paraId="6A8F9C2F" w14:textId="4329E59B" w:rsidR="00996B35" w:rsidRDefault="00996B35" w:rsidP="00996B35">
      <w:pPr>
        <w:pStyle w:val="2"/>
      </w:pPr>
      <w:r>
        <w:t xml:space="preserve">    [*] Maintain a devtmpfs filesystem to mount at /dev [CONFIG_DEVTMPFS]</w:t>
      </w:r>
    </w:p>
    <w:p w14:paraId="2267AC1D" w14:textId="543E9574" w:rsidR="00996B35" w:rsidRDefault="00996B35" w:rsidP="00996B35">
      <w:pPr>
        <w:pStyle w:val="2"/>
      </w:pPr>
      <w:r>
        <w:t xml:space="preserve">    [ ] Fallback user-helper invocation for firmware loading [CONFIG_FW_LOADER_USER_HELPER]</w:t>
      </w:r>
    </w:p>
    <w:p w14:paraId="7E42A3BB" w14:textId="784461A2" w:rsidR="00996B35" w:rsidRDefault="00996B35" w:rsidP="00996B35">
      <w:pPr>
        <w:pStyle w:val="2"/>
      </w:pPr>
      <w:r>
        <w:t>Firmware Drivers ---&gt;</w:t>
      </w:r>
    </w:p>
    <w:p w14:paraId="5D903CE9" w14:textId="48B01BFD" w:rsidR="00996B35" w:rsidRDefault="00996B35" w:rsidP="00996B35">
      <w:pPr>
        <w:pStyle w:val="2"/>
      </w:pPr>
      <w:r>
        <w:t xml:space="preserve">  [*] Export DMI identification via sysfs to userspace [CONFIG_DMIID]</w:t>
      </w:r>
    </w:p>
    <w:p w14:paraId="017D99C7" w14:textId="3FA6EE19" w:rsidR="00996B35" w:rsidRDefault="00996B35" w:rsidP="00996B35">
      <w:pPr>
        <w:pStyle w:val="2"/>
      </w:pPr>
      <w:r>
        <w:t>File systems ---&gt;</w:t>
      </w:r>
    </w:p>
    <w:p w14:paraId="4A8126AF" w14:textId="2DC5657B" w:rsidR="00996B35" w:rsidRDefault="00996B35" w:rsidP="00996B35">
      <w:pPr>
        <w:pStyle w:val="2"/>
      </w:pPr>
      <w:r>
        <w:t xml:space="preserve">  [*] Inotify support for userspace [CONFIG_INOTIFY_USER]</w:t>
      </w:r>
    </w:p>
    <w:p w14:paraId="57B5D4AD" w14:textId="1E994AEE" w:rsidR="00996B35" w:rsidRDefault="00996B35" w:rsidP="00996B35">
      <w:pPr>
        <w:pStyle w:val="2"/>
      </w:pPr>
      <w:r>
        <w:t xml:space="preserve">  &lt;*&gt; Kernel automounter version 4 support (also supports v3) [CONFIG_AUTOFS4_FS]</w:t>
      </w:r>
    </w:p>
    <w:p w14:paraId="75ACD2A0" w14:textId="127C4121" w:rsidR="00996B35" w:rsidRDefault="00996B35" w:rsidP="00996B35">
      <w:pPr>
        <w:pStyle w:val="2"/>
      </w:pPr>
      <w:r>
        <w:t xml:space="preserve">  Pseudo filesystems ---&gt;</w:t>
      </w:r>
    </w:p>
    <w:p w14:paraId="021945E8" w14:textId="4DFEDBFD" w:rsidR="00996B35" w:rsidRDefault="00996B35" w:rsidP="00996B35">
      <w:pPr>
        <w:pStyle w:val="2"/>
      </w:pPr>
      <w:r>
        <w:t xml:space="preserve">    [*] Tmpfs POSIX Access Control Lists [CONFIG_TMPFS_POSIX_ACL]</w:t>
      </w:r>
    </w:p>
    <w:p w14:paraId="3D9BCB18" w14:textId="4ECB67A1" w:rsidR="00732BE2" w:rsidRDefault="00996B35" w:rsidP="00996B35">
      <w:pPr>
        <w:pStyle w:val="2"/>
      </w:pPr>
      <w:r>
        <w:t xml:space="preserve">    [*] Tmpfs extended attributes [CONFIG_TMPFS_XATTR]</w:t>
      </w:r>
    </w:p>
    <w:p w14:paraId="1CCB1DC7" w14:textId="680BE24D" w:rsidR="00732BE2" w:rsidRDefault="00732BE2" w:rsidP="0056604F">
      <w:pPr>
        <w:pStyle w:val="12"/>
      </w:pPr>
    </w:p>
    <w:p w14:paraId="2AF593EB" w14:textId="162979A2" w:rsidR="00EC4026" w:rsidRDefault="00EC4026" w:rsidP="00EC4026">
      <w:pPr>
        <w:pStyle w:val="Heading3"/>
      </w:pPr>
      <w:bookmarkStart w:id="46" w:name="_Toc92876271"/>
      <w:r>
        <w:t>.config</w:t>
      </w:r>
      <w:r w:rsidR="00C34C5F">
        <w:t xml:space="preserve"> </w:t>
      </w:r>
      <w:r w:rsidR="00C34C5F">
        <w:rPr>
          <w:rFonts w:hint="eastAsia"/>
        </w:rPr>
        <w:t>文件</w:t>
      </w:r>
      <w:bookmarkEnd w:id="46"/>
    </w:p>
    <w:p w14:paraId="4FCAEAEE" w14:textId="6C09CF58" w:rsidR="00EC4026" w:rsidRDefault="00EC4026" w:rsidP="0056604F">
      <w:pPr>
        <w:pStyle w:val="12"/>
      </w:pPr>
      <w:r>
        <w:rPr>
          <w:rFonts w:hint="eastAsia"/>
        </w:rPr>
        <w:t>为节约大家时间，本实验提供了一个参考的内核配置文件：</w:t>
      </w:r>
      <w:r w:rsidRPr="00EC4026">
        <w:t>.config</w:t>
      </w:r>
      <w:r>
        <w:rPr>
          <w:rFonts w:hint="eastAsia"/>
        </w:rPr>
        <w:t>。该配置文件即是按照上述</w:t>
      </w:r>
      <w:r>
        <w:rPr>
          <w:rFonts w:hint="eastAsia"/>
        </w:rPr>
        <w:t xml:space="preserve"> </w:t>
      </w:r>
      <w:r w:rsidRPr="00EC4026">
        <w:t>make menuconfig</w:t>
      </w:r>
      <w:r>
        <w:t xml:space="preserve"> </w:t>
      </w:r>
      <w:r>
        <w:rPr>
          <w:rFonts w:hint="eastAsia"/>
        </w:rPr>
        <w:t>命令生成的。其有两个版本，一是设置了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驱动，对应用到了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硬盘的情况，二是没有设置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驱动，对应没有用到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</w:t>
      </w:r>
      <w:r w:rsidR="00845CD1">
        <w:rPr>
          <w:rFonts w:hint="eastAsia"/>
        </w:rPr>
        <w:t>（其实设置了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驱动的</w:t>
      </w:r>
      <w:r w:rsidR="00845CD1">
        <w:rPr>
          <w:rFonts w:hint="eastAsia"/>
        </w:rPr>
        <w:t xml:space="preserve"> </w:t>
      </w:r>
      <w:r w:rsidR="00845CD1">
        <w:t xml:space="preserve">.config </w:t>
      </w:r>
      <w:r w:rsidR="00845CD1">
        <w:rPr>
          <w:rFonts w:hint="eastAsia"/>
        </w:rPr>
        <w:t>文件也适用于没有用到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硬盘的情况）。</w:t>
      </w:r>
    </w:p>
    <w:p w14:paraId="4F64486C" w14:textId="0C10A578" w:rsidR="00303EA8" w:rsidRDefault="00303EA8" w:rsidP="0056604F">
      <w:pPr>
        <w:pStyle w:val="12"/>
      </w:pPr>
      <w:r>
        <w:rPr>
          <w:rFonts w:hint="eastAsia"/>
        </w:rPr>
        <w:t>注意：虽然用到了我们提供的参考</w:t>
      </w:r>
      <w:r>
        <w:rPr>
          <w:rFonts w:hint="eastAsia"/>
        </w:rPr>
        <w:t xml:space="preserve"> </w:t>
      </w:r>
      <w:r>
        <w:t xml:space="preserve">.config </w:t>
      </w:r>
      <w:r>
        <w:rPr>
          <w:rFonts w:hint="eastAsia"/>
        </w:rPr>
        <w:t>文件，</w:t>
      </w:r>
      <w:r w:rsidRPr="00303EA8">
        <w:rPr>
          <w:rFonts w:hint="eastAsia"/>
        </w:rPr>
        <w:t>但是您应该了解如何用“</w:t>
      </w:r>
      <w:r w:rsidRPr="00303EA8">
        <w:t>make menuconfig”</w:t>
      </w:r>
      <w:r w:rsidRPr="00303EA8">
        <w:t>来配置内核。</w:t>
      </w:r>
    </w:p>
    <w:p w14:paraId="75A8B01A" w14:textId="03BD4BA7" w:rsidR="00E724F5" w:rsidRDefault="00E724F5" w:rsidP="00E724F5">
      <w:pPr>
        <w:pStyle w:val="Heading3"/>
      </w:pPr>
      <w:bookmarkStart w:id="47" w:name="_Toc92876272"/>
      <w:r w:rsidRPr="00E724F5">
        <w:t>Finding out which kernel target to build</w:t>
      </w:r>
      <w:bookmarkEnd w:id="47"/>
    </w:p>
    <w:p w14:paraId="100BEB0F" w14:textId="2677DC29" w:rsidR="00E724F5" w:rsidRDefault="00E724F5" w:rsidP="0056604F">
      <w:pPr>
        <w:pStyle w:val="12"/>
      </w:pPr>
      <w:r>
        <w:rPr>
          <w:rFonts w:hint="eastAsia"/>
        </w:rPr>
        <w:t>对于</w:t>
      </w:r>
      <w:r>
        <w:rPr>
          <w:rFonts w:hint="eastAsia"/>
        </w:rPr>
        <w:t xml:space="preserve"> </w:t>
      </w:r>
      <w:r w:rsidRPr="00E724F5">
        <w:t>x86_64</w:t>
      </w:r>
      <w:r>
        <w:t xml:space="preserve"> </w:t>
      </w:r>
      <w:r>
        <w:rPr>
          <w:rFonts w:hint="eastAsia"/>
        </w:rPr>
        <w:t>架构来说，</w:t>
      </w:r>
      <w:r w:rsidRPr="00E724F5">
        <w:t xml:space="preserve">bzImage </w:t>
      </w:r>
      <w:r>
        <w:rPr>
          <w:rFonts w:hint="eastAsia"/>
        </w:rPr>
        <w:t>文件将会被创建（在本例中位于</w:t>
      </w:r>
      <w:r>
        <w:rPr>
          <w:rFonts w:hint="eastAsia"/>
        </w:rPr>
        <w:t xml:space="preserve"> </w:t>
      </w:r>
      <w:r w:rsidRPr="00E724F5">
        <w:t>linux-3.19/arch/x86_64/boot/</w:t>
      </w:r>
      <w:r>
        <w:t xml:space="preserve"> </w:t>
      </w:r>
      <w:r>
        <w:rPr>
          <w:rFonts w:hint="eastAsia"/>
        </w:rPr>
        <w:t>目录下）。</w:t>
      </w:r>
    </w:p>
    <w:p w14:paraId="4299FC6A" w14:textId="489EED1E" w:rsidR="00EC14C4" w:rsidRDefault="00EC14C4" w:rsidP="00EC14C4">
      <w:pPr>
        <w:pStyle w:val="Heading3"/>
      </w:pPr>
      <w:bookmarkStart w:id="48" w:name="_Toc92876273"/>
      <w:r>
        <w:rPr>
          <w:rFonts w:hint="eastAsia"/>
        </w:rPr>
        <w:t>脚本</w:t>
      </w:r>
      <w:r>
        <w:rPr>
          <w:rFonts w:hint="eastAsia"/>
        </w:rPr>
        <w:t xml:space="preserve"> part</w:t>
      </w:r>
      <w:r>
        <w:t>-3.3.sh</w:t>
      </w:r>
      <w:bookmarkEnd w:id="48"/>
    </w:p>
    <w:p w14:paraId="7D0F2BC0" w14:textId="348116B3" w:rsidR="00EC14C4" w:rsidRDefault="00324AD5" w:rsidP="0056604F">
      <w:pPr>
        <w:pStyle w:val="12"/>
      </w:pPr>
      <w:r>
        <w:rPr>
          <w:rFonts w:hint="eastAsia"/>
        </w:rPr>
        <w:t>在运行该脚本中的命令之前，您应该以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host</w:t>
      </w:r>
      <w:r>
        <w:rPr>
          <w:rFonts w:hint="eastAsia"/>
        </w:rPr>
        <w:t>，然后依次执行</w:t>
      </w:r>
      <w:r>
        <w:rPr>
          <w:rFonts w:hint="eastAsia"/>
        </w:rPr>
        <w:t xml:space="preserve"> </w:t>
      </w:r>
      <w:r w:rsidRPr="00324AD5">
        <w:t>mount-and-populate.sh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324AD5">
        <w:t>chroot2lfs2.sh</w:t>
      </w:r>
      <w:r>
        <w:rPr>
          <w:rFonts w:hint="eastAsia"/>
        </w:rPr>
        <w:t>，然后进行内核的配置、编译以及安装工作。</w:t>
      </w:r>
    </w:p>
    <w:p w14:paraId="57509C8E" w14:textId="3D5AC573" w:rsidR="000842B4" w:rsidRDefault="000842B4" w:rsidP="000842B4">
      <w:pPr>
        <w:pStyle w:val="Heading3"/>
      </w:pPr>
      <w:bookmarkStart w:id="49" w:name="_Toc92876274"/>
      <w:r>
        <w:rPr>
          <w:rFonts w:hint="eastAsia"/>
        </w:rPr>
        <w:lastRenderedPageBreak/>
        <w:t>其他问题</w:t>
      </w:r>
      <w:bookmarkEnd w:id="49"/>
    </w:p>
    <w:p w14:paraId="5E55924F" w14:textId="3C1F9685" w:rsidR="000842B4" w:rsidRPr="00996B35" w:rsidRDefault="000842B4" w:rsidP="0056604F">
      <w:pPr>
        <w:pStyle w:val="12"/>
      </w:pPr>
      <w:r>
        <w:rPr>
          <w:rFonts w:hint="eastAsia"/>
        </w:rPr>
        <w:t>对于内核如何编译、安装</w:t>
      </w:r>
      <w:r w:rsidR="003B453F">
        <w:rPr>
          <w:rFonts w:hint="eastAsia"/>
        </w:rPr>
        <w:t>以及内核如何引导，请参考本文列出的</w:t>
      </w:r>
      <w:r w:rsidR="003B453F">
        <w:rPr>
          <w:rFonts w:hint="eastAsia"/>
        </w:rPr>
        <w:t xml:space="preserve"> </w:t>
      </w:r>
      <w:r w:rsidR="003B453F">
        <w:t xml:space="preserve">Linux </w:t>
      </w:r>
      <w:r w:rsidR="003B453F">
        <w:rPr>
          <w:rFonts w:hint="eastAsia"/>
        </w:rPr>
        <w:t>操作系统参考资料，本文不再赘述。</w:t>
      </w:r>
    </w:p>
    <w:p w14:paraId="7C564BBA" w14:textId="50C0D841" w:rsidR="00A17070" w:rsidRDefault="00F435A5" w:rsidP="00F435A5">
      <w:pPr>
        <w:pStyle w:val="Heading2"/>
        <w:rPr>
          <w:lang w:eastAsia="zh-CN"/>
        </w:rPr>
      </w:pPr>
      <w:bookmarkStart w:id="50" w:name="_Toc92876275"/>
      <w:r>
        <w:rPr>
          <w:lang w:eastAsia="zh-CN"/>
        </w:rPr>
        <w:t>设置</w:t>
      </w:r>
      <w:r w:rsidR="00074731">
        <w:rPr>
          <w:rFonts w:hint="eastAsia"/>
          <w:lang w:eastAsia="zh-CN"/>
        </w:rPr>
        <w:t xml:space="preserve"> </w:t>
      </w:r>
      <w:r>
        <w:rPr>
          <w:lang w:eastAsia="zh-CN"/>
        </w:rPr>
        <w:t>GRUB</w:t>
      </w:r>
      <w:r w:rsidR="00074731">
        <w:rPr>
          <w:lang w:eastAsia="zh-CN"/>
        </w:rPr>
        <w:t xml:space="preserve"> </w:t>
      </w:r>
      <w:r>
        <w:rPr>
          <w:lang w:eastAsia="zh-CN"/>
        </w:rPr>
        <w:t>使新系统可引导</w:t>
      </w:r>
      <w:bookmarkEnd w:id="50"/>
    </w:p>
    <w:p w14:paraId="5EADB807" w14:textId="6BFC0D60" w:rsidR="00B72AB7" w:rsidRDefault="008107BB" w:rsidP="008107BB">
      <w:pPr>
        <w:pStyle w:val="12"/>
      </w:pPr>
      <w:r>
        <w:rPr>
          <w:rFonts w:hint="eastAsia"/>
        </w:rPr>
        <w:t>本节对应脚本</w:t>
      </w:r>
      <w:r>
        <w:rPr>
          <w:rFonts w:hint="eastAsia"/>
        </w:rPr>
        <w:t xml:space="preserve"> </w:t>
      </w:r>
      <w:r w:rsidRPr="008107BB">
        <w:t>part-3.4.sh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8107BB">
        <w:t>part-3.</w:t>
      </w:r>
      <w:r>
        <w:t>5</w:t>
      </w:r>
      <w:r w:rsidRPr="008107BB">
        <w:t>.sh</w:t>
      </w:r>
      <w:r>
        <w:rPr>
          <w:rFonts w:hint="eastAsia"/>
        </w:rPr>
        <w:t>，涉及到</w:t>
      </w:r>
      <w:r>
        <w:rPr>
          <w:rFonts w:hint="eastAsia"/>
        </w:rPr>
        <w:t xml:space="preserve"> LFS</w:t>
      </w:r>
      <w:r>
        <w:t>-</w:t>
      </w:r>
      <w:r>
        <w:rPr>
          <w:rFonts w:hint="eastAsia"/>
        </w:rPr>
        <w:t>BOOK</w:t>
      </w:r>
      <w:r>
        <w:t xml:space="preserve"> </w:t>
      </w:r>
      <w:r>
        <w:rPr>
          <w:rFonts w:hint="eastAsia"/>
        </w:rPr>
        <w:t>第</w:t>
      </w:r>
      <w:r>
        <w:t>8</w:t>
      </w:r>
      <w:r>
        <w:rPr>
          <w:rFonts w:hint="eastAsia"/>
        </w:rPr>
        <w:t>章部分内容和第</w:t>
      </w:r>
      <w:r>
        <w:rPr>
          <w:rFonts w:hint="eastAsia"/>
        </w:rPr>
        <w:t>9</w:t>
      </w:r>
      <w:r>
        <w:rPr>
          <w:rFonts w:hint="eastAsia"/>
        </w:rPr>
        <w:t>章内容。</w:t>
      </w:r>
    </w:p>
    <w:p w14:paraId="3F9A0BAB" w14:textId="77777777" w:rsidR="004778E5" w:rsidRDefault="004778E5" w:rsidP="008107BB">
      <w:pPr>
        <w:pStyle w:val="12"/>
      </w:pPr>
    </w:p>
    <w:p w14:paraId="44DE9559" w14:textId="5E542F76" w:rsidR="008107BB" w:rsidRPr="008107BB" w:rsidRDefault="00A82BF0" w:rsidP="008107BB">
      <w:pPr>
        <w:pStyle w:val="12"/>
      </w:pPr>
      <w:r>
        <w:rPr>
          <w:rFonts w:hint="eastAsia"/>
        </w:rPr>
        <w:t>简单地说，我们首先配置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，然后将其配置信息设置到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的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配置文件中，以达到通过宿主系统的启动菜单引导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目标系统的目的。</w:t>
      </w:r>
    </w:p>
    <w:p w14:paraId="15A41CFA" w14:textId="6259D1AD" w:rsidR="00A17070" w:rsidRPr="00C834FA" w:rsidRDefault="00107816" w:rsidP="00C834FA">
      <w:pPr>
        <w:pStyle w:val="Heading3"/>
      </w:pPr>
      <w:bookmarkStart w:id="51" w:name="_Toc92876276"/>
      <w:r>
        <w:rPr>
          <w:rFonts w:hint="eastAsia"/>
        </w:rPr>
        <w:t>配置</w:t>
      </w:r>
      <w:r>
        <w:rPr>
          <w:rFonts w:hint="eastAsia"/>
        </w:rPr>
        <w:t xml:space="preserve"> L</w:t>
      </w:r>
      <w:r>
        <w:t xml:space="preserve">FS </w:t>
      </w:r>
      <w:r>
        <w:rPr>
          <w:rFonts w:hint="eastAsia"/>
        </w:rPr>
        <w:t>目标系统</w:t>
      </w:r>
      <w:r>
        <w:rPr>
          <w:rFonts w:hint="eastAsia"/>
        </w:rPr>
        <w:t xml:space="preserve"> GRUB</w:t>
      </w:r>
      <w:r w:rsidR="00547ECE">
        <w:rPr>
          <w:rFonts w:hint="eastAsia"/>
        </w:rPr>
        <w:t>——</w:t>
      </w:r>
      <w:r w:rsidR="00547ECE">
        <w:t>part-3.4.sh</w:t>
      </w:r>
      <w:bookmarkEnd w:id="51"/>
      <w:r w:rsidRPr="00C834FA">
        <w:t xml:space="preserve"> </w:t>
      </w:r>
    </w:p>
    <w:p w14:paraId="6B281F74" w14:textId="7B2F5A7A" w:rsidR="00E16997" w:rsidRDefault="00B7455E" w:rsidP="0056604F">
      <w:pPr>
        <w:pStyle w:val="12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，然后依次执行</w:t>
      </w:r>
      <w:r w:rsidRPr="00B7455E">
        <w:t xml:space="preserve"> mount-and-populate.sh </w:t>
      </w:r>
      <w:r w:rsidRPr="00B7455E">
        <w:t>和</w:t>
      </w:r>
      <w:r w:rsidRPr="00B7455E">
        <w:t xml:space="preserve"> chroot2lfs2.sh</w:t>
      </w:r>
      <w:r w:rsidRPr="00B7455E">
        <w:t>，然后</w:t>
      </w:r>
      <w:r>
        <w:rPr>
          <w:rFonts w:hint="eastAsia"/>
        </w:rPr>
        <w:t>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。</w:t>
      </w:r>
    </w:p>
    <w:p w14:paraId="62AEEE62" w14:textId="77777777" w:rsidR="004778E5" w:rsidRDefault="004778E5" w:rsidP="0056604F">
      <w:pPr>
        <w:pStyle w:val="12"/>
      </w:pPr>
    </w:p>
    <w:p w14:paraId="7D502EE5" w14:textId="167A414F" w:rsidR="003E07F9" w:rsidRDefault="00A765D4" w:rsidP="0056604F">
      <w:pPr>
        <w:pStyle w:val="12"/>
      </w:pPr>
      <w:r>
        <w:rPr>
          <w:rFonts w:hint="eastAsia"/>
        </w:rPr>
        <w:t>LFS</w:t>
      </w:r>
      <w:r w:rsidR="00EC14EC">
        <w:t xml:space="preserve"> </w:t>
      </w:r>
      <w:r w:rsidR="00EC14EC">
        <w:rPr>
          <w:rFonts w:hint="eastAsia"/>
        </w:rPr>
        <w:t>目标</w:t>
      </w:r>
      <w:r>
        <w:rPr>
          <w:rFonts w:hint="eastAsia"/>
        </w:rPr>
        <w:t>系统（即目前的</w:t>
      </w:r>
      <w:r>
        <w:rPr>
          <w:rFonts w:hint="eastAsia"/>
        </w:rPr>
        <w:t>c</w:t>
      </w:r>
      <w:r>
        <w:t>hrooted</w:t>
      </w:r>
      <w:r>
        <w:rPr>
          <w:rFonts w:hint="eastAsia"/>
        </w:rPr>
        <w:t>环境）可以按以下命令生成</w:t>
      </w:r>
      <w:r>
        <w:rPr>
          <w:rFonts w:hint="eastAsia"/>
        </w:rPr>
        <w:t>g</w:t>
      </w:r>
      <w:r>
        <w:t>rub.cfg</w:t>
      </w:r>
      <w:r>
        <w:rPr>
          <w:rFonts w:hint="eastAsia"/>
        </w:rPr>
        <w:t>文件：</w:t>
      </w:r>
    </w:p>
    <w:p w14:paraId="6A4D05C3" w14:textId="4A49CF46" w:rsidR="00C834FA" w:rsidRDefault="00985148" w:rsidP="00985148">
      <w:pPr>
        <w:pStyle w:val="2"/>
      </w:pPr>
      <w:r w:rsidRPr="00985148">
        <w:t>grub-install /dev/sdb</w:t>
      </w:r>
    </w:p>
    <w:p w14:paraId="27E2F0F1" w14:textId="4565B920" w:rsidR="00C834FA" w:rsidRDefault="00985148" w:rsidP="00985148">
      <w:pPr>
        <w:pStyle w:val="2"/>
      </w:pPr>
      <w:r w:rsidRPr="00985148">
        <w:t>grub-mkconfig -o /boot/grub/grub.cfg</w:t>
      </w:r>
    </w:p>
    <w:p w14:paraId="3E87CF7A" w14:textId="77777777" w:rsidR="004778E5" w:rsidRDefault="004778E5" w:rsidP="0056604F">
      <w:pPr>
        <w:pStyle w:val="12"/>
      </w:pPr>
    </w:p>
    <w:p w14:paraId="484224FE" w14:textId="117B3408" w:rsidR="00C834FA" w:rsidRDefault="00DE2B10" w:rsidP="0056604F">
      <w:pPr>
        <w:pStyle w:val="12"/>
      </w:pPr>
      <w:r>
        <w:rPr>
          <w:rFonts w:hint="eastAsia"/>
        </w:rPr>
        <w:t>然后在本实验手册中，以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命令将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r>
        <w:t xml:space="preserve">grub.cfg </w:t>
      </w:r>
      <w:r>
        <w:rPr>
          <w:rFonts w:hint="eastAsia"/>
        </w:rPr>
        <w:t>中的配置信息提取出来并保存在一个文件中供后面的步骤使用。</w:t>
      </w:r>
    </w:p>
    <w:p w14:paraId="2C91FD24" w14:textId="46721B50" w:rsidR="00C834FA" w:rsidRDefault="00547ECE" w:rsidP="00A74C4A">
      <w:pPr>
        <w:pStyle w:val="Heading3"/>
      </w:pPr>
      <w:bookmarkStart w:id="52" w:name="_Toc92876277"/>
      <w:r>
        <w:rPr>
          <w:rFonts w:hint="eastAsia"/>
        </w:rPr>
        <w:t>更</w:t>
      </w:r>
      <w:r w:rsidR="00360777">
        <w:rPr>
          <w:rFonts w:hint="eastAsia"/>
        </w:rPr>
        <w:t>改</w:t>
      </w:r>
      <w:r>
        <w:rPr>
          <w:rFonts w:hint="eastAsia"/>
        </w:rPr>
        <w:t>宿主机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配置——</w:t>
      </w:r>
      <w:r>
        <w:rPr>
          <w:rFonts w:hint="eastAsia"/>
        </w:rPr>
        <w:t>p</w:t>
      </w:r>
      <w:r>
        <w:t>art-3.5.sh</w:t>
      </w:r>
      <w:bookmarkEnd w:id="52"/>
    </w:p>
    <w:p w14:paraId="5D884036" w14:textId="13BE7943" w:rsidR="00A0163D" w:rsidRDefault="00A0163D" w:rsidP="0056604F">
      <w:pPr>
        <w:pStyle w:val="12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</w:t>
      </w:r>
      <w:r>
        <w:rPr>
          <w:rFonts w:hint="eastAsia"/>
        </w:rPr>
        <w:t>对其</w:t>
      </w:r>
      <w:r>
        <w:rPr>
          <w:rFonts w:hint="eastAsia"/>
        </w:rPr>
        <w:t xml:space="preserve"> </w:t>
      </w:r>
      <w:r>
        <w:t xml:space="preserve">grub.cfg </w:t>
      </w:r>
      <w:r>
        <w:rPr>
          <w:rFonts w:hint="eastAsia"/>
        </w:rPr>
        <w:t>文件</w:t>
      </w:r>
      <w:r w:rsidR="006B4748">
        <w:rPr>
          <w:rFonts w:hint="eastAsia"/>
        </w:rPr>
        <w:t>的配置</w:t>
      </w:r>
      <w:r>
        <w:rPr>
          <w:rFonts w:hint="eastAsia"/>
        </w:rPr>
        <w:t>进行</w:t>
      </w:r>
      <w:r w:rsidR="006B4748">
        <w:rPr>
          <w:rFonts w:hint="eastAsia"/>
        </w:rPr>
        <w:t>更改</w:t>
      </w:r>
      <w:r>
        <w:rPr>
          <w:rFonts w:hint="eastAsia"/>
        </w:rPr>
        <w:t>。</w:t>
      </w:r>
    </w:p>
    <w:p w14:paraId="0D3EC686" w14:textId="77777777" w:rsidR="004778E5" w:rsidRDefault="004778E5" w:rsidP="0056604F">
      <w:pPr>
        <w:pStyle w:val="12"/>
      </w:pPr>
    </w:p>
    <w:p w14:paraId="0823FCE8" w14:textId="3C52CB96" w:rsidR="003E07F9" w:rsidRDefault="00985148" w:rsidP="0056604F">
      <w:pPr>
        <w:pStyle w:val="12"/>
      </w:pPr>
      <w:r>
        <w:rPr>
          <w:rFonts w:hint="eastAsia"/>
        </w:rPr>
        <w:t>对于宿主机的</w:t>
      </w:r>
      <w:r>
        <w:t>GRUB</w:t>
      </w:r>
      <w:r>
        <w:rPr>
          <w:rFonts w:hint="eastAsia"/>
        </w:rPr>
        <w:t>设置，将</w:t>
      </w:r>
      <w:r>
        <w:rPr>
          <w:rFonts w:hint="eastAsia"/>
        </w:rPr>
        <w:t>LFS</w:t>
      </w:r>
      <w:r>
        <w:rPr>
          <w:rFonts w:hint="eastAsia"/>
        </w:rPr>
        <w:t>系统的</w:t>
      </w:r>
      <w:r>
        <w:rPr>
          <w:rFonts w:hint="eastAsia"/>
        </w:rPr>
        <w:t>g</w:t>
      </w:r>
      <w:r>
        <w:t>rub.cfg</w:t>
      </w:r>
      <w:r>
        <w:rPr>
          <w:rFonts w:hint="eastAsia"/>
        </w:rPr>
        <w:t>中</w:t>
      </w:r>
      <w:r w:rsidRPr="00985148">
        <w:t>menuentry</w:t>
      </w:r>
      <w:r>
        <w:rPr>
          <w:rFonts w:hint="eastAsia"/>
        </w:rPr>
        <w:t>模块复制到宿主机</w:t>
      </w:r>
      <w:r>
        <w:rPr>
          <w:rFonts w:hint="eastAsia"/>
        </w:rPr>
        <w:t>/</w:t>
      </w:r>
      <w:r>
        <w:t>boot/grub2/grub.cfg</w:t>
      </w:r>
      <w:r>
        <w:rPr>
          <w:rFonts w:hint="eastAsia"/>
        </w:rPr>
        <w:t>中的相应位置即可。</w:t>
      </w:r>
    </w:p>
    <w:p w14:paraId="4F590937" w14:textId="77777777" w:rsidR="004778E5" w:rsidRDefault="004778E5" w:rsidP="0056604F">
      <w:pPr>
        <w:pStyle w:val="12"/>
      </w:pPr>
    </w:p>
    <w:p w14:paraId="0D5276B1" w14:textId="2E311098" w:rsidR="003E07F9" w:rsidRDefault="0007068D" w:rsidP="0056604F">
      <w:pPr>
        <w:pStyle w:val="12"/>
      </w:pPr>
      <w:r>
        <w:rPr>
          <w:rFonts w:hint="eastAsia"/>
        </w:rPr>
        <w:t>比如说，</w:t>
      </w:r>
      <w:r w:rsidRPr="0007068D">
        <w:t>$LFS/boot/grub/grub.cfg</w:t>
      </w:r>
      <w:r>
        <w:rPr>
          <w:rFonts w:hint="eastAsia"/>
        </w:rPr>
        <w:t>的第一</w:t>
      </w:r>
      <w:r>
        <w:rPr>
          <w:rFonts w:hint="eastAsia"/>
        </w:rPr>
        <w:t>menuentry</w:t>
      </w:r>
      <w:r>
        <w:rPr>
          <w:rFonts w:hint="eastAsia"/>
        </w:rPr>
        <w:t>快的包含如下内容：</w:t>
      </w:r>
    </w:p>
    <w:p w14:paraId="7E63CC77" w14:textId="77777777" w:rsidR="00B06363" w:rsidRPr="00B06363" w:rsidRDefault="00B06363" w:rsidP="00B06363">
      <w:pPr>
        <w:pStyle w:val="2"/>
      </w:pPr>
      <w:r w:rsidRPr="00B06363">
        <w:t>### BEGIN /etc/grub.d/10_linux ###</w:t>
      </w:r>
    </w:p>
    <w:p w14:paraId="55A7F3C1" w14:textId="77777777" w:rsidR="00B06363" w:rsidRPr="00B06363" w:rsidRDefault="00B06363" w:rsidP="00B06363">
      <w:pPr>
        <w:pStyle w:val="2"/>
      </w:pPr>
      <w:r w:rsidRPr="00B06363">
        <w:t>menuentry 'GNU/Linux' --class gnu-linux --class gnu --class os $menuentry_id_option 'gnulinux-simple-</w:t>
      </w:r>
      <w:r w:rsidRPr="00B06363">
        <w:rPr>
          <w:i/>
          <w:iCs/>
        </w:rPr>
        <w:t>cc2f6dd5-caf9-4e91-9eac-edbfa484a4bc</w:t>
      </w:r>
      <w:r w:rsidRPr="00B06363">
        <w:t>' {</w:t>
      </w:r>
    </w:p>
    <w:p w14:paraId="273F1D23" w14:textId="77777777" w:rsidR="00B06363" w:rsidRPr="00B06363" w:rsidRDefault="00B06363" w:rsidP="00B06363">
      <w:pPr>
        <w:pStyle w:val="2"/>
      </w:pPr>
      <w:r w:rsidRPr="00B06363">
        <w:tab/>
        <w:t>load_video</w:t>
      </w:r>
    </w:p>
    <w:p w14:paraId="3B4DA261" w14:textId="77777777" w:rsidR="00B06363" w:rsidRPr="00B06363" w:rsidRDefault="00B06363" w:rsidP="00B06363">
      <w:pPr>
        <w:pStyle w:val="2"/>
      </w:pPr>
      <w:r w:rsidRPr="00B06363">
        <w:tab/>
        <w:t>insmod gzio</w:t>
      </w:r>
    </w:p>
    <w:p w14:paraId="2C5B34D6" w14:textId="77777777" w:rsidR="00B06363" w:rsidRPr="00B06363" w:rsidRDefault="00B06363" w:rsidP="00B06363">
      <w:pPr>
        <w:pStyle w:val="2"/>
      </w:pPr>
      <w:r w:rsidRPr="00B06363">
        <w:tab/>
        <w:t xml:space="preserve">insmod part_msdos </w:t>
      </w:r>
    </w:p>
    <w:p w14:paraId="4206C82A" w14:textId="77777777" w:rsidR="00B06363" w:rsidRPr="00B06363" w:rsidRDefault="00B06363" w:rsidP="00B06363">
      <w:pPr>
        <w:pStyle w:val="2"/>
      </w:pPr>
      <w:r w:rsidRPr="00B06363">
        <w:tab/>
        <w:t>insmod ext2</w:t>
      </w:r>
    </w:p>
    <w:p w14:paraId="1939C59B" w14:textId="77777777" w:rsidR="00B06363" w:rsidRPr="00B06363" w:rsidRDefault="00B06363" w:rsidP="00B06363">
      <w:pPr>
        <w:pStyle w:val="2"/>
      </w:pPr>
      <w:r w:rsidRPr="00B06363">
        <w:lastRenderedPageBreak/>
        <w:tab/>
        <w:t>set root='hd1,msdos1'</w:t>
      </w:r>
    </w:p>
    <w:p w14:paraId="585E96AF" w14:textId="77777777" w:rsidR="00B06363" w:rsidRPr="00B06363" w:rsidRDefault="00B06363" w:rsidP="00B06363">
      <w:pPr>
        <w:pStyle w:val="2"/>
      </w:pPr>
      <w:r w:rsidRPr="00B06363">
        <w:tab/>
        <w:t>if [ x$feature_platform_search_hint = xy ]; then</w:t>
      </w:r>
    </w:p>
    <w:p w14:paraId="3FC7AD70" w14:textId="77777777" w:rsidR="00B06363" w:rsidRPr="00B06363" w:rsidRDefault="00B06363" w:rsidP="00B06363">
      <w:pPr>
        <w:pStyle w:val="2"/>
      </w:pPr>
      <w:r w:rsidRPr="00B06363">
        <w:tab/>
        <w:t xml:space="preserve">  search --no-floppy --fs-uuid --set=root --hint-bios=hd1,msdos1 --hint-efi=hd1,msdos1 --hint-baremetal=ahci1,msdos1  cc2f6dd5-caf9-4e91-9eac-edbfa484a4bc</w:t>
      </w:r>
    </w:p>
    <w:p w14:paraId="6A5570CF" w14:textId="77777777" w:rsidR="00B06363" w:rsidRPr="00B06363" w:rsidRDefault="00B06363" w:rsidP="00B06363">
      <w:pPr>
        <w:pStyle w:val="2"/>
      </w:pPr>
      <w:r w:rsidRPr="00B06363">
        <w:tab/>
        <w:t>else</w:t>
      </w:r>
    </w:p>
    <w:p w14:paraId="6AD5AE35" w14:textId="77777777" w:rsidR="00B06363" w:rsidRPr="00B06363" w:rsidRDefault="00B06363" w:rsidP="00B06363">
      <w:pPr>
        <w:pStyle w:val="2"/>
      </w:pPr>
      <w:r w:rsidRPr="00B06363">
        <w:tab/>
        <w:t xml:space="preserve">  search --no-floppy --fs-uuid --set=root </w:t>
      </w:r>
      <w:r w:rsidRPr="00B06363">
        <w:rPr>
          <w:i/>
          <w:iCs/>
        </w:rPr>
        <w:t>cc2f6dd5-caf9-4e91-9eac-edbfa484a4bc</w:t>
      </w:r>
    </w:p>
    <w:p w14:paraId="22890E82" w14:textId="77777777" w:rsidR="00B06363" w:rsidRPr="00B06363" w:rsidRDefault="00B06363" w:rsidP="00B06363">
      <w:pPr>
        <w:pStyle w:val="2"/>
      </w:pPr>
      <w:r w:rsidRPr="00B06363">
        <w:tab/>
        <w:t>fi</w:t>
      </w:r>
    </w:p>
    <w:p w14:paraId="7EFE5063" w14:textId="77777777" w:rsidR="00B06363" w:rsidRPr="00B06363" w:rsidRDefault="00B06363" w:rsidP="00B06363">
      <w:pPr>
        <w:pStyle w:val="2"/>
      </w:pPr>
      <w:r w:rsidRPr="00B06363">
        <w:tab/>
        <w:t>echo</w:t>
      </w:r>
      <w:r w:rsidRPr="00B06363">
        <w:tab/>
        <w:t>'Loading Linux 3.19-lfs-7.7-systemd ...'</w:t>
      </w:r>
    </w:p>
    <w:p w14:paraId="7D5EEAE2" w14:textId="77777777" w:rsidR="00B06363" w:rsidRPr="00B06363" w:rsidRDefault="00B06363" w:rsidP="00B06363">
      <w:pPr>
        <w:pStyle w:val="2"/>
      </w:pPr>
      <w:r w:rsidRPr="00B06363">
        <w:tab/>
        <w:t>linux</w:t>
      </w:r>
      <w:r w:rsidRPr="00B06363">
        <w:tab/>
        <w:t xml:space="preserve">/boot/vmlinuz-3.19-lfs-7.7-systemd root=/dev/sdb1 ro  </w:t>
      </w:r>
    </w:p>
    <w:p w14:paraId="2B3656D2" w14:textId="0C12A0C5" w:rsidR="00B06363" w:rsidRDefault="00B06363" w:rsidP="00B06363">
      <w:pPr>
        <w:pStyle w:val="2"/>
        <w:rPr>
          <w:lang w:eastAsia="zh-CN"/>
        </w:rPr>
      </w:pPr>
      <w:r w:rsidRPr="00B06363">
        <w:rPr>
          <w:lang w:eastAsia="zh-CN"/>
        </w:rPr>
        <w:t>}</w:t>
      </w:r>
    </w:p>
    <w:p w14:paraId="5453A45F" w14:textId="77777777" w:rsidR="004778E5" w:rsidRDefault="004778E5" w:rsidP="0056604F">
      <w:pPr>
        <w:pStyle w:val="12"/>
      </w:pPr>
    </w:p>
    <w:p w14:paraId="41AE5692" w14:textId="25C36703" w:rsidR="00B06363" w:rsidRDefault="00B06363" w:rsidP="0056604F">
      <w:pPr>
        <w:pStyle w:val="12"/>
      </w:pPr>
      <w:r>
        <w:rPr>
          <w:rFonts w:hint="eastAsia"/>
        </w:rPr>
        <w:t>注意其中的</w:t>
      </w:r>
      <w:r>
        <w:rPr>
          <w:rFonts w:hint="eastAsia"/>
        </w:rPr>
        <w:t>ID</w:t>
      </w:r>
      <w:r>
        <w:rPr>
          <w:rFonts w:hint="eastAsia"/>
        </w:rPr>
        <w:t>号和您的不会是一样的。</w:t>
      </w:r>
      <w:r w:rsidR="000A0686">
        <w:rPr>
          <w:rFonts w:hint="eastAsia"/>
        </w:rPr>
        <w:t>然后把这部分内容增加到宿主机文件</w:t>
      </w:r>
      <w:r w:rsidR="000A0686" w:rsidRPr="000A0686">
        <w:t>/boot/grub2/grub.cfg</w:t>
      </w:r>
      <w:r w:rsidR="000A0686">
        <w:rPr>
          <w:rFonts w:hint="eastAsia"/>
        </w:rPr>
        <w:t>的对应位置，如这条语句的后面：</w:t>
      </w:r>
    </w:p>
    <w:p w14:paraId="1C152EE8" w14:textId="3876EBDB" w:rsidR="000A0686" w:rsidRDefault="000A0686" w:rsidP="000A0686">
      <w:pPr>
        <w:pStyle w:val="2"/>
      </w:pPr>
      <w:r w:rsidRPr="000A0686">
        <w:t>### BEGIN /etc/grub.d/10_linux ###</w:t>
      </w:r>
    </w:p>
    <w:p w14:paraId="4D22B747" w14:textId="77777777" w:rsidR="004778E5" w:rsidRDefault="004778E5" w:rsidP="003D3BE5">
      <w:pPr>
        <w:pStyle w:val="12"/>
      </w:pPr>
    </w:p>
    <w:p w14:paraId="4543024E" w14:textId="26A8D76B" w:rsidR="000A0686" w:rsidRDefault="003D3BE5" w:rsidP="003D3BE5">
      <w:pPr>
        <w:pStyle w:val="12"/>
      </w:pPr>
      <w:r>
        <w:rPr>
          <w:rFonts w:hint="eastAsia"/>
        </w:rPr>
        <w:t>本实验手册是通过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命令自动完成以上操作的</w:t>
      </w:r>
      <w:r w:rsidR="006920B0">
        <w:rPr>
          <w:rFonts w:hint="eastAsia"/>
        </w:rPr>
        <w:t>（</w:t>
      </w:r>
      <w:r w:rsidR="006920B0" w:rsidRPr="006920B0">
        <w:rPr>
          <w:rFonts w:hint="eastAsia"/>
        </w:rPr>
        <w:t>但是您应该了解如何利用</w:t>
      </w:r>
      <w:r w:rsidR="006920B0" w:rsidRPr="006920B0">
        <w:t xml:space="preserve"> vim </w:t>
      </w:r>
      <w:r w:rsidR="006920B0" w:rsidRPr="006920B0">
        <w:t>等编辑工具来手动配置</w:t>
      </w:r>
      <w:r w:rsidR="006920B0">
        <w:rPr>
          <w:rFonts w:hint="eastAsia"/>
        </w:rPr>
        <w:t>）</w:t>
      </w:r>
      <w:r w:rsidR="009E1924">
        <w:rPr>
          <w:rFonts w:hint="eastAsia"/>
        </w:rPr>
        <w:t>。</w:t>
      </w:r>
      <w:r w:rsidR="000A0686">
        <w:rPr>
          <w:rFonts w:hint="eastAsia"/>
        </w:rPr>
        <w:t>当然，您可更改这条菜单项的标题</w:t>
      </w:r>
      <w:r w:rsidR="000A0686" w:rsidRPr="000A0686">
        <w:rPr>
          <w:rStyle w:val="20"/>
          <w:lang w:eastAsia="zh-CN"/>
        </w:rPr>
        <w:t>GNU/Linux</w:t>
      </w:r>
      <w:r w:rsidR="000A0686">
        <w:rPr>
          <w:rFonts w:hint="eastAsia"/>
        </w:rPr>
        <w:t>，使之</w:t>
      </w:r>
      <w:r>
        <w:rPr>
          <w:rFonts w:hint="eastAsia"/>
        </w:rPr>
        <w:t>更加</w:t>
      </w:r>
      <w:r w:rsidR="000A0686">
        <w:rPr>
          <w:rFonts w:hint="eastAsia"/>
        </w:rPr>
        <w:t>个性化一点。</w:t>
      </w:r>
    </w:p>
    <w:p w14:paraId="53F866C8" w14:textId="41CDB6CC" w:rsidR="00A17070" w:rsidRDefault="00614297" w:rsidP="00614297">
      <w:pPr>
        <w:pStyle w:val="Heading2"/>
      </w:pPr>
      <w:bookmarkStart w:id="53" w:name="_Toc92876278"/>
      <w:r>
        <w:rPr>
          <w:rFonts w:hint="eastAsia"/>
        </w:rPr>
        <w:t>进入新的系统</w:t>
      </w:r>
      <w:bookmarkEnd w:id="53"/>
    </w:p>
    <w:p w14:paraId="520558A3" w14:textId="46187A8F" w:rsidR="000B04A6" w:rsidRDefault="000B04A6" w:rsidP="0056604F">
      <w:pPr>
        <w:pStyle w:val="12"/>
      </w:pPr>
      <w:r>
        <w:rPr>
          <w:rFonts w:hint="eastAsia"/>
        </w:rPr>
        <w:t>设置完</w:t>
      </w:r>
      <w:r>
        <w:rPr>
          <w:rFonts w:hint="eastAsia"/>
        </w:rPr>
        <w:t xml:space="preserve"> GRUB</w:t>
      </w:r>
      <w:r>
        <w:rPr>
          <w:rFonts w:hint="eastAsia"/>
        </w:rPr>
        <w:t>，现在终于到了进入新系统（即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目标系统）的时候了！</w:t>
      </w:r>
    </w:p>
    <w:p w14:paraId="34228B1A" w14:textId="75191CD0" w:rsidR="00D02230" w:rsidRDefault="00D02230" w:rsidP="00D02230">
      <w:pPr>
        <w:pStyle w:val="Heading3"/>
      </w:pPr>
      <w:bookmarkStart w:id="54" w:name="_Toc92876279"/>
      <w:r>
        <w:t>Who is who</w:t>
      </w:r>
      <w:bookmarkEnd w:id="54"/>
    </w:p>
    <w:p w14:paraId="12565BE9" w14:textId="3795FB4E" w:rsidR="00D02230" w:rsidRDefault="00D02230" w:rsidP="0056604F">
      <w:pPr>
        <w:pStyle w:val="12"/>
      </w:pPr>
      <w:r>
        <w:rPr>
          <w:rFonts w:hint="eastAsia"/>
        </w:rPr>
        <w:t>您应该知道，</w:t>
      </w:r>
      <w:r>
        <w:rPr>
          <w:rFonts w:hint="eastAsia"/>
        </w:rPr>
        <w:t>$</w:t>
      </w:r>
      <w:r>
        <w:t>LFS</w:t>
      </w:r>
      <w:r>
        <w:rPr>
          <w:rFonts w:hint="eastAsia"/>
        </w:rPr>
        <w:t>（即</w:t>
      </w:r>
      <w:r>
        <w:rPr>
          <w:rFonts w:hint="eastAsia"/>
        </w:rPr>
        <w:t>/</w:t>
      </w:r>
      <w:r>
        <w:t>mnt/lfs/</w:t>
      </w:r>
      <w:r>
        <w:rPr>
          <w:rFonts w:hint="eastAsia"/>
        </w:rPr>
        <w:t>）、</w:t>
      </w:r>
      <w:r>
        <w:rPr>
          <w:rFonts w:hint="eastAsia"/>
        </w:rPr>
        <w:t>s</w:t>
      </w:r>
      <w:r>
        <w:t>db1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 xml:space="preserve">hrooted </w:t>
      </w:r>
      <w:r>
        <w:rPr>
          <w:rFonts w:hint="eastAsia"/>
        </w:rPr>
        <w:t>环境都是同一片地方，只是我们这一次要以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目标系统进入了。</w:t>
      </w:r>
    </w:p>
    <w:p w14:paraId="0FD6ADF0" w14:textId="3D7BFF7C" w:rsidR="00D02230" w:rsidRDefault="00D02230" w:rsidP="00D02230">
      <w:pPr>
        <w:pStyle w:val="Heading3"/>
      </w:pPr>
      <w:bookmarkStart w:id="55" w:name="_Toc92876280"/>
      <w:r>
        <w:t>How to get in</w:t>
      </w:r>
      <w:bookmarkEnd w:id="55"/>
    </w:p>
    <w:p w14:paraId="11DF918C" w14:textId="0EE3BE39" w:rsidR="00646169" w:rsidRDefault="00EB5CF8" w:rsidP="0056604F">
      <w:pPr>
        <w:pStyle w:val="12"/>
      </w:pPr>
      <w:r>
        <w:rPr>
          <w:rFonts w:hint="eastAsia"/>
        </w:rPr>
        <w:t>重启系统，会出现</w:t>
      </w:r>
      <w:r>
        <w:t>LFS</w:t>
      </w:r>
      <w:r>
        <w:rPr>
          <w:rFonts w:hint="eastAsia"/>
        </w:rPr>
        <w:t>系统的选择项，移动键盘的上下键选中它，按回车键进入，</w:t>
      </w:r>
    </w:p>
    <w:p w14:paraId="3B0D8BEF" w14:textId="3CE6776C" w:rsidR="00646169" w:rsidRDefault="00646169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70804A11" wp14:editId="7D9A48C6">
            <wp:extent cx="5426430" cy="3565071"/>
            <wp:effectExtent l="19050" t="19050" r="22225" b="165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97" cy="357864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4BC7B5" w14:textId="77777777" w:rsidR="00646169" w:rsidRDefault="00646169" w:rsidP="0056604F">
      <w:pPr>
        <w:pStyle w:val="12"/>
      </w:pPr>
    </w:p>
    <w:p w14:paraId="7B8BD6D4" w14:textId="00A3EED2" w:rsidR="00A17070" w:rsidRDefault="00EB5CF8" w:rsidP="0056604F">
      <w:pPr>
        <w:pStyle w:val="12"/>
      </w:pPr>
      <w:r>
        <w:rPr>
          <w:rFonts w:hint="eastAsia"/>
        </w:rPr>
        <w:t>以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用户登录，输入</w:t>
      </w:r>
      <w:r w:rsidR="00D02230">
        <w:rPr>
          <w:rFonts w:hint="eastAsia"/>
        </w:rPr>
        <w:t>在</w:t>
      </w:r>
      <w:r>
        <w:t xml:space="preserve"> </w:t>
      </w:r>
      <w:r w:rsidRPr="00EB5CF8">
        <w:t>6.25.3. Setting the root password</w:t>
      </w:r>
      <w:r w:rsidR="003438B2">
        <w:t xml:space="preserve"> </w:t>
      </w:r>
      <w:r>
        <w:rPr>
          <w:rFonts w:hint="eastAsia"/>
        </w:rPr>
        <w:t>节设置的密码</w:t>
      </w:r>
      <w:r w:rsidR="003438B2">
        <w:rPr>
          <w:rFonts w:hint="eastAsia"/>
        </w:rPr>
        <w:t>（脚本中已经将之放到</w:t>
      </w:r>
      <w:r w:rsidR="003438B2">
        <w:rPr>
          <w:rFonts w:hint="eastAsia"/>
        </w:rPr>
        <w:t xml:space="preserve"> </w:t>
      </w:r>
      <w:r w:rsidR="003438B2">
        <w:t xml:space="preserve">part-3.1.sh </w:t>
      </w:r>
      <w:r w:rsidR="003438B2">
        <w:rPr>
          <w:rFonts w:hint="eastAsia"/>
        </w:rPr>
        <w:t>的最后进行了）</w:t>
      </w:r>
      <w:r>
        <w:rPr>
          <w:rFonts w:hint="eastAsia"/>
        </w:rPr>
        <w:t>。</w:t>
      </w:r>
    </w:p>
    <w:p w14:paraId="03AB37C6" w14:textId="467A8797" w:rsidR="00A17070" w:rsidRDefault="00791010" w:rsidP="00D02230">
      <w:pPr>
        <w:pStyle w:val="12"/>
      </w:pPr>
      <w:r>
        <w:rPr>
          <w:noProof/>
        </w:rPr>
        <w:drawing>
          <wp:inline distT="0" distB="0" distL="0" distR="0" wp14:anchorId="0A16CBE3" wp14:editId="06428FFE">
            <wp:extent cx="5454000" cy="3009600"/>
            <wp:effectExtent l="19050" t="19050" r="1397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w!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009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2CA9D" w14:textId="72C327E8" w:rsidR="00433EF0" w:rsidRDefault="00CB6A3F" w:rsidP="00D02230">
      <w:pPr>
        <w:pStyle w:val="12"/>
      </w:pPr>
      <w:r>
        <w:rPr>
          <w:rFonts w:hint="eastAsia"/>
        </w:rPr>
        <w:t>以上是进入</w:t>
      </w:r>
      <w:r w:rsidR="00791010" w:rsidRPr="00791010">
        <w:t>新系统</w:t>
      </w:r>
      <w:r>
        <w:rPr>
          <w:rFonts w:hint="eastAsia"/>
        </w:rPr>
        <w:t>的情形。</w:t>
      </w:r>
    </w:p>
    <w:p w14:paraId="43DEE6F1" w14:textId="594E8889" w:rsidR="00D02230" w:rsidRDefault="00D02230" w:rsidP="00D02230">
      <w:pPr>
        <w:pStyle w:val="12"/>
      </w:pPr>
    </w:p>
    <w:p w14:paraId="34D8D992" w14:textId="2378D5F8" w:rsidR="00D02230" w:rsidRDefault="003438B2" w:rsidP="003438B2">
      <w:pPr>
        <w:pStyle w:val="Heading3"/>
      </w:pPr>
      <w:bookmarkStart w:id="56" w:name="_Toc92876281"/>
      <w:r>
        <w:rPr>
          <w:rFonts w:hint="eastAsia"/>
        </w:rPr>
        <w:lastRenderedPageBreak/>
        <w:t>脚本</w:t>
      </w:r>
      <w:r>
        <w:rPr>
          <w:rFonts w:hint="eastAsia"/>
        </w:rPr>
        <w:t xml:space="preserve"> part</w:t>
      </w:r>
      <w:r>
        <w:t>-3.6.sh</w:t>
      </w:r>
      <w:bookmarkEnd w:id="56"/>
    </w:p>
    <w:p w14:paraId="6DB54682" w14:textId="078E1D2C" w:rsidR="003438B2" w:rsidRDefault="003438B2" w:rsidP="00D02230">
      <w:pPr>
        <w:pStyle w:val="12"/>
      </w:pPr>
      <w:r>
        <w:rPr>
          <w:rFonts w:hint="eastAsia"/>
        </w:rPr>
        <w:t>进入新系统后，可以运行该脚本里的一些命令以研究您的新系统。如：</w:t>
      </w:r>
    </w:p>
    <w:p w14:paraId="7EDF84AA" w14:textId="77777777" w:rsidR="003438B2" w:rsidRDefault="003438B2" w:rsidP="003438B2">
      <w:pPr>
        <w:pStyle w:val="2"/>
      </w:pPr>
      <w:r>
        <w:t xml:space="preserve">uname -m </w:t>
      </w:r>
    </w:p>
    <w:p w14:paraId="5FF15AB4" w14:textId="77777777" w:rsidR="003438B2" w:rsidRDefault="003438B2" w:rsidP="003438B2">
      <w:pPr>
        <w:pStyle w:val="2"/>
      </w:pPr>
      <w:r>
        <w:t>uname -r</w:t>
      </w:r>
    </w:p>
    <w:p w14:paraId="4931896D" w14:textId="77777777" w:rsidR="003438B2" w:rsidRDefault="003438B2" w:rsidP="003438B2">
      <w:pPr>
        <w:pStyle w:val="2"/>
      </w:pPr>
      <w:r>
        <w:t>uname -a</w:t>
      </w:r>
    </w:p>
    <w:p w14:paraId="0C71F2DE" w14:textId="77777777" w:rsidR="003438B2" w:rsidRDefault="003438B2" w:rsidP="003438B2">
      <w:pPr>
        <w:pStyle w:val="2"/>
      </w:pPr>
      <w:r>
        <w:t>cat /etc/os-release</w:t>
      </w:r>
    </w:p>
    <w:p w14:paraId="0A7EE114" w14:textId="77777777" w:rsidR="003438B2" w:rsidRDefault="003438B2" w:rsidP="003438B2">
      <w:pPr>
        <w:pStyle w:val="2"/>
      </w:pPr>
      <w:r>
        <w:t>cat /etc/lfs-release</w:t>
      </w:r>
    </w:p>
    <w:p w14:paraId="408D791C" w14:textId="77777777" w:rsidR="003438B2" w:rsidRDefault="003438B2" w:rsidP="003438B2">
      <w:pPr>
        <w:pStyle w:val="2"/>
      </w:pPr>
      <w:r>
        <w:t>cat /etc/lsb-release</w:t>
      </w:r>
    </w:p>
    <w:p w14:paraId="7201C6AC" w14:textId="5D844363" w:rsidR="003438B2" w:rsidRDefault="003438B2" w:rsidP="003438B2">
      <w:pPr>
        <w:pStyle w:val="2"/>
      </w:pPr>
      <w:r>
        <w:t>hostname</w:t>
      </w:r>
    </w:p>
    <w:p w14:paraId="361A03A8" w14:textId="77777777" w:rsidR="003438B2" w:rsidRPr="00F14DB5" w:rsidRDefault="003438B2" w:rsidP="003438B2">
      <w:pPr>
        <w:pStyle w:val="12"/>
      </w:pPr>
    </w:p>
    <w:p w14:paraId="30C68BE4" w14:textId="329440C9" w:rsidR="00A427CF" w:rsidRDefault="00A427CF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C8638B5" w14:textId="47BA34DB" w:rsidR="0020153C" w:rsidRDefault="001C489B" w:rsidP="00A427CF">
      <w:pPr>
        <w:pStyle w:val="Heading1"/>
      </w:pPr>
      <w:bookmarkStart w:id="57" w:name="_Toc92876282"/>
      <w:r>
        <w:rPr>
          <w:rFonts w:hint="eastAsia"/>
        </w:rPr>
        <w:lastRenderedPageBreak/>
        <w:t>作业</w:t>
      </w:r>
      <w:r w:rsidR="00CD093D">
        <w:rPr>
          <w:rFonts w:hint="eastAsia"/>
        </w:rPr>
        <w:t>的提交</w:t>
      </w:r>
      <w:bookmarkEnd w:id="57"/>
    </w:p>
    <w:p w14:paraId="23628FFA" w14:textId="7889C510" w:rsidR="00BC3930" w:rsidRDefault="00CD093D" w:rsidP="0056604F">
      <w:pPr>
        <w:pStyle w:val="12"/>
      </w:pPr>
      <w:r w:rsidRPr="00CD093D">
        <w:t>本课程要求学生进行课程总结</w:t>
      </w:r>
      <w:r>
        <w:rPr>
          <w:rFonts w:hint="eastAsia"/>
        </w:rPr>
        <w:t>、撰写博客</w:t>
      </w:r>
      <w:r w:rsidRPr="00CD093D">
        <w:t>并发表至主流技术论坛</w:t>
      </w:r>
      <w:r>
        <w:rPr>
          <w:rFonts w:hint="eastAsia"/>
        </w:rPr>
        <w:t>，还要</w:t>
      </w:r>
      <w:r w:rsidRPr="00CD093D">
        <w:t>通过</w:t>
      </w:r>
      <w:r w:rsidRPr="00CD093D">
        <w:t>PR</w:t>
      </w:r>
      <w:r w:rsidRPr="00CD093D">
        <w:t>（</w:t>
      </w:r>
      <w:r w:rsidRPr="00CD093D">
        <w:t>Pull Request</w:t>
      </w:r>
      <w:r w:rsidRPr="00CD093D">
        <w:t>）提交作业至</w:t>
      </w:r>
      <w:r w:rsidR="00255EF2">
        <w:rPr>
          <w:rFonts w:hint="eastAsia"/>
        </w:rPr>
        <w:t xml:space="preserve"> </w:t>
      </w:r>
      <w:r w:rsidRPr="00CD093D">
        <w:t>openEuler</w:t>
      </w:r>
      <w:r w:rsidR="00255EF2">
        <w:t xml:space="preserve"> </w:t>
      </w:r>
      <w:r w:rsidRPr="00CD093D">
        <w:t>开源社区</w:t>
      </w:r>
      <w:r>
        <w:rPr>
          <w:rFonts w:hint="eastAsia"/>
        </w:rPr>
        <w:t>仓库</w:t>
      </w:r>
      <w:r w:rsidRPr="00CD093D">
        <w:t>，掌握开源社区开发流程</w:t>
      </w:r>
      <w:r w:rsidR="00255EF2">
        <w:rPr>
          <w:rFonts w:hint="eastAsia"/>
        </w:rPr>
        <w:t>（若有兴趣，您还可以将课程总结以博客形式发表在</w:t>
      </w:r>
      <w:r w:rsidR="00255EF2">
        <w:rPr>
          <w:rFonts w:hint="eastAsia"/>
        </w:rPr>
        <w:t xml:space="preserve"> </w:t>
      </w:r>
      <w:r w:rsidR="00255EF2" w:rsidRPr="00CD093D">
        <w:t>gitee</w:t>
      </w:r>
      <w:r w:rsidR="00255EF2">
        <w:t xml:space="preserve"> </w:t>
      </w:r>
      <w:r w:rsidR="00255EF2">
        <w:rPr>
          <w:rFonts w:hint="eastAsia"/>
        </w:rPr>
        <w:t>等社区博客）</w:t>
      </w:r>
      <w:r>
        <w:rPr>
          <w:rFonts w:hint="eastAsia"/>
        </w:rPr>
        <w:t>。</w:t>
      </w:r>
    </w:p>
    <w:p w14:paraId="4D1AAB2E" w14:textId="1325E964" w:rsidR="00255EF2" w:rsidRDefault="00255EF2" w:rsidP="0056604F">
      <w:pPr>
        <w:pStyle w:val="12"/>
      </w:pPr>
    </w:p>
    <w:p w14:paraId="30776776" w14:textId="2643D9AF" w:rsidR="00255EF2" w:rsidRDefault="00255EF2" w:rsidP="0056604F">
      <w:pPr>
        <w:pStyle w:val="12"/>
      </w:pPr>
      <w:r>
        <w:rPr>
          <w:rFonts w:hint="eastAsia"/>
        </w:rPr>
        <w:t>请大家通过我们的视频学习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的提交，此处仅根据视频内容做一总结。</w:t>
      </w:r>
    </w:p>
    <w:p w14:paraId="25D69768" w14:textId="250CB889" w:rsidR="001C489B" w:rsidRDefault="00255EF2" w:rsidP="00CD093D">
      <w:pPr>
        <w:pStyle w:val="Heading2"/>
        <w:rPr>
          <w:lang w:eastAsia="zh-CN"/>
        </w:rPr>
      </w:pPr>
      <w:bookmarkStart w:id="58" w:name="_Toc92876283"/>
      <w:r>
        <w:rPr>
          <w:rFonts w:hint="eastAsia"/>
          <w:lang w:eastAsia="zh-CN"/>
        </w:rPr>
        <w:t>提交</w:t>
      </w:r>
      <w:r>
        <w:rPr>
          <w:rFonts w:hint="eastAsia"/>
          <w:lang w:eastAsia="zh-CN"/>
        </w:rPr>
        <w:t xml:space="preserve"> PR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前的准备</w:t>
      </w:r>
      <w:bookmarkEnd w:id="58"/>
    </w:p>
    <w:p w14:paraId="1610FC9D" w14:textId="029E3311" w:rsidR="00CD093D" w:rsidRDefault="00255EF2" w:rsidP="0056604F">
      <w:pPr>
        <w:pStyle w:val="12"/>
      </w:pPr>
      <w:r w:rsidRPr="00CD093D">
        <w:t>Pull Request</w:t>
      </w:r>
      <w:r w:rsidRPr="00CD093D">
        <w:t>，在</w:t>
      </w:r>
      <w:r>
        <w:rPr>
          <w:rFonts w:hint="eastAsia"/>
        </w:rPr>
        <w:t>开源社区</w:t>
      </w:r>
      <w:r w:rsidRPr="00CD093D">
        <w:t>也常常被简称为</w:t>
      </w:r>
      <w:r w:rsidRPr="00CD093D">
        <w:t>PR</w:t>
      </w:r>
      <w:r w:rsidRPr="00CD093D">
        <w:t>，是自己修改源代码后，请求</w:t>
      </w:r>
      <w:r>
        <w:rPr>
          <w:rFonts w:hint="eastAsia"/>
        </w:rPr>
        <w:t>上游</w:t>
      </w:r>
      <w:r w:rsidRPr="00CD093D">
        <w:t>仓库采纳该修改时采取的一种行为。</w:t>
      </w:r>
      <w:r>
        <w:rPr>
          <w:rFonts w:hint="eastAsia"/>
        </w:rPr>
        <w:t>在提交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之前，您应该已经完成以下操作：</w:t>
      </w:r>
    </w:p>
    <w:p w14:paraId="471FE9E6" w14:textId="77777777" w:rsidR="00DE7962" w:rsidRDefault="00255EF2" w:rsidP="00DE7962">
      <w:pPr>
        <w:pStyle w:val="3"/>
      </w:pPr>
      <w:r>
        <w:rPr>
          <w:rFonts w:hint="eastAsia"/>
        </w:rPr>
        <w:t>在</w:t>
      </w:r>
      <w:r w:rsidR="00EF7B3A">
        <w:rPr>
          <w:rFonts w:hint="eastAsia"/>
        </w:rPr>
        <w:t xml:space="preserve"> </w:t>
      </w:r>
      <w:hyperlink r:id="rId80" w:history="1">
        <w:r w:rsidR="00EF7B3A" w:rsidRPr="00EF7B3A">
          <w:t>Gitee</w:t>
        </w:r>
      </w:hyperlink>
      <w:r w:rsidR="00EF7B3A">
        <w:t xml:space="preserve"> </w:t>
      </w:r>
      <w:r w:rsidR="00EF7B3A">
        <w:rPr>
          <w:rFonts w:hint="eastAsia"/>
        </w:rPr>
        <w:t>平台（</w:t>
      </w:r>
      <w:r w:rsidR="00EF7B3A" w:rsidRPr="00EF7B3A">
        <w:t>https://gitee.com/</w:t>
      </w:r>
      <w:r w:rsidR="00EF7B3A">
        <w:rPr>
          <w:rFonts w:hint="eastAsia"/>
        </w:rPr>
        <w:t>）</w:t>
      </w:r>
      <w:r>
        <w:rPr>
          <w:rFonts w:hint="eastAsia"/>
        </w:rPr>
        <w:t>上注册账号</w:t>
      </w:r>
    </w:p>
    <w:p w14:paraId="0A19B50C" w14:textId="162919C3" w:rsidR="00255EF2" w:rsidRDefault="00F81008" w:rsidP="00DE7962">
      <w:pPr>
        <w:pStyle w:val="12"/>
      </w:pPr>
      <w:r>
        <w:rPr>
          <w:rFonts w:hint="eastAsia"/>
        </w:rPr>
        <w:t>注册账号时</w:t>
      </w:r>
      <w:r w:rsidR="00204B14" w:rsidRPr="00204B14">
        <w:rPr>
          <w:rFonts w:hint="eastAsia"/>
        </w:rPr>
        <w:t>建议使用自己常用的私人邮箱</w:t>
      </w:r>
      <w:r>
        <w:rPr>
          <w:rFonts w:hint="eastAsia"/>
        </w:rPr>
        <w:t>注册</w:t>
      </w:r>
      <w:r w:rsidR="00DE7962">
        <w:rPr>
          <w:rFonts w:hint="eastAsia"/>
        </w:rPr>
        <w:t>。</w:t>
      </w:r>
    </w:p>
    <w:p w14:paraId="07C4D43E" w14:textId="77777777" w:rsidR="00DE7962" w:rsidRDefault="00F81008" w:rsidP="00DE7962">
      <w:pPr>
        <w:pStyle w:val="3"/>
      </w:pPr>
      <w:r>
        <w:rPr>
          <w:rFonts w:hint="eastAsia"/>
        </w:rPr>
        <w:t>签署个人</w:t>
      </w:r>
      <w:r>
        <w:rPr>
          <w:rFonts w:hint="eastAsia"/>
        </w:rPr>
        <w:t xml:space="preserve"> CLA</w:t>
      </w:r>
    </w:p>
    <w:p w14:paraId="788845A9" w14:textId="1B7F9005" w:rsidR="00F81008" w:rsidRDefault="00F81008" w:rsidP="00DE7962">
      <w:pPr>
        <w:pStyle w:val="12"/>
      </w:pPr>
      <w:r>
        <w:rPr>
          <w:rFonts w:hint="eastAsia"/>
        </w:rPr>
        <w:t>签署</w:t>
      </w:r>
      <w:r>
        <w:rPr>
          <w:rFonts w:hint="eastAsia"/>
        </w:rPr>
        <w:t xml:space="preserve"> CLA</w:t>
      </w:r>
      <w:r>
        <w:t xml:space="preserve"> </w:t>
      </w:r>
      <w:r>
        <w:rPr>
          <w:rFonts w:hint="eastAsia"/>
        </w:rPr>
        <w:t>的网址可以前往</w:t>
      </w:r>
      <w:r>
        <w:rPr>
          <w:rFonts w:hint="eastAsia"/>
        </w:rPr>
        <w:t xml:space="preserve"> openEuler</w:t>
      </w:r>
      <w:r>
        <w:t xml:space="preserve"> </w:t>
      </w:r>
      <w:r>
        <w:rPr>
          <w:rFonts w:hint="eastAsia"/>
        </w:rPr>
        <w:t>官方网站查看</w:t>
      </w:r>
      <w:r w:rsidR="00EF7B3A">
        <w:rPr>
          <w:rFonts w:hint="eastAsia"/>
        </w:rPr>
        <w:t>：</w:t>
      </w:r>
      <w:r w:rsidR="00EF7B3A">
        <w:rPr>
          <w:rFonts w:hint="eastAsia"/>
        </w:rPr>
        <w:t xml:space="preserve"> </w:t>
      </w:r>
      <w:hyperlink r:id="rId81" w:history="1">
        <w:r w:rsidR="00EF7B3A" w:rsidRPr="00A15D14">
          <w:rPr>
            <w:rStyle w:val="Hyperlink"/>
          </w:rPr>
          <w:t>https://www.openeuler.org/zh/community/contribution/</w:t>
        </w:r>
      </w:hyperlink>
      <w:r w:rsidR="00EF7B3A">
        <w:t xml:space="preserve"> </w:t>
      </w:r>
      <w:r>
        <w:rPr>
          <w:rFonts w:hint="eastAsia"/>
        </w:rPr>
        <w:t>；</w:t>
      </w:r>
    </w:p>
    <w:p w14:paraId="704390A7" w14:textId="446D2A92" w:rsidR="00F81008" w:rsidRDefault="00F81008" w:rsidP="00DE7962">
      <w:pPr>
        <w:pStyle w:val="3"/>
      </w:pPr>
      <w:r>
        <w:rPr>
          <w:rFonts w:hint="eastAsia"/>
        </w:rPr>
        <w:t>正确配置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账号</w:t>
      </w:r>
    </w:p>
    <w:p w14:paraId="1FDE9432" w14:textId="342F8D22" w:rsidR="00F81008" w:rsidRDefault="00F81008" w:rsidP="008F7F2F">
      <w:pPr>
        <w:pStyle w:val="2"/>
      </w:pPr>
      <w:r w:rsidRPr="00F81008">
        <w:t>git config --global user.name "your-user-name"</w:t>
      </w:r>
    </w:p>
    <w:p w14:paraId="1F4617A3" w14:textId="3267F2E3" w:rsidR="00F81008" w:rsidRDefault="00F81008" w:rsidP="008F7F2F">
      <w:pPr>
        <w:pStyle w:val="2"/>
      </w:pPr>
      <w:r w:rsidRPr="00F81008">
        <w:t>git config --global user.email "your-email-address-on-gitee"</w:t>
      </w:r>
    </w:p>
    <w:p w14:paraId="58DDB45F" w14:textId="460A10E6" w:rsidR="008F7F2F" w:rsidRDefault="008F7F2F" w:rsidP="0056604F">
      <w:pPr>
        <w:pStyle w:val="12"/>
      </w:pPr>
      <w:r w:rsidRPr="008F7F2F">
        <w:rPr>
          <w:rFonts w:hint="eastAsia"/>
        </w:rPr>
        <w:t>注意要配置成签署</w:t>
      </w:r>
      <w:r w:rsidRPr="008F7F2F">
        <w:t xml:space="preserve"> CLA </w:t>
      </w:r>
      <w:r w:rsidRPr="008F7F2F">
        <w:t>的用户名和邮箱。</w:t>
      </w:r>
    </w:p>
    <w:p w14:paraId="3366441B" w14:textId="250F12AC" w:rsidR="00DE7962" w:rsidRDefault="008F7F2F" w:rsidP="00DE7962">
      <w:pPr>
        <w:pStyle w:val="3"/>
      </w:pPr>
      <w:r>
        <w:rPr>
          <w:rFonts w:hint="eastAsia"/>
        </w:rPr>
        <w:t>将您要提交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的上游仓库</w:t>
      </w:r>
      <w:r>
        <w:rPr>
          <w:rFonts w:hint="eastAsia"/>
        </w:rPr>
        <w:t xml:space="preserve"> fork</w:t>
      </w:r>
      <w:r>
        <w:t xml:space="preserve"> </w:t>
      </w:r>
      <w:r>
        <w:rPr>
          <w:rFonts w:hint="eastAsia"/>
        </w:rPr>
        <w:t>到您自己的</w:t>
      </w:r>
      <w:r>
        <w:rPr>
          <w:rFonts w:hint="eastAsia"/>
        </w:rPr>
        <w:t xml:space="preserve"> </w:t>
      </w:r>
      <w:r>
        <w:t xml:space="preserve">gitee </w:t>
      </w:r>
      <w:r>
        <w:rPr>
          <w:rFonts w:hint="eastAsia"/>
        </w:rPr>
        <w:t>账号下</w:t>
      </w:r>
    </w:p>
    <w:p w14:paraId="24457134" w14:textId="5C8D4A3F" w:rsidR="008F7F2F" w:rsidRDefault="008F7F2F" w:rsidP="00DE7962">
      <w:pPr>
        <w:pStyle w:val="12"/>
      </w:pPr>
      <w:r>
        <w:rPr>
          <w:rFonts w:hint="eastAsia"/>
        </w:rPr>
        <w:t>比如</w:t>
      </w:r>
      <w:r w:rsidR="005B12B7">
        <w:rPr>
          <w:rFonts w:hint="eastAsia"/>
        </w:rPr>
        <w:t>，</w:t>
      </w:r>
      <w:r>
        <w:rPr>
          <w:rFonts w:hint="eastAsia"/>
        </w:rPr>
        <w:t>以</w:t>
      </w:r>
      <w:r w:rsidR="00EF7B3A">
        <w:rPr>
          <w:rFonts w:hint="eastAsia"/>
        </w:rPr>
        <w:t xml:space="preserve"> </w:t>
      </w:r>
      <w:hyperlink r:id="rId82" w:history="1">
        <w:r w:rsidR="00EF7B3A" w:rsidRPr="00A15D14">
          <w:rPr>
            <w:rStyle w:val="Hyperlink"/>
          </w:rPr>
          <w:t>https://gitee.com/openeuler-practice-courses/lanzhou_university_2021</w:t>
        </w:r>
      </w:hyperlink>
      <w:r w:rsidR="00EF7B3A">
        <w:t xml:space="preserve"> </w:t>
      </w:r>
      <w:r>
        <w:rPr>
          <w:rFonts w:hint="eastAsia"/>
        </w:rPr>
        <w:t>为例：</w:t>
      </w:r>
    </w:p>
    <w:p w14:paraId="6525317F" w14:textId="0C230DA2" w:rsidR="008F7F2F" w:rsidRDefault="004233AC" w:rsidP="0056604F">
      <w:pPr>
        <w:pStyle w:val="12"/>
      </w:pPr>
      <w:r w:rsidRPr="004233AC">
        <w:rPr>
          <w:noProof/>
        </w:rPr>
        <w:drawing>
          <wp:inline distT="0" distB="0" distL="0" distR="0" wp14:anchorId="5589A695" wp14:editId="76F010ED">
            <wp:extent cx="5514975" cy="428014"/>
            <wp:effectExtent l="19050" t="19050" r="952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88701" cy="44149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CD14A9" w14:textId="77777777" w:rsidR="00DE7962" w:rsidRDefault="004233AC" w:rsidP="0056604F">
      <w:pPr>
        <w:pStyle w:val="12"/>
      </w:pPr>
      <w:r>
        <w:rPr>
          <w:rFonts w:hint="eastAsia"/>
        </w:rPr>
        <w:t>点击仓库右上角的“</w:t>
      </w:r>
      <w:r>
        <w:rPr>
          <w:rFonts w:hint="eastAsia"/>
        </w:rPr>
        <w:t>fork</w:t>
      </w:r>
      <w:r>
        <w:rPr>
          <w:rFonts w:hint="eastAsia"/>
        </w:rPr>
        <w:t>”按钮即可</w:t>
      </w:r>
      <w:r>
        <w:rPr>
          <w:rFonts w:hint="eastAsia"/>
        </w:rPr>
        <w:t xml:space="preserve"> fork</w:t>
      </w:r>
      <w:r>
        <w:rPr>
          <w:rFonts w:hint="eastAsia"/>
        </w:rPr>
        <w:t>。</w:t>
      </w:r>
    </w:p>
    <w:p w14:paraId="7D4272C4" w14:textId="77777777" w:rsidR="00DE7962" w:rsidRDefault="00DE7962" w:rsidP="0056604F">
      <w:pPr>
        <w:pStyle w:val="12"/>
      </w:pPr>
    </w:p>
    <w:p w14:paraId="37CEB4D4" w14:textId="595D5C4E" w:rsidR="004233AC" w:rsidRDefault="005B12B7" w:rsidP="0056604F">
      <w:pPr>
        <w:pStyle w:val="12"/>
      </w:pPr>
      <w:r>
        <w:rPr>
          <w:rFonts w:hint="eastAsia"/>
        </w:rPr>
        <w:t>本例假设</w:t>
      </w:r>
      <w:r>
        <w:t xml:space="preserve"> fork </w:t>
      </w:r>
      <w:r>
        <w:rPr>
          <w:rFonts w:hint="eastAsia"/>
        </w:rPr>
        <w:t>到了一个叫</w:t>
      </w:r>
      <w:r>
        <w:rPr>
          <w:rFonts w:hint="eastAsia"/>
        </w:rPr>
        <w:t xml:space="preserve"> </w:t>
      </w:r>
      <w:r w:rsidRPr="00374A3A">
        <w:rPr>
          <w:i/>
          <w:iCs/>
          <w:color w:val="808080" w:themeColor="background1" w:themeShade="80"/>
        </w:rPr>
        <w:t>Glibc</w:t>
      </w:r>
      <w:r>
        <w:t xml:space="preserve"> </w:t>
      </w:r>
      <w:r>
        <w:rPr>
          <w:rFonts w:hint="eastAsia"/>
        </w:rPr>
        <w:t>的仓库中（您应该</w:t>
      </w:r>
      <w:r>
        <w:t xml:space="preserve"> fork </w:t>
      </w:r>
      <w:r>
        <w:rPr>
          <w:rFonts w:hint="eastAsia"/>
        </w:rPr>
        <w:t>到自己仓库中）：</w:t>
      </w:r>
    </w:p>
    <w:p w14:paraId="349089F5" w14:textId="6DAB059C" w:rsidR="0046263D" w:rsidRDefault="0046263D" w:rsidP="0056604F">
      <w:pPr>
        <w:pStyle w:val="12"/>
      </w:pPr>
      <w:r w:rsidRPr="0046263D">
        <w:rPr>
          <w:noProof/>
        </w:rPr>
        <w:lastRenderedPageBreak/>
        <w:drawing>
          <wp:inline distT="0" distB="0" distL="0" distR="0" wp14:anchorId="4B37F058" wp14:editId="638EAF96">
            <wp:extent cx="4090987" cy="2236944"/>
            <wp:effectExtent l="19050" t="19050" r="24130" b="1143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90987" cy="22369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031361" w14:textId="51CD4B0D" w:rsidR="00B47CBC" w:rsidRDefault="00B47CBC" w:rsidP="0056604F">
      <w:pPr>
        <w:pStyle w:val="12"/>
      </w:pPr>
      <w:r>
        <w:rPr>
          <w:rFonts w:hint="eastAsia"/>
        </w:rPr>
        <w:t>如图中所示，</w:t>
      </w:r>
      <w:r w:rsidRPr="00437F71">
        <w:rPr>
          <w:rFonts w:hint="eastAsia"/>
          <w:i/>
          <w:iCs/>
          <w:color w:val="808080" w:themeColor="background1" w:themeShade="80"/>
        </w:rPr>
        <w:t>G</w:t>
      </w:r>
      <w:r w:rsidRPr="00437F71">
        <w:rPr>
          <w:i/>
          <w:iCs/>
          <w:color w:val="808080" w:themeColor="background1" w:themeShade="80"/>
        </w:rPr>
        <w:t>libc</w:t>
      </w:r>
      <w:r>
        <w:t xml:space="preserve"> </w:t>
      </w:r>
      <w:r>
        <w:rPr>
          <w:rFonts w:hint="eastAsia"/>
        </w:rPr>
        <w:t>为组织，而您</w:t>
      </w:r>
      <w:r w:rsidR="00437F71">
        <w:rPr>
          <w:rFonts w:hint="eastAsia"/>
        </w:rPr>
        <w:t>的账号一般为个人，两者提交</w:t>
      </w:r>
      <w:r w:rsidR="00437F71">
        <w:rPr>
          <w:rFonts w:hint="eastAsia"/>
        </w:rPr>
        <w:t xml:space="preserve"> PR</w:t>
      </w:r>
      <w:r w:rsidR="00437F71">
        <w:t xml:space="preserve"> </w:t>
      </w:r>
      <w:r w:rsidR="00437F71">
        <w:rPr>
          <w:rFonts w:hint="eastAsia"/>
        </w:rPr>
        <w:t>的流程基本是相同的。</w:t>
      </w:r>
    </w:p>
    <w:p w14:paraId="6E2CB05D" w14:textId="77777777" w:rsidR="00DE7962" w:rsidRDefault="00DE7962" w:rsidP="0056604F">
      <w:pPr>
        <w:pStyle w:val="12"/>
      </w:pPr>
    </w:p>
    <w:p w14:paraId="76FCA894" w14:textId="0CDBFAAF" w:rsidR="0046263D" w:rsidRDefault="005B12B7" w:rsidP="0056604F">
      <w:pPr>
        <w:pStyle w:val="12"/>
      </w:pPr>
      <w:r>
        <w:rPr>
          <w:rFonts w:hint="eastAsia"/>
        </w:rPr>
        <w:t>完成后该仓库会出现在自己的主页下：</w:t>
      </w:r>
    </w:p>
    <w:p w14:paraId="16366315" w14:textId="0F0A4374" w:rsidR="005B12B7" w:rsidRDefault="005B12B7" w:rsidP="0056604F">
      <w:pPr>
        <w:pStyle w:val="12"/>
      </w:pPr>
      <w:r w:rsidRPr="005B12B7">
        <w:rPr>
          <w:noProof/>
        </w:rPr>
        <w:drawing>
          <wp:inline distT="0" distB="0" distL="0" distR="0" wp14:anchorId="2CD9626D" wp14:editId="47A83078">
            <wp:extent cx="4110037" cy="1629688"/>
            <wp:effectExtent l="19050" t="19050" r="24130" b="279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18901" cy="163320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A278C" w14:textId="77777777" w:rsidR="00DE7962" w:rsidRDefault="00DE7962" w:rsidP="00657CD7">
      <w:pPr>
        <w:pStyle w:val="12"/>
      </w:pPr>
    </w:p>
    <w:p w14:paraId="5F9A7EEB" w14:textId="4E4C1EE5" w:rsidR="002C2A01" w:rsidRDefault="005B12B7" w:rsidP="00657CD7">
      <w:pPr>
        <w:pStyle w:val="12"/>
      </w:pPr>
      <w:r>
        <w:rPr>
          <w:rFonts w:hint="eastAsia"/>
        </w:rPr>
        <w:t>注意：如果之前已经</w:t>
      </w:r>
      <w:r>
        <w:rPr>
          <w:rFonts w:hint="eastAsia"/>
        </w:rPr>
        <w:t>fork</w:t>
      </w:r>
      <w:r>
        <w:rPr>
          <w:rFonts w:hint="eastAsia"/>
        </w:rPr>
        <w:t>该代码仓又想要删除后重新</w:t>
      </w:r>
      <w:r>
        <w:rPr>
          <w:rFonts w:hint="eastAsia"/>
        </w:rPr>
        <w:t>fork</w:t>
      </w:r>
      <w:r>
        <w:rPr>
          <w:rFonts w:hint="eastAsia"/>
        </w:rPr>
        <w:t>，则可以先进入自己的代码仓，然后进入“</w:t>
      </w:r>
      <w:r>
        <w:rPr>
          <w:rFonts w:hint="eastAsia"/>
        </w:rPr>
        <w:t>Settings</w:t>
      </w:r>
      <w:r>
        <w:rPr>
          <w:rFonts w:hint="eastAsia"/>
        </w:rPr>
        <w:t>（设置）”页面，点击左侧导航栏的“</w:t>
      </w:r>
      <w:r>
        <w:rPr>
          <w:rFonts w:hint="eastAsia"/>
        </w:rPr>
        <w:t>D</w:t>
      </w:r>
      <w:r>
        <w:t>elete</w:t>
      </w:r>
      <w:r>
        <w:rPr>
          <w:rFonts w:hint="eastAsia"/>
        </w:rPr>
        <w:t>（删除）”链接，</w:t>
      </w:r>
      <w:r w:rsidRPr="00F562E9">
        <w:t>在确认操作后，要求对用户进行密码校验确认。校验密码后即可删除仓库。</w:t>
      </w:r>
    </w:p>
    <w:p w14:paraId="426381C2" w14:textId="6AF30458" w:rsidR="002C2A01" w:rsidRDefault="002C2A01" w:rsidP="0056604F">
      <w:pPr>
        <w:pStyle w:val="12"/>
      </w:pPr>
      <w:r w:rsidRPr="002C2A01">
        <w:rPr>
          <w:rFonts w:hint="eastAsia"/>
        </w:rPr>
        <w:t>在</w:t>
      </w:r>
      <w:r w:rsidRPr="002C2A01">
        <w:t>gitee</w:t>
      </w:r>
      <w:r w:rsidRPr="002C2A01">
        <w:t>页面上</w:t>
      </w:r>
      <w:r w:rsidRPr="002C2A01">
        <w:t>fork</w:t>
      </w:r>
      <w:r w:rsidRPr="002C2A01">
        <w:t>完毕后，下面的步骤在</w:t>
      </w:r>
      <w:r w:rsidRPr="002C2A01">
        <w:t>git</w:t>
      </w:r>
      <w:r w:rsidRPr="002C2A01">
        <w:t>命令窗口运行</w:t>
      </w:r>
      <w:r w:rsidRPr="002C2A01">
        <w:t>git</w:t>
      </w:r>
      <w:r w:rsidRPr="002C2A01">
        <w:t>命令</w:t>
      </w:r>
      <w:r>
        <w:rPr>
          <w:rFonts w:hint="eastAsia"/>
        </w:rPr>
        <w:t>。</w:t>
      </w:r>
    </w:p>
    <w:p w14:paraId="261D98FE" w14:textId="38860D80" w:rsidR="005B12B7" w:rsidRDefault="005B12B7" w:rsidP="00DE7962">
      <w:pPr>
        <w:pStyle w:val="3"/>
      </w:pPr>
      <w:r>
        <w:rPr>
          <w:rFonts w:hint="eastAsia"/>
        </w:rPr>
        <w:t>将自己</w:t>
      </w:r>
      <w:r w:rsidR="0022102E">
        <w:rPr>
          <w:rFonts w:hint="eastAsia"/>
        </w:rPr>
        <w:t>账号下这个</w:t>
      </w:r>
      <w:r w:rsidR="0022102E">
        <w:rPr>
          <w:rFonts w:hint="eastAsia"/>
        </w:rPr>
        <w:t xml:space="preserve"> fork</w:t>
      </w:r>
      <w:r w:rsidR="0022102E">
        <w:t xml:space="preserve"> </w:t>
      </w:r>
      <w:r w:rsidR="0022102E">
        <w:rPr>
          <w:rFonts w:hint="eastAsia"/>
        </w:rPr>
        <w:t>而来的仓库</w:t>
      </w:r>
      <w:r w:rsidR="0022102E">
        <w:rPr>
          <w:rFonts w:hint="eastAsia"/>
        </w:rPr>
        <w:t xml:space="preserve"> </w:t>
      </w:r>
      <w:r w:rsidR="0022102E">
        <w:t xml:space="preserve">git clone </w:t>
      </w:r>
      <w:r w:rsidR="0022102E">
        <w:rPr>
          <w:rFonts w:hint="eastAsia"/>
        </w:rPr>
        <w:t>到本地</w:t>
      </w:r>
    </w:p>
    <w:p w14:paraId="32DA1DA3" w14:textId="77777777" w:rsidR="00F0248D" w:rsidRDefault="00F0248D" w:rsidP="00F0248D">
      <w:pPr>
        <w:pStyle w:val="2"/>
      </w:pPr>
      <w:r>
        <w:t>git clone https://gitee.com/glibc/lanzhou_university_2021.git</w:t>
      </w:r>
    </w:p>
    <w:p w14:paraId="1879F300" w14:textId="6199C7C7" w:rsidR="00F0248D" w:rsidRDefault="00F0248D" w:rsidP="00F0248D">
      <w:pPr>
        <w:pStyle w:val="2"/>
      </w:pPr>
      <w:r>
        <w:t>cd lanzhou_university_2021/</w:t>
      </w:r>
    </w:p>
    <w:p w14:paraId="5B1C909F" w14:textId="3B682E39" w:rsidR="0022102E" w:rsidRDefault="00F0248D" w:rsidP="00F0248D">
      <w:pPr>
        <w:pStyle w:val="2"/>
      </w:pPr>
      <w:r>
        <w:t>git status # Be at master branch</w:t>
      </w:r>
    </w:p>
    <w:p w14:paraId="7BAD8E69" w14:textId="483AD69D" w:rsidR="0022102E" w:rsidRDefault="00F0248D" w:rsidP="00DE7962">
      <w:pPr>
        <w:pStyle w:val="3"/>
      </w:pPr>
      <w:r>
        <w:rPr>
          <w:rFonts w:hint="eastAsia"/>
        </w:rPr>
        <w:t>创建自己的新分支</w:t>
      </w:r>
    </w:p>
    <w:p w14:paraId="0D1C948D" w14:textId="66CA0212" w:rsidR="00F0248D" w:rsidRDefault="00F0248D" w:rsidP="00F0248D">
      <w:pPr>
        <w:pStyle w:val="2"/>
      </w:pPr>
      <w:r>
        <w:t xml:space="preserve">git git checkout -b </w:t>
      </w:r>
      <w:r w:rsidRPr="00D77C85">
        <w:rPr>
          <w:i/>
          <w:iCs/>
        </w:rPr>
        <w:t>101010-zhaoxiaohu</w:t>
      </w:r>
    </w:p>
    <w:p w14:paraId="0793B148" w14:textId="1C1F8957" w:rsidR="00E135DD" w:rsidRDefault="00F0248D" w:rsidP="00F543E4">
      <w:pPr>
        <w:pStyle w:val="2"/>
        <w:rPr>
          <w:lang w:eastAsia="zh-CN"/>
        </w:rPr>
      </w:pPr>
      <w:r>
        <w:t xml:space="preserve">git status # </w:t>
      </w:r>
      <w:r>
        <w:rPr>
          <w:rFonts w:hint="eastAsia"/>
          <w:lang w:eastAsia="zh-CN"/>
        </w:rPr>
        <w:t>B</w:t>
      </w:r>
      <w:r>
        <w:t xml:space="preserve">e in </w:t>
      </w:r>
      <w:r w:rsidRPr="00D77C85">
        <w:rPr>
          <w:i/>
          <w:iCs/>
        </w:rPr>
        <w:t>101010-zhaoxiaohu</w:t>
      </w:r>
      <w:r>
        <w:t xml:space="preserve"> </w:t>
      </w:r>
      <w:r>
        <w:rPr>
          <w:rFonts w:hint="eastAsia"/>
          <w:lang w:eastAsia="zh-CN"/>
        </w:rPr>
        <w:t>branch</w:t>
      </w:r>
    </w:p>
    <w:p w14:paraId="00E49FAF" w14:textId="7DC690B5" w:rsidR="00F543E4" w:rsidRDefault="00F543E4" w:rsidP="00F543E4">
      <w:pPr>
        <w:pStyle w:val="12"/>
      </w:pPr>
      <w:r>
        <w:rPr>
          <w:rFonts w:hint="eastAsia"/>
        </w:rPr>
        <w:t>注意命令中“</w:t>
      </w:r>
      <w:r w:rsidRPr="00F543E4">
        <w:rPr>
          <w:i/>
          <w:iCs/>
          <w:color w:val="808080" w:themeColor="background1" w:themeShade="80"/>
        </w:rPr>
        <w:t>101010-zhaoxiaohu</w:t>
      </w:r>
      <w:r>
        <w:rPr>
          <w:rFonts w:hint="eastAsia"/>
        </w:rPr>
        <w:t>”</w:t>
      </w:r>
      <w:r w:rsidR="00704286">
        <w:rPr>
          <w:rFonts w:hint="eastAsia"/>
        </w:rPr>
        <w:t>只是举例，同学们可以改成自己的“学号</w:t>
      </w:r>
      <w:r w:rsidR="00704286">
        <w:rPr>
          <w:rFonts w:hint="eastAsia"/>
        </w:rPr>
        <w:t>-</w:t>
      </w:r>
      <w:r w:rsidR="00704286">
        <w:rPr>
          <w:rFonts w:hint="eastAsia"/>
        </w:rPr>
        <w:t>姓名拼英”。</w:t>
      </w:r>
    </w:p>
    <w:p w14:paraId="3CA9FD5E" w14:textId="6069C581" w:rsidR="00A217E6" w:rsidRDefault="00A217E6" w:rsidP="00DE7962">
      <w:pPr>
        <w:pStyle w:val="3"/>
      </w:pPr>
      <w:r>
        <w:rPr>
          <w:rFonts w:hint="eastAsia"/>
        </w:rPr>
        <w:t>创建自己文件夹</w:t>
      </w:r>
    </w:p>
    <w:p w14:paraId="0934906E" w14:textId="77777777" w:rsidR="00A217E6" w:rsidRDefault="00A217E6" w:rsidP="00A217E6">
      <w:pPr>
        <w:pStyle w:val="2"/>
      </w:pPr>
      <w:r>
        <w:t xml:space="preserve">mkdir </w:t>
      </w:r>
      <w:r w:rsidRPr="00D77C85">
        <w:rPr>
          <w:i/>
          <w:iCs/>
        </w:rPr>
        <w:t>101010-zhaoxiaohu</w:t>
      </w:r>
    </w:p>
    <w:p w14:paraId="54CAD535" w14:textId="40958E6C" w:rsidR="00A217E6" w:rsidRDefault="00A217E6" w:rsidP="00A217E6">
      <w:pPr>
        <w:pStyle w:val="2"/>
      </w:pPr>
      <w:r>
        <w:lastRenderedPageBreak/>
        <w:t xml:space="preserve">cd </w:t>
      </w:r>
      <w:r w:rsidRPr="00D77C85">
        <w:rPr>
          <w:i/>
          <w:iCs/>
        </w:rPr>
        <w:t>101010-zhaoxiaohu</w:t>
      </w:r>
    </w:p>
    <w:p w14:paraId="64AB7E8E" w14:textId="3038F0F0" w:rsidR="00DE7962" w:rsidRDefault="00A217E6" w:rsidP="00DE7962">
      <w:pPr>
        <w:pStyle w:val="3"/>
      </w:pPr>
      <w:r>
        <w:rPr>
          <w:rFonts w:hint="eastAsia"/>
        </w:rPr>
        <w:t>在自己文件夹</w:t>
      </w:r>
      <w:r w:rsidR="00F0248D">
        <w:rPr>
          <w:rFonts w:hint="eastAsia"/>
        </w:rPr>
        <w:t>加入自己的实验截图等</w:t>
      </w:r>
    </w:p>
    <w:p w14:paraId="4E4DA25F" w14:textId="2C9ED704" w:rsidR="0022102E" w:rsidRDefault="00F0248D" w:rsidP="0056604F">
      <w:pPr>
        <w:pStyle w:val="12"/>
      </w:pPr>
      <w:r>
        <w:rPr>
          <w:rFonts w:hint="eastAsia"/>
        </w:rPr>
        <w:t>此处以修改</w:t>
      </w:r>
      <w:r>
        <w:rPr>
          <w:rFonts w:hint="eastAsia"/>
        </w:rPr>
        <w:t xml:space="preserve"> </w:t>
      </w:r>
      <w:r w:rsidRPr="00F0248D">
        <w:t>README.md</w:t>
      </w:r>
      <w:r>
        <w:t xml:space="preserve"> </w:t>
      </w:r>
      <w:r>
        <w:rPr>
          <w:rFonts w:hint="eastAsia"/>
        </w:rPr>
        <w:t>为例进行说明：</w:t>
      </w:r>
    </w:p>
    <w:p w14:paraId="6F7FB34C" w14:textId="77777777" w:rsidR="00A217E6" w:rsidRDefault="00A217E6" w:rsidP="00A217E6">
      <w:pPr>
        <w:pStyle w:val="2"/>
      </w:pPr>
      <w:r>
        <w:t>touch README.md</w:t>
      </w:r>
    </w:p>
    <w:p w14:paraId="41FE84B8" w14:textId="61D9507F" w:rsidR="00F0248D" w:rsidRDefault="00A217E6" w:rsidP="00A217E6">
      <w:pPr>
        <w:pStyle w:val="2"/>
      </w:pPr>
      <w:r>
        <w:t>vim README.md # Edit it, for instance.</w:t>
      </w:r>
    </w:p>
    <w:p w14:paraId="0749A65A" w14:textId="12295841" w:rsidR="00F0248D" w:rsidRDefault="009D25C2" w:rsidP="00DE7962">
      <w:pPr>
        <w:pStyle w:val="3"/>
      </w:pPr>
      <w:r>
        <w:rPr>
          <w:rFonts w:hint="eastAsia"/>
        </w:rPr>
        <w:t>进行</w:t>
      </w:r>
      <w:r>
        <w:rPr>
          <w:rFonts w:hint="eastAsia"/>
        </w:rPr>
        <w:t xml:space="preserve"> commit</w:t>
      </w:r>
    </w:p>
    <w:p w14:paraId="0501FE1A" w14:textId="14DC2F91" w:rsidR="00676EF2" w:rsidRDefault="00676EF2" w:rsidP="009D25C2">
      <w:pPr>
        <w:pStyle w:val="2"/>
      </w:pPr>
      <w:r w:rsidRPr="00676EF2">
        <w:t>git add ../</w:t>
      </w:r>
      <w:r w:rsidRPr="00D77C85">
        <w:rPr>
          <w:i/>
          <w:iCs/>
        </w:rPr>
        <w:t>101010-zhaoxiaohu</w:t>
      </w:r>
      <w:r w:rsidRPr="00676EF2">
        <w:t>/</w:t>
      </w:r>
    </w:p>
    <w:p w14:paraId="5DC708C2" w14:textId="63DF3505" w:rsidR="009D25C2" w:rsidRDefault="009D25C2" w:rsidP="009D25C2">
      <w:pPr>
        <w:pStyle w:val="2"/>
      </w:pPr>
      <w:r w:rsidRPr="009D25C2">
        <w:t>git commit -s -a</w:t>
      </w:r>
    </w:p>
    <w:p w14:paraId="6EE1E6AB" w14:textId="571140F4" w:rsidR="009D25C2" w:rsidRDefault="009D25C2" w:rsidP="0056604F">
      <w:pPr>
        <w:pStyle w:val="12"/>
      </w:pPr>
      <w:r>
        <w:rPr>
          <w:rFonts w:hint="eastAsia"/>
        </w:rPr>
        <w:t>和在</w:t>
      </w:r>
      <w:r>
        <w:rPr>
          <w:rFonts w:hint="eastAsia"/>
        </w:rPr>
        <w:t xml:space="preserve"> vim</w:t>
      </w:r>
      <w:r>
        <w:t xml:space="preserve"> </w:t>
      </w:r>
      <w:r>
        <w:rPr>
          <w:rFonts w:hint="eastAsia"/>
        </w:rPr>
        <w:t>中进行编辑相似，编辑</w:t>
      </w:r>
      <w:r>
        <w:rPr>
          <w:rFonts w:hint="eastAsia"/>
        </w:rPr>
        <w:t xml:space="preserve"> commit</w:t>
      </w:r>
      <w:r>
        <w:t xml:space="preserve"> </w:t>
      </w:r>
      <w:r>
        <w:rPr>
          <w:rFonts w:hint="eastAsia"/>
        </w:rPr>
        <w:t>title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commit</w:t>
      </w:r>
      <w:r>
        <w:t xml:space="preserve"> </w:t>
      </w:r>
      <w:r>
        <w:rPr>
          <w:rFonts w:hint="eastAsia"/>
        </w:rPr>
        <w:t>message</w:t>
      </w:r>
      <w:r>
        <w:rPr>
          <w:rFonts w:hint="eastAsia"/>
        </w:rPr>
        <w:t>。</w:t>
      </w:r>
    </w:p>
    <w:p w14:paraId="4BF5AAA1" w14:textId="7A491D22" w:rsidR="009D25C2" w:rsidRDefault="0050641A" w:rsidP="00DE7962">
      <w:pPr>
        <w:pStyle w:val="3"/>
      </w:pPr>
      <w:r>
        <w:rPr>
          <w:rFonts w:hint="eastAsia"/>
        </w:rPr>
        <w:t>第一次</w:t>
      </w:r>
      <w:r>
        <w:rPr>
          <w:rFonts w:hint="eastAsia"/>
        </w:rPr>
        <w:t xml:space="preserve"> push</w:t>
      </w:r>
    </w:p>
    <w:p w14:paraId="159B1F6D" w14:textId="4C8BB9B6" w:rsidR="0050641A" w:rsidRDefault="0050641A" w:rsidP="0050641A">
      <w:pPr>
        <w:pStyle w:val="2"/>
      </w:pPr>
      <w:r w:rsidRPr="0050641A">
        <w:t xml:space="preserve">git push --set-upstream origin </w:t>
      </w:r>
      <w:r w:rsidRPr="00D77C85">
        <w:rPr>
          <w:i/>
          <w:iCs/>
        </w:rPr>
        <w:t>101010-zhaoxiaohu</w:t>
      </w:r>
    </w:p>
    <w:p w14:paraId="27605C87" w14:textId="061EEB4B" w:rsidR="0050641A" w:rsidRDefault="0050641A" w:rsidP="00DE7962">
      <w:pPr>
        <w:pStyle w:val="3"/>
      </w:pPr>
      <w:r>
        <w:rPr>
          <w:rFonts w:hint="eastAsia"/>
        </w:rPr>
        <w:t>再次进行修改</w:t>
      </w:r>
    </w:p>
    <w:p w14:paraId="6B354CF2" w14:textId="3FD7AE3A" w:rsidR="00DE7962" w:rsidRDefault="00DE7962" w:rsidP="00DE7962">
      <w:pPr>
        <w:pStyle w:val="12"/>
      </w:pPr>
      <w:r>
        <w:rPr>
          <w:rFonts w:hint="eastAsia"/>
        </w:rPr>
        <w:t>此处仍以修改</w:t>
      </w:r>
      <w:r>
        <w:rPr>
          <w:rFonts w:hint="eastAsia"/>
        </w:rPr>
        <w:t xml:space="preserve"> </w:t>
      </w:r>
      <w:r>
        <w:t>README</w:t>
      </w:r>
      <w:r>
        <w:rPr>
          <w:rFonts w:hint="eastAsia"/>
        </w:rPr>
        <w:t>.</w:t>
      </w:r>
      <w:r>
        <w:t xml:space="preserve">md </w:t>
      </w:r>
      <w:r>
        <w:rPr>
          <w:rFonts w:hint="eastAsia"/>
        </w:rPr>
        <w:t>文件为例：</w:t>
      </w:r>
    </w:p>
    <w:p w14:paraId="6BD38C19" w14:textId="77777777" w:rsidR="0050641A" w:rsidRDefault="0050641A" w:rsidP="0050641A">
      <w:pPr>
        <w:pStyle w:val="2"/>
      </w:pPr>
      <w:r>
        <w:t>vim README.md # Update it again, for instance.</w:t>
      </w:r>
    </w:p>
    <w:p w14:paraId="2DB285A2" w14:textId="76352DF3" w:rsidR="0050641A" w:rsidRDefault="0050641A" w:rsidP="00DE7962">
      <w:pPr>
        <w:pStyle w:val="3"/>
      </w:pPr>
      <w:r>
        <w:rPr>
          <w:rFonts w:hint="eastAsia"/>
        </w:rPr>
        <w:t>再次</w:t>
      </w:r>
      <w:r>
        <w:rPr>
          <w:rFonts w:hint="eastAsia"/>
        </w:rPr>
        <w:t xml:space="preserve"> commit</w:t>
      </w:r>
    </w:p>
    <w:p w14:paraId="34BD6DA5" w14:textId="77777777" w:rsidR="0050641A" w:rsidRDefault="0050641A" w:rsidP="0050641A">
      <w:pPr>
        <w:pStyle w:val="2"/>
      </w:pPr>
      <w:r>
        <w:t>git commit -s -a</w:t>
      </w:r>
    </w:p>
    <w:p w14:paraId="62242BF4" w14:textId="2C2C527B" w:rsidR="0050641A" w:rsidRDefault="0050641A" w:rsidP="00DE7962">
      <w:pPr>
        <w:pStyle w:val="3"/>
      </w:pPr>
      <w:r>
        <w:rPr>
          <w:rFonts w:hint="eastAsia"/>
        </w:rPr>
        <w:t>再次</w:t>
      </w:r>
      <w:r>
        <w:rPr>
          <w:rFonts w:hint="eastAsia"/>
        </w:rPr>
        <w:t xml:space="preserve"> push</w:t>
      </w:r>
    </w:p>
    <w:p w14:paraId="20B727C1" w14:textId="3E2E4291" w:rsidR="0050641A" w:rsidRDefault="0050641A" w:rsidP="0050641A">
      <w:pPr>
        <w:pStyle w:val="2"/>
      </w:pPr>
      <w:r>
        <w:t xml:space="preserve">git push origin </w:t>
      </w:r>
      <w:r w:rsidRPr="00D77C85">
        <w:rPr>
          <w:i/>
          <w:iCs/>
        </w:rPr>
        <w:t>101010-zhaoxiaohu</w:t>
      </w:r>
      <w:r>
        <w:t xml:space="preserve"> # the second, third... push</w:t>
      </w:r>
    </w:p>
    <w:p w14:paraId="0FBC927D" w14:textId="6AC1124D" w:rsidR="0050641A" w:rsidRDefault="0050641A" w:rsidP="0050641A">
      <w:pPr>
        <w:pStyle w:val="12"/>
      </w:pPr>
      <w:r>
        <w:rPr>
          <w:rFonts w:hint="eastAsia"/>
        </w:rPr>
        <w:t>注意这时不需要像第一次那么</w:t>
      </w:r>
      <w:r>
        <w:rPr>
          <w:rFonts w:hint="eastAsia"/>
        </w:rPr>
        <w:t xml:space="preserve"> push</w:t>
      </w:r>
      <w:r>
        <w:t xml:space="preserve"> </w:t>
      </w:r>
      <w:r>
        <w:rPr>
          <w:rFonts w:hint="eastAsia"/>
        </w:rPr>
        <w:t>了。</w:t>
      </w:r>
    </w:p>
    <w:p w14:paraId="2D7CD11C" w14:textId="591476C4" w:rsidR="0050641A" w:rsidRDefault="00951BF7" w:rsidP="00951BF7">
      <w:pPr>
        <w:pStyle w:val="3"/>
      </w:pPr>
      <w:r>
        <w:rPr>
          <w:rFonts w:hint="eastAsia"/>
        </w:rPr>
        <w:t>查看</w:t>
      </w:r>
      <w:r>
        <w:rPr>
          <w:rFonts w:hint="eastAsia"/>
        </w:rPr>
        <w:t xml:space="preserve"> log</w:t>
      </w:r>
    </w:p>
    <w:p w14:paraId="44F8FDB0" w14:textId="286EE947" w:rsidR="0050641A" w:rsidRDefault="0050641A" w:rsidP="0050641A">
      <w:pPr>
        <w:pStyle w:val="2"/>
      </w:pPr>
      <w:r>
        <w:t>git log # Review</w:t>
      </w:r>
    </w:p>
    <w:p w14:paraId="0CC2E933" w14:textId="77777777" w:rsidR="0050641A" w:rsidRDefault="0050641A" w:rsidP="0056604F">
      <w:pPr>
        <w:pStyle w:val="12"/>
      </w:pPr>
    </w:p>
    <w:p w14:paraId="7CF43231" w14:textId="71D06EC7" w:rsidR="009D25C2" w:rsidRDefault="00951BF7" w:rsidP="0056604F">
      <w:pPr>
        <w:pStyle w:val="12"/>
      </w:pPr>
      <w:r>
        <w:rPr>
          <w:rFonts w:hint="eastAsia"/>
        </w:rPr>
        <w:t>如此反复直到修改满意为止</w:t>
      </w:r>
      <w:r w:rsidR="00E96A3A">
        <w:rPr>
          <w:rFonts w:hint="eastAsia"/>
        </w:rPr>
        <w:t>。</w:t>
      </w:r>
    </w:p>
    <w:p w14:paraId="723853FB" w14:textId="3BE2FD1F" w:rsidR="00CD093D" w:rsidRPr="00CD093D" w:rsidRDefault="00CD093D" w:rsidP="00CD093D">
      <w:pPr>
        <w:pStyle w:val="Heading2"/>
      </w:pPr>
      <w:bookmarkStart w:id="59" w:name="_Toc92876284"/>
      <w:r>
        <w:rPr>
          <w:rFonts w:hint="eastAsia"/>
          <w:lang w:eastAsia="zh-CN"/>
        </w:rPr>
        <w:t>提交</w:t>
      </w:r>
      <w:r w:rsidR="00C71DBC">
        <w:rPr>
          <w:rFonts w:hint="eastAsia"/>
          <w:lang w:eastAsia="zh-CN"/>
        </w:rPr>
        <w:t xml:space="preserve"> PR</w:t>
      </w:r>
      <w:bookmarkEnd w:id="59"/>
    </w:p>
    <w:p w14:paraId="0ED70938" w14:textId="6233B20B" w:rsidR="00F543E4" w:rsidRDefault="00F543E4" w:rsidP="0056604F">
      <w:pPr>
        <w:pStyle w:val="12"/>
      </w:pPr>
      <w:r>
        <w:rPr>
          <w:rFonts w:hint="eastAsia"/>
        </w:rPr>
        <w:t>在前面的步骤中</w:t>
      </w:r>
      <w:r>
        <w:rPr>
          <w:rFonts w:hint="eastAsia"/>
        </w:rPr>
        <w:t xml:space="preserve"> g</w:t>
      </w:r>
      <w:r>
        <w:t xml:space="preserve">it push </w:t>
      </w:r>
      <w:r>
        <w:rPr>
          <w:rFonts w:hint="eastAsia"/>
        </w:rPr>
        <w:t>之后，自己仓库远端的代码上就会出现自己新建的分支（</w:t>
      </w:r>
      <w:r w:rsidR="00D77C85">
        <w:rPr>
          <w:rFonts w:hint="eastAsia"/>
        </w:rPr>
        <w:t>本例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 w:rsidRPr="00F543E4">
        <w:rPr>
          <w:i/>
          <w:iCs/>
          <w:color w:val="808080" w:themeColor="background1" w:themeShade="80"/>
        </w:rPr>
        <w:t>101010-zhaoxiaohu</w:t>
      </w:r>
      <w:r>
        <w:rPr>
          <w:rFonts w:hint="eastAsia"/>
        </w:rPr>
        <w:t>）：</w:t>
      </w:r>
    </w:p>
    <w:p w14:paraId="24EBCF45" w14:textId="057B56B9" w:rsidR="00F543E4" w:rsidRDefault="00F543E4" w:rsidP="0056604F">
      <w:pPr>
        <w:pStyle w:val="12"/>
      </w:pPr>
      <w:r w:rsidRPr="00E135DD">
        <w:rPr>
          <w:noProof/>
        </w:rPr>
        <w:lastRenderedPageBreak/>
        <w:drawing>
          <wp:inline distT="0" distB="0" distL="0" distR="0" wp14:anchorId="67BAA3B6" wp14:editId="7E277945">
            <wp:extent cx="4100512" cy="1597136"/>
            <wp:effectExtent l="19050" t="19050" r="14605" b="222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30446" cy="160879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FA057" w14:textId="77777777" w:rsidR="000F7E32" w:rsidRDefault="000F7E32" w:rsidP="0056604F">
      <w:pPr>
        <w:pStyle w:val="12"/>
      </w:pPr>
    </w:p>
    <w:p w14:paraId="0BD57263" w14:textId="35BCCF64" w:rsidR="005B54DA" w:rsidRDefault="00386BCE" w:rsidP="0056604F">
      <w:pPr>
        <w:pStyle w:val="12"/>
      </w:pPr>
      <w:r>
        <w:rPr>
          <w:rFonts w:hint="eastAsia"/>
        </w:rPr>
        <w:t>在</w:t>
      </w:r>
      <w:r w:rsidR="000F7E32">
        <w:rPr>
          <w:rFonts w:hint="eastAsia"/>
        </w:rPr>
        <w:t>这个分支中</w:t>
      </w:r>
      <w:r>
        <w:rPr>
          <w:rFonts w:hint="eastAsia"/>
        </w:rPr>
        <w:t>检查自己提交的作业是否正常后</w:t>
      </w:r>
      <w:r w:rsidR="00615414">
        <w:rPr>
          <w:rFonts w:hint="eastAsia"/>
        </w:rPr>
        <w:t>就可以</w:t>
      </w:r>
      <w:r w:rsidR="000F7E32">
        <w:rPr>
          <w:rFonts w:hint="eastAsia"/>
        </w:rPr>
        <w:t>提交</w:t>
      </w:r>
      <w:r>
        <w:rPr>
          <w:rFonts w:hint="eastAsia"/>
        </w:rPr>
        <w:t xml:space="preserve"> PR</w:t>
      </w:r>
      <w:r w:rsidR="00615414">
        <w:t xml:space="preserve"> </w:t>
      </w:r>
      <w:r w:rsidR="00615414">
        <w:rPr>
          <w:rFonts w:hint="eastAsia"/>
        </w:rPr>
        <w:t>了</w:t>
      </w:r>
      <w:r w:rsidR="008A6374">
        <w:rPr>
          <w:rFonts w:hint="eastAsia"/>
        </w:rPr>
        <w:t>。</w:t>
      </w:r>
    </w:p>
    <w:p w14:paraId="13433C2A" w14:textId="3D709F2F" w:rsidR="008A6374" w:rsidRDefault="004237A4" w:rsidP="008A6374">
      <w:pPr>
        <w:pStyle w:val="3"/>
      </w:pPr>
      <w:r>
        <w:rPr>
          <w:rFonts w:hint="eastAsia"/>
        </w:rPr>
        <w:t>新建</w:t>
      </w:r>
      <w:r>
        <w:rPr>
          <w:rFonts w:hint="eastAsia"/>
        </w:rPr>
        <w:t xml:space="preserve"> </w:t>
      </w:r>
      <w:r w:rsidR="008A6374">
        <w:rPr>
          <w:rFonts w:hint="eastAsia"/>
        </w:rPr>
        <w:t>P</w:t>
      </w:r>
      <w:r w:rsidR="008A6374">
        <w:t>ull Requests</w:t>
      </w:r>
    </w:p>
    <w:p w14:paraId="3E420555" w14:textId="1AFF66DA" w:rsidR="00FB131D" w:rsidRDefault="00FB131D" w:rsidP="00FB131D">
      <w:pPr>
        <w:pStyle w:val="12"/>
      </w:pPr>
      <w:r w:rsidRPr="008A6374">
        <w:t>点击</w:t>
      </w:r>
      <w:r w:rsidRPr="008A6374">
        <w:t>“Pull Requests”</w:t>
      </w:r>
      <w:r w:rsidRPr="008A6374">
        <w:t>按钮</w:t>
      </w:r>
      <w:r>
        <w:rPr>
          <w:rFonts w:hint="eastAsia"/>
        </w:rPr>
        <w:t>进入该页面：</w:t>
      </w:r>
    </w:p>
    <w:p w14:paraId="50C02525" w14:textId="4CF8F804" w:rsidR="008A6374" w:rsidRDefault="00AE17E2" w:rsidP="0056604F">
      <w:pPr>
        <w:pStyle w:val="12"/>
      </w:pPr>
      <w:r w:rsidRPr="00AE17E2">
        <w:rPr>
          <w:noProof/>
        </w:rPr>
        <w:drawing>
          <wp:inline distT="0" distB="0" distL="0" distR="0" wp14:anchorId="064F9C74" wp14:editId="1ABED704">
            <wp:extent cx="5181638" cy="1219209"/>
            <wp:effectExtent l="19050" t="19050" r="19050" b="190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81638" cy="121920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640785" w14:textId="53198B04" w:rsidR="005B54DA" w:rsidRDefault="005B54DA" w:rsidP="0056604F">
      <w:pPr>
        <w:pStyle w:val="12"/>
      </w:pPr>
    </w:p>
    <w:p w14:paraId="4C89FAE1" w14:textId="4941451D" w:rsidR="008A6374" w:rsidRDefault="00FB131D" w:rsidP="0056604F">
      <w:pPr>
        <w:pStyle w:val="12"/>
      </w:pPr>
      <w:r>
        <w:rPr>
          <w:rFonts w:hint="eastAsia"/>
        </w:rPr>
        <w:t>点击“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 w:rsidR="00CD40F2">
        <w:rPr>
          <w:rFonts w:hint="eastAsia"/>
        </w:rPr>
        <w:t>（新建</w:t>
      </w:r>
      <w:r w:rsidR="00CD40F2">
        <w:rPr>
          <w:rFonts w:hint="eastAsia"/>
        </w:rPr>
        <w:t xml:space="preserve"> Pull</w:t>
      </w:r>
      <w:r w:rsidR="00CD40F2">
        <w:t xml:space="preserve"> </w:t>
      </w:r>
      <w:r w:rsidR="00CD40F2">
        <w:rPr>
          <w:rFonts w:hint="eastAsia"/>
        </w:rPr>
        <w:t>Request</w:t>
      </w:r>
      <w:r w:rsidR="00CD40F2">
        <w:rPr>
          <w:rFonts w:hint="eastAsia"/>
        </w:rPr>
        <w:t>）</w:t>
      </w:r>
      <w:r>
        <w:rPr>
          <w:rFonts w:hint="eastAsia"/>
        </w:rPr>
        <w:t>”按钮：</w:t>
      </w:r>
    </w:p>
    <w:p w14:paraId="63FBCE16" w14:textId="62C1CD4C" w:rsidR="008A6374" w:rsidRDefault="00AE17E2" w:rsidP="0056604F">
      <w:pPr>
        <w:pStyle w:val="12"/>
      </w:pPr>
      <w:r w:rsidRPr="00AE17E2">
        <w:rPr>
          <w:noProof/>
        </w:rPr>
        <w:drawing>
          <wp:inline distT="0" distB="0" distL="0" distR="0" wp14:anchorId="3FEDC0CA" wp14:editId="6470D733">
            <wp:extent cx="5210175" cy="762227"/>
            <wp:effectExtent l="19050" t="19050" r="9525" b="190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47897" cy="767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1A5027" w14:textId="2A732469" w:rsidR="00F87F7D" w:rsidRDefault="00F87F7D" w:rsidP="0056604F">
      <w:pPr>
        <w:pStyle w:val="12"/>
      </w:pPr>
    </w:p>
    <w:p w14:paraId="1E48A02C" w14:textId="7B08862D" w:rsidR="00FB131D" w:rsidRDefault="00FB131D" w:rsidP="004237A4">
      <w:pPr>
        <w:pStyle w:val="3"/>
      </w:pPr>
      <w:r>
        <w:rPr>
          <w:rFonts w:hint="eastAsia"/>
        </w:rPr>
        <w:t>选择自己创建分支提交</w:t>
      </w:r>
      <w:r>
        <w:rPr>
          <w:rFonts w:hint="eastAsia"/>
        </w:rPr>
        <w:t xml:space="preserve"> PR</w:t>
      </w:r>
    </w:p>
    <w:p w14:paraId="508C71B4" w14:textId="3845F548" w:rsidR="00FB131D" w:rsidRDefault="00376FA9" w:rsidP="0056604F">
      <w:pPr>
        <w:pStyle w:val="12"/>
      </w:pPr>
      <w:r w:rsidRPr="00376FA9">
        <w:rPr>
          <w:noProof/>
        </w:rPr>
        <w:drawing>
          <wp:inline distT="0" distB="0" distL="0" distR="0" wp14:anchorId="6EDF976E" wp14:editId="599F34B9">
            <wp:extent cx="5190180" cy="2347913"/>
            <wp:effectExtent l="19050" t="19050" r="10795" b="146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04022" cy="23541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B692E9" w14:textId="425C76C2" w:rsidR="008A6374" w:rsidRDefault="008A6374" w:rsidP="00CD40F2">
      <w:pPr>
        <w:pStyle w:val="12"/>
        <w:ind w:left="0"/>
      </w:pPr>
    </w:p>
    <w:p w14:paraId="0872CDE7" w14:textId="13660C32" w:rsidR="008A6374" w:rsidRDefault="008A6374" w:rsidP="0056604F">
      <w:pPr>
        <w:pStyle w:val="12"/>
      </w:pPr>
      <w:r>
        <w:rPr>
          <w:rFonts w:hint="eastAsia"/>
        </w:rPr>
        <w:t>选中自己仓库的分支为刚才提交的分支，并填写标题文字和注释</w:t>
      </w:r>
      <w:r w:rsidR="00E51235">
        <w:rPr>
          <w:rFonts w:hint="eastAsia"/>
        </w:rPr>
        <w:t>（注释</w:t>
      </w:r>
      <w:r w:rsidR="004722D3">
        <w:rPr>
          <w:rFonts w:hint="eastAsia"/>
        </w:rPr>
        <w:t>请</w:t>
      </w:r>
      <w:r w:rsidR="00E51235">
        <w:rPr>
          <w:rFonts w:hint="eastAsia"/>
        </w:rPr>
        <w:t>尽量详细，上图中的注释只是示例）</w:t>
      </w:r>
      <w:r>
        <w:rPr>
          <w:rFonts w:hint="eastAsia"/>
        </w:rPr>
        <w:t>，然后点击右下角的“</w:t>
      </w:r>
      <w:r>
        <w:rPr>
          <w:rFonts w:hint="eastAsia"/>
        </w:rPr>
        <w:t>C</w:t>
      </w:r>
      <w:r>
        <w:t>reate</w:t>
      </w:r>
      <w:r>
        <w:rPr>
          <w:rFonts w:hint="eastAsia"/>
        </w:rPr>
        <w:t>（创建）”</w:t>
      </w:r>
      <w:r w:rsidR="00445D91">
        <w:rPr>
          <w:rFonts w:hint="eastAsia"/>
        </w:rPr>
        <w:t>按钮。</w:t>
      </w:r>
    </w:p>
    <w:p w14:paraId="58948F8B" w14:textId="6C6E5B28" w:rsidR="008A121D" w:rsidRDefault="008A121D" w:rsidP="0056604F">
      <w:pPr>
        <w:pStyle w:val="12"/>
      </w:pPr>
    </w:p>
    <w:p w14:paraId="60ABF0F6" w14:textId="25A5CC34" w:rsidR="00C1126A" w:rsidRDefault="00C1126A" w:rsidP="0056604F">
      <w:pPr>
        <w:pStyle w:val="12"/>
      </w:pPr>
      <w:r w:rsidRPr="00C1126A">
        <w:rPr>
          <w:rFonts w:hint="eastAsia"/>
        </w:rPr>
        <w:t>提交成功后原始远程仓（</w:t>
      </w:r>
      <w:r w:rsidRPr="00C1126A">
        <w:t>https://gitee.com/openeuler-practice-courses/lanzhou_university_2021</w:t>
      </w:r>
      <w:r w:rsidRPr="00C1126A">
        <w:t>）将会显示此次提交</w:t>
      </w:r>
      <w:r>
        <w:rPr>
          <w:rFonts w:hint="eastAsia"/>
        </w:rPr>
        <w:t>：</w:t>
      </w:r>
    </w:p>
    <w:p w14:paraId="12561632" w14:textId="1B4FD24B" w:rsidR="00B614CA" w:rsidRDefault="00CD40F2" w:rsidP="0056604F">
      <w:pPr>
        <w:pStyle w:val="12"/>
      </w:pPr>
      <w:r w:rsidRPr="00CD40F2">
        <w:rPr>
          <w:noProof/>
        </w:rPr>
        <w:drawing>
          <wp:inline distT="0" distB="0" distL="0" distR="0" wp14:anchorId="60433FBE" wp14:editId="75EE6CC7">
            <wp:extent cx="5162704" cy="2924175"/>
            <wp:effectExtent l="19050" t="19050" r="1905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75012" cy="293114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9A20ED" w14:textId="77777777" w:rsidR="00DA4726" w:rsidRDefault="00DA4726" w:rsidP="00C1126A">
      <w:pPr>
        <w:pStyle w:val="12"/>
        <w:ind w:left="0"/>
      </w:pPr>
    </w:p>
    <w:p w14:paraId="026B5684" w14:textId="1F97F35B" w:rsidR="003817A5" w:rsidRDefault="00B614CA" w:rsidP="0056604F">
      <w:pPr>
        <w:pStyle w:val="12"/>
      </w:pPr>
      <w:r>
        <w:rPr>
          <w:rFonts w:hint="eastAsia"/>
        </w:rPr>
        <w:t>这时</w:t>
      </w:r>
      <w:r w:rsidR="005040BD">
        <w:rPr>
          <w:rFonts w:hint="eastAsia"/>
        </w:rPr>
        <w:t>作为社区</w:t>
      </w:r>
      <w:r w:rsidR="005F07B7">
        <w:rPr>
          <w:rFonts w:hint="eastAsia"/>
        </w:rPr>
        <w:t>的一个</w:t>
      </w:r>
      <w:r w:rsidR="00136B67">
        <w:rPr>
          <w:rFonts w:hint="eastAsia"/>
        </w:rPr>
        <w:t xml:space="preserve"> </w:t>
      </w:r>
      <w:r w:rsidR="005040BD" w:rsidRPr="005040BD">
        <w:t>contributo</w:t>
      </w:r>
      <w:r w:rsidR="00070435">
        <w:t>r</w:t>
      </w:r>
      <w:r w:rsidR="005040BD">
        <w:rPr>
          <w:rFonts w:hint="eastAsia"/>
        </w:rPr>
        <w:t>，</w:t>
      </w:r>
      <w:r w:rsidR="00F5325E">
        <w:rPr>
          <w:rFonts w:hint="eastAsia"/>
        </w:rPr>
        <w:t>您的</w:t>
      </w:r>
      <w:r>
        <w:rPr>
          <w:rFonts w:hint="eastAsia"/>
        </w:rPr>
        <w:t>作业</w:t>
      </w:r>
      <w:r w:rsidR="005040BD">
        <w:rPr>
          <w:rFonts w:hint="eastAsia"/>
        </w:rPr>
        <w:t>已经</w:t>
      </w:r>
      <w:r>
        <w:rPr>
          <w:rFonts w:hint="eastAsia"/>
        </w:rPr>
        <w:t>提交完毕。</w:t>
      </w:r>
      <w:r w:rsidR="005040BD">
        <w:rPr>
          <w:rFonts w:hint="eastAsia"/>
        </w:rPr>
        <w:t>如果您提交的是代码，系统一般会自动进行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t</w:t>
      </w:r>
      <w:r w:rsidR="005040BD">
        <w:t>est</w:t>
      </w:r>
      <w:r w:rsidR="005040BD">
        <w:rPr>
          <w:rFonts w:hint="eastAsia"/>
        </w:rPr>
        <w:t>。接下来要等待社区的</w:t>
      </w:r>
      <w:r w:rsidR="00136B67">
        <w:rPr>
          <w:rFonts w:hint="eastAsia"/>
        </w:rPr>
        <w:t xml:space="preserve"> </w:t>
      </w:r>
      <w:r w:rsidR="005040BD" w:rsidRPr="005040BD">
        <w:t>committer</w:t>
      </w:r>
      <w:r w:rsidR="00136B67">
        <w:t xml:space="preserve"> </w:t>
      </w:r>
      <w:r w:rsidR="005040BD">
        <w:rPr>
          <w:rFonts w:hint="eastAsia"/>
        </w:rPr>
        <w:t>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r</w:t>
      </w:r>
      <w:r w:rsidR="005040BD">
        <w:t>eview</w:t>
      </w:r>
      <w:r w:rsidR="005040BD">
        <w:rPr>
          <w:rFonts w:hint="eastAsia"/>
        </w:rPr>
        <w:t>，如果</w:t>
      </w:r>
      <w:r w:rsidR="00E25494">
        <w:rPr>
          <w:rFonts w:hint="eastAsia"/>
        </w:rPr>
        <w:t>合乎要求</w:t>
      </w:r>
      <w:r w:rsidR="005040BD">
        <w:rPr>
          <w:rFonts w:hint="eastAsia"/>
        </w:rPr>
        <w:t>，他</w:t>
      </w:r>
      <w:r w:rsidR="005040BD">
        <w:rPr>
          <w:rFonts w:hint="eastAsia"/>
        </w:rPr>
        <w:t>/</w:t>
      </w:r>
      <w:r w:rsidR="005040BD">
        <w:rPr>
          <w:rFonts w:hint="eastAsia"/>
        </w:rPr>
        <w:t>她会进行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/</w:t>
      </w:r>
      <w:r w:rsidR="005040BD">
        <w:t>lgtm</w:t>
      </w:r>
      <w:r w:rsidR="00136B67">
        <w:t xml:space="preserve"> </w:t>
      </w:r>
      <w:r w:rsidR="005040BD">
        <w:rPr>
          <w:rFonts w:hint="eastAsia"/>
        </w:rPr>
        <w:t>动作</w:t>
      </w:r>
      <w:r w:rsidR="0035167A">
        <w:rPr>
          <w:rFonts w:hint="eastAsia"/>
        </w:rPr>
        <w:t>。</w:t>
      </w:r>
      <w:r w:rsidR="005040BD">
        <w:rPr>
          <w:rFonts w:hint="eastAsia"/>
        </w:rPr>
        <w:t>之后就</w:t>
      </w:r>
      <w:r w:rsidR="0035167A">
        <w:rPr>
          <w:rFonts w:hint="eastAsia"/>
        </w:rPr>
        <w:t>需要</w:t>
      </w:r>
      <w:r w:rsidR="005040BD">
        <w:rPr>
          <w:rFonts w:hint="eastAsia"/>
        </w:rPr>
        <w:t>社区的</w:t>
      </w:r>
      <w:r w:rsidR="00136B67">
        <w:rPr>
          <w:rFonts w:hint="eastAsia"/>
        </w:rPr>
        <w:t xml:space="preserve"> </w:t>
      </w:r>
      <w:r w:rsidR="005040BD" w:rsidRPr="005040BD">
        <w:t>maintainer</w:t>
      </w:r>
      <w:r w:rsidR="00136B67">
        <w:t xml:space="preserve"> </w:t>
      </w:r>
      <w:r w:rsidR="005040BD">
        <w:rPr>
          <w:rFonts w:hint="eastAsia"/>
        </w:rPr>
        <w:t>进行</w:t>
      </w:r>
      <w:r w:rsidR="0035167A">
        <w:rPr>
          <w:rFonts w:hint="eastAsia"/>
        </w:rPr>
        <w:t>最后</w:t>
      </w:r>
      <w:r w:rsidR="005040BD">
        <w:rPr>
          <w:rFonts w:hint="eastAsia"/>
        </w:rPr>
        <w:t>确认，如果一切顺利，他</w:t>
      </w:r>
      <w:r w:rsidR="005040BD">
        <w:rPr>
          <w:rFonts w:hint="eastAsia"/>
        </w:rPr>
        <w:t>/</w:t>
      </w:r>
      <w:r w:rsidR="005040BD">
        <w:rPr>
          <w:rFonts w:hint="eastAsia"/>
        </w:rPr>
        <w:t>她会进行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/</w:t>
      </w:r>
      <w:r w:rsidR="005040BD">
        <w:t>approve</w:t>
      </w:r>
      <w:r w:rsidR="00136B67">
        <w:t xml:space="preserve"> </w:t>
      </w:r>
      <w:r w:rsidR="005040BD">
        <w:rPr>
          <w:rFonts w:hint="eastAsia"/>
        </w:rPr>
        <w:t>动作，这之后，您的作业（或代码）就会合到上游远程仓库里去。</w:t>
      </w:r>
      <w:r w:rsidR="003817A5">
        <w:rPr>
          <w:rFonts w:hint="eastAsia"/>
        </w:rPr>
        <w:t>关于这些流程的具体命令</w:t>
      </w:r>
      <w:r w:rsidR="007C7956">
        <w:rPr>
          <w:rFonts w:hint="eastAsia"/>
        </w:rPr>
        <w:t>及其含义</w:t>
      </w:r>
      <w:r w:rsidR="003817A5">
        <w:rPr>
          <w:rFonts w:hint="eastAsia"/>
        </w:rPr>
        <w:t>请参考</w:t>
      </w:r>
      <w:r w:rsidR="00E8340C">
        <w:rPr>
          <w:rFonts w:hint="eastAsia"/>
        </w:rPr>
        <w:t>后文列出的</w:t>
      </w:r>
      <w:r w:rsidR="003817A5">
        <w:rPr>
          <w:rFonts w:hint="eastAsia"/>
        </w:rPr>
        <w:t>相关链接。</w:t>
      </w:r>
    </w:p>
    <w:p w14:paraId="61552B14" w14:textId="049077F1" w:rsidR="00451CCF" w:rsidRDefault="00451CCF" w:rsidP="00451CCF">
      <w:pPr>
        <w:pStyle w:val="Heading2"/>
      </w:pPr>
      <w:bookmarkStart w:id="60" w:name="_Toc92876285"/>
      <w:r>
        <w:rPr>
          <w:rFonts w:hint="eastAsia"/>
        </w:rPr>
        <w:t>参考链接</w:t>
      </w:r>
      <w:bookmarkEnd w:id="60"/>
    </w:p>
    <w:p w14:paraId="0F992FF6" w14:textId="40DC0F4A" w:rsidR="00451CCF" w:rsidRDefault="00580A1A" w:rsidP="0056604F">
      <w:pPr>
        <w:pStyle w:val="12"/>
      </w:pPr>
      <w:hyperlink r:id="rId91" w:history="1">
        <w:r w:rsidR="00451CCF" w:rsidRPr="0068241A">
          <w:rPr>
            <w:rStyle w:val="Hyperlink"/>
          </w:rPr>
          <w:t>https://clasign.osinfra.cn/sign/Z2l0ZWUlMkZvcGVuZXVsZXI=</w:t>
        </w:r>
      </w:hyperlink>
      <w:r w:rsidR="00451CCF">
        <w:t xml:space="preserve"> </w:t>
      </w:r>
    </w:p>
    <w:p w14:paraId="02D1A426" w14:textId="6CE0CC58" w:rsidR="00451CCF" w:rsidRDefault="00580A1A" w:rsidP="0056604F">
      <w:pPr>
        <w:pStyle w:val="12"/>
      </w:pPr>
      <w:hyperlink r:id="rId92" w:history="1">
        <w:r w:rsidR="00451CCF" w:rsidRPr="0068241A">
          <w:rPr>
            <w:rStyle w:val="Hyperlink"/>
          </w:rPr>
          <w:t>https://gitee.com/openeuler/community/blob/master/zh/contributors/Gitee-workflow.md</w:t>
        </w:r>
      </w:hyperlink>
      <w:r w:rsidR="00451CCF">
        <w:t xml:space="preserve"> </w:t>
      </w:r>
    </w:p>
    <w:p w14:paraId="070C4C40" w14:textId="05B30DD9" w:rsidR="00412E78" w:rsidRDefault="00580A1A" w:rsidP="0056604F">
      <w:pPr>
        <w:pStyle w:val="12"/>
      </w:pPr>
      <w:hyperlink r:id="rId93" w:history="1">
        <w:r w:rsidR="00412E78" w:rsidRPr="004470A9">
          <w:rPr>
            <w:rStyle w:val="Hyperlink"/>
          </w:rPr>
          <w:t>https://gitee.com/openeuler/community/blob/master/en/sig-infrastructure/command.md</w:t>
        </w:r>
      </w:hyperlink>
      <w:r w:rsidR="00412E78">
        <w:t xml:space="preserve"> </w:t>
      </w:r>
    </w:p>
    <w:p w14:paraId="0F1AFED0" w14:textId="366E5BFA" w:rsidR="0008368A" w:rsidRPr="00F87F7D" w:rsidRDefault="00580A1A" w:rsidP="0056604F">
      <w:pPr>
        <w:pStyle w:val="12"/>
      </w:pPr>
      <w:hyperlink r:id="rId94" w:history="1">
        <w:r w:rsidR="00451CCF" w:rsidRPr="0068241A">
          <w:rPr>
            <w:rStyle w:val="Hyperlink"/>
          </w:rPr>
          <w:t>https://gitee.com/openeuler-practice-courses/lfs-course</w:t>
        </w:r>
      </w:hyperlink>
      <w:r w:rsidR="00451CCF">
        <w:t xml:space="preserve"> </w:t>
      </w:r>
    </w:p>
    <w:p w14:paraId="76ABA14C" w14:textId="3157CC95" w:rsidR="001C489B" w:rsidRDefault="001C489B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1050403B" w14:textId="20AB8071" w:rsidR="001C489B" w:rsidRDefault="001C489B" w:rsidP="001C489B">
      <w:pPr>
        <w:pStyle w:val="Heading1"/>
      </w:pPr>
      <w:bookmarkStart w:id="61" w:name="_Toc92876286"/>
      <w:r>
        <w:rPr>
          <w:rFonts w:hint="eastAsia"/>
        </w:rPr>
        <w:lastRenderedPageBreak/>
        <w:t>进阶任务</w:t>
      </w:r>
      <w:bookmarkEnd w:id="61"/>
    </w:p>
    <w:p w14:paraId="454C33AC" w14:textId="59E3D14E" w:rsidR="001C489B" w:rsidRDefault="000F20EC" w:rsidP="0056604F">
      <w:pPr>
        <w:pStyle w:val="12"/>
      </w:pPr>
      <w:r w:rsidRPr="000F20EC">
        <w:t>了解</w:t>
      </w:r>
      <w:r w:rsidR="00B53348">
        <w:rPr>
          <w:rFonts w:hint="eastAsia"/>
        </w:rPr>
        <w:t xml:space="preserve"> </w:t>
      </w:r>
      <w:r w:rsidRPr="000F20EC">
        <w:t>QEMU</w:t>
      </w:r>
      <w:r w:rsidR="00B53348">
        <w:t xml:space="preserve"> </w:t>
      </w:r>
      <w:r w:rsidRPr="000F20EC">
        <w:t>虚拟机技术以及</w:t>
      </w:r>
      <w:r w:rsidR="00B53348">
        <w:rPr>
          <w:rFonts w:hint="eastAsia"/>
        </w:rPr>
        <w:t xml:space="preserve"> </w:t>
      </w:r>
      <w:r w:rsidRPr="000F20EC">
        <w:t>openEuler 20.09</w:t>
      </w:r>
      <w:r w:rsidR="00B53348">
        <w:t xml:space="preserve"> </w:t>
      </w:r>
      <w:r>
        <w:rPr>
          <w:rFonts w:hint="eastAsia"/>
        </w:rPr>
        <w:t>及以上版本的</w:t>
      </w:r>
      <w:r w:rsidR="00B53348">
        <w:rPr>
          <w:rFonts w:hint="eastAsia"/>
        </w:rPr>
        <w:t xml:space="preserve"> </w:t>
      </w:r>
      <w:r w:rsidRPr="000F20EC">
        <w:t>StratoVirt</w:t>
      </w:r>
      <w:r w:rsidR="00B53348">
        <w:t xml:space="preserve"> </w:t>
      </w:r>
      <w:r w:rsidRPr="000F20EC">
        <w:t>虚拟化技术</w:t>
      </w:r>
      <w:r>
        <w:rPr>
          <w:rFonts w:hint="eastAsia"/>
        </w:rPr>
        <w:t>，尝试完成以下任务：</w:t>
      </w:r>
    </w:p>
    <w:p w14:paraId="239B76F3" w14:textId="7E16F458" w:rsidR="000F20EC" w:rsidRDefault="000F20EC" w:rsidP="00B53348">
      <w:pPr>
        <w:pStyle w:val="4"/>
      </w:pPr>
      <w:r>
        <w:t>在</w:t>
      </w:r>
      <w:r w:rsidR="00B53348">
        <w:rPr>
          <w:rFonts w:hint="eastAsia"/>
        </w:rPr>
        <w:t xml:space="preserve"> </w:t>
      </w:r>
      <w:r>
        <w:t>openEuler</w:t>
      </w:r>
      <w:r w:rsidR="00B53348">
        <w:t xml:space="preserve"> </w:t>
      </w:r>
      <w:r>
        <w:t>开发环境，将刚构建出的</w:t>
      </w:r>
      <w:r w:rsidR="00B53348">
        <w:rPr>
          <w:rFonts w:hint="eastAsia"/>
        </w:rPr>
        <w:t xml:space="preserve"> </w:t>
      </w:r>
      <w:r>
        <w:t>LFS</w:t>
      </w:r>
      <w:r w:rsidR="00B53348">
        <w:t xml:space="preserve"> </w:t>
      </w:r>
      <w:r w:rsidR="0058605A">
        <w:rPr>
          <w:rFonts w:hint="eastAsia"/>
        </w:rPr>
        <w:t>目标系统</w:t>
      </w:r>
      <w:r>
        <w:t>镜像作为虚拟机镜像，使用</w:t>
      </w:r>
      <w:r w:rsidR="00B53348">
        <w:rPr>
          <w:rFonts w:hint="eastAsia"/>
        </w:rPr>
        <w:t xml:space="preserve"> </w:t>
      </w:r>
      <w:r>
        <w:t>QEMU</w:t>
      </w:r>
      <w:r w:rsidR="00B53348">
        <w:t xml:space="preserve"> </w:t>
      </w:r>
      <w:r>
        <w:t>虚拟机启动</w:t>
      </w:r>
      <w:r>
        <w:rPr>
          <w:rFonts w:hint="eastAsia"/>
        </w:rPr>
        <w:t>它。</w:t>
      </w:r>
    </w:p>
    <w:p w14:paraId="1E2F0DBD" w14:textId="477C075D" w:rsidR="000F20EC" w:rsidRDefault="000F20EC" w:rsidP="00B53348">
      <w:pPr>
        <w:pStyle w:val="4"/>
      </w:pPr>
      <w:r>
        <w:rPr>
          <w:rFonts w:hint="eastAsia"/>
        </w:rPr>
        <w:t>以</w:t>
      </w:r>
      <w:r w:rsidR="00B53348">
        <w:rPr>
          <w:rFonts w:hint="eastAsia"/>
        </w:rPr>
        <w:t xml:space="preserve"> </w:t>
      </w:r>
      <w:r>
        <w:t>StratoVirt</w:t>
      </w:r>
      <w:r w:rsidR="00B53348">
        <w:t xml:space="preserve"> </w:t>
      </w:r>
      <w:r>
        <w:rPr>
          <w:rFonts w:hint="eastAsia"/>
        </w:rPr>
        <w:t>虚拟机</w:t>
      </w:r>
      <w:r>
        <w:t>替代</w:t>
      </w:r>
      <w:r w:rsidR="00B53348">
        <w:rPr>
          <w:rFonts w:hint="eastAsia"/>
        </w:rPr>
        <w:t xml:space="preserve"> </w:t>
      </w:r>
      <w:r>
        <w:rPr>
          <w:rFonts w:hint="eastAsia"/>
        </w:rPr>
        <w:t>QEMU</w:t>
      </w:r>
      <w:r w:rsidR="00B53348">
        <w:t xml:space="preserve"> </w:t>
      </w:r>
      <w:r>
        <w:rPr>
          <w:rFonts w:hint="eastAsia"/>
        </w:rPr>
        <w:t>虚拟机</w:t>
      </w:r>
      <w:r>
        <w:t>，启动</w:t>
      </w:r>
      <w:r w:rsidR="00B53348">
        <w:rPr>
          <w:rFonts w:hint="eastAsia"/>
        </w:rPr>
        <w:t xml:space="preserve"> </w:t>
      </w:r>
      <w:r>
        <w:rPr>
          <w:rFonts w:hint="eastAsia"/>
        </w:rPr>
        <w:t>LFS</w:t>
      </w:r>
      <w:r w:rsidR="00B53348">
        <w:t xml:space="preserve"> </w:t>
      </w:r>
      <w:r w:rsidR="0058605A">
        <w:rPr>
          <w:rFonts w:hint="eastAsia"/>
        </w:rPr>
        <w:t>目标系统</w:t>
      </w:r>
      <w:r>
        <w:rPr>
          <w:rFonts w:hint="eastAsia"/>
        </w:rPr>
        <w:t>镜像。</w:t>
      </w:r>
    </w:p>
    <w:p w14:paraId="3E005C64" w14:textId="2EE52A91" w:rsidR="000F20EC" w:rsidRDefault="000F20EC" w:rsidP="0056604F">
      <w:pPr>
        <w:pStyle w:val="12"/>
      </w:pPr>
    </w:p>
    <w:p w14:paraId="3859E7A5" w14:textId="77777777" w:rsidR="000F20EC" w:rsidRDefault="000F20EC" w:rsidP="0056604F">
      <w:pPr>
        <w:pStyle w:val="12"/>
      </w:pPr>
      <w:r>
        <w:rPr>
          <w:rFonts w:hint="eastAsia"/>
        </w:rPr>
        <w:t>或者，</w:t>
      </w:r>
    </w:p>
    <w:p w14:paraId="0854F3EA" w14:textId="62FB30E8" w:rsidR="000F20EC" w:rsidRDefault="000F20EC" w:rsidP="00B53348">
      <w:pPr>
        <w:pStyle w:val="4"/>
      </w:pPr>
      <w:r>
        <w:rPr>
          <w:rFonts w:hint="eastAsia"/>
        </w:rPr>
        <w:t>了解</w:t>
      </w:r>
      <w:r w:rsidR="00B53348">
        <w:rPr>
          <w:rFonts w:hint="eastAsia"/>
        </w:rPr>
        <w:t xml:space="preserve"> </w:t>
      </w:r>
      <w:r>
        <w:t>openEuler 21.03</w:t>
      </w:r>
      <w:r w:rsidR="00B53348">
        <w:t xml:space="preserve"> </w:t>
      </w:r>
      <w:r>
        <w:t>所用的</w:t>
      </w:r>
      <w:r>
        <w:t>5.10</w:t>
      </w:r>
      <w:r>
        <w:t>内核</w:t>
      </w:r>
      <w:r>
        <w:rPr>
          <w:rFonts w:hint="eastAsia"/>
        </w:rPr>
        <w:t>并以此</w:t>
      </w:r>
      <w:r>
        <w:t>构建</w:t>
      </w:r>
      <w:r w:rsidR="00B53348">
        <w:rPr>
          <w:rFonts w:hint="eastAsia"/>
        </w:rPr>
        <w:t xml:space="preserve"> </w:t>
      </w:r>
      <w:r>
        <w:t>LFS</w:t>
      </w:r>
      <w:r w:rsidR="00B53348">
        <w:t xml:space="preserve"> </w:t>
      </w:r>
      <w:r>
        <w:rPr>
          <w:rFonts w:hint="eastAsia"/>
        </w:rPr>
        <w:t>目标</w:t>
      </w:r>
      <w:r>
        <w:t>系统</w:t>
      </w:r>
      <w:r>
        <w:rPr>
          <w:rFonts w:hint="eastAsia"/>
        </w:rPr>
        <w:t>。</w:t>
      </w:r>
    </w:p>
    <w:p w14:paraId="59901769" w14:textId="40F4D952" w:rsidR="00B53348" w:rsidRDefault="00B53348" w:rsidP="00B53348">
      <w:pPr>
        <w:pStyle w:val="12"/>
      </w:pPr>
      <w:r>
        <w:rPr>
          <w:rFonts w:hint="eastAsia"/>
        </w:rPr>
        <w:t>再者，</w:t>
      </w:r>
    </w:p>
    <w:p w14:paraId="0C41F988" w14:textId="1DFAEFE1" w:rsidR="00B53348" w:rsidRDefault="00B53348" w:rsidP="00587448">
      <w:pPr>
        <w:pStyle w:val="4"/>
      </w:pPr>
      <w:r>
        <w:rPr>
          <w:rFonts w:hint="eastAsia"/>
        </w:rPr>
        <w:t>将此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实验移植到鲲鹏平台</w:t>
      </w:r>
      <w:r w:rsidR="00587448">
        <w:rPr>
          <w:rFonts w:hint="eastAsia"/>
        </w:rPr>
        <w:t>（</w:t>
      </w:r>
      <w:r w:rsidR="00587448" w:rsidRPr="00587448">
        <w:rPr>
          <w:rFonts w:hint="eastAsia"/>
        </w:rPr>
        <w:t>基于</w:t>
      </w:r>
      <w:r w:rsidR="00587448" w:rsidRPr="00587448">
        <w:t xml:space="preserve"> aarch64 </w:t>
      </w:r>
      <w:r w:rsidR="00587448" w:rsidRPr="00587448">
        <w:t>架构</w:t>
      </w:r>
      <w:r w:rsidR="00587448">
        <w:rPr>
          <w:rFonts w:hint="eastAsia"/>
        </w:rPr>
        <w:t>）</w:t>
      </w:r>
      <w:r>
        <w:rPr>
          <w:rFonts w:hint="eastAsia"/>
        </w:rPr>
        <w:t>上。</w:t>
      </w:r>
    </w:p>
    <w:p w14:paraId="694B849E" w14:textId="24003AAE" w:rsidR="001C489B" w:rsidRDefault="001C489B" w:rsidP="0056604F">
      <w:pPr>
        <w:pStyle w:val="12"/>
      </w:pPr>
    </w:p>
    <w:p w14:paraId="37D7EE44" w14:textId="5311E51A" w:rsidR="002E6B50" w:rsidRDefault="00331FD3" w:rsidP="0056604F">
      <w:pPr>
        <w:pStyle w:val="12"/>
      </w:pPr>
      <w:r>
        <w:rPr>
          <w:rFonts w:hint="eastAsia"/>
        </w:rPr>
        <w:t>相关资料</w:t>
      </w:r>
      <w:r w:rsidR="002E6B50">
        <w:rPr>
          <w:rFonts w:hint="eastAsia"/>
        </w:rPr>
        <w:t>可以参考以下链接：</w:t>
      </w:r>
    </w:p>
    <w:p w14:paraId="7EA47047" w14:textId="62F39898" w:rsidR="002E6B50" w:rsidRDefault="00580A1A" w:rsidP="0056604F">
      <w:pPr>
        <w:pStyle w:val="12"/>
      </w:pPr>
      <w:hyperlink r:id="rId95" w:history="1">
        <w:r w:rsidR="002E6B50" w:rsidRPr="00184E5D">
          <w:rPr>
            <w:rStyle w:val="Hyperlink"/>
          </w:rPr>
          <w:t>https://gitee.com/openeuler/kernel</w:t>
        </w:r>
      </w:hyperlink>
      <w:r w:rsidR="002E6B50">
        <w:t xml:space="preserve"> </w:t>
      </w:r>
    </w:p>
    <w:p w14:paraId="05745233" w14:textId="0C10D3F3" w:rsidR="002E6B50" w:rsidRDefault="00580A1A" w:rsidP="0056604F">
      <w:pPr>
        <w:pStyle w:val="12"/>
      </w:pPr>
      <w:hyperlink r:id="rId96" w:history="1">
        <w:r w:rsidR="002E6B50" w:rsidRPr="00184E5D">
          <w:rPr>
            <w:rStyle w:val="Hyperlink"/>
          </w:rPr>
          <w:t>https://www.qemu.org/</w:t>
        </w:r>
      </w:hyperlink>
      <w:r w:rsidR="002E6B50">
        <w:t xml:space="preserve"> </w:t>
      </w:r>
    </w:p>
    <w:p w14:paraId="5A82327C" w14:textId="0AA4BE48" w:rsidR="002E6B50" w:rsidRDefault="00580A1A" w:rsidP="0056604F">
      <w:pPr>
        <w:pStyle w:val="12"/>
      </w:pPr>
      <w:hyperlink r:id="rId97" w:history="1">
        <w:r w:rsidR="002E6B50" w:rsidRPr="00184E5D">
          <w:rPr>
            <w:rStyle w:val="Hyperlink"/>
          </w:rPr>
          <w:t>https://gitee.com/openeuler/stratovirt</w:t>
        </w:r>
      </w:hyperlink>
      <w:r w:rsidR="002E6B50">
        <w:t xml:space="preserve"> </w:t>
      </w:r>
    </w:p>
    <w:p w14:paraId="1113E872" w14:textId="0B89F23E" w:rsidR="002E6B50" w:rsidRDefault="00580A1A" w:rsidP="0056604F">
      <w:pPr>
        <w:pStyle w:val="12"/>
      </w:pPr>
      <w:hyperlink r:id="rId98" w:history="1">
        <w:r w:rsidR="002E6B50" w:rsidRPr="00184E5D">
          <w:rPr>
            <w:rStyle w:val="Hyperlink"/>
          </w:rPr>
          <w:t>https://repo.openeuler.org/openEuler-21.03/</w:t>
        </w:r>
      </w:hyperlink>
    </w:p>
    <w:p w14:paraId="2DB09A3B" w14:textId="09C685AC" w:rsidR="002E6B50" w:rsidRDefault="00580A1A" w:rsidP="0056604F">
      <w:pPr>
        <w:pStyle w:val="12"/>
      </w:pPr>
      <w:hyperlink r:id="rId99" w:history="1">
        <w:r w:rsidR="009056FD" w:rsidRPr="004B7864">
          <w:rPr>
            <w:rStyle w:val="Hyperlink"/>
          </w:rPr>
          <w:t>https://www.hikunpeng.com/</w:t>
        </w:r>
      </w:hyperlink>
    </w:p>
    <w:p w14:paraId="70A03632" w14:textId="77777777" w:rsidR="009056FD" w:rsidRDefault="009056FD" w:rsidP="0056604F">
      <w:pPr>
        <w:pStyle w:val="12"/>
      </w:pPr>
    </w:p>
    <w:p w14:paraId="3E52F09E" w14:textId="35CBE10E" w:rsidR="004A7066" w:rsidRDefault="004A7066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985AF9F" w14:textId="72FC312D" w:rsidR="004A7066" w:rsidRDefault="004A7066" w:rsidP="004A7066">
      <w:pPr>
        <w:pStyle w:val="Heading1"/>
      </w:pPr>
      <w:bookmarkStart w:id="62" w:name="_Toc92876287"/>
      <w:r>
        <w:rPr>
          <w:rFonts w:hint="eastAsia"/>
        </w:rPr>
        <w:lastRenderedPageBreak/>
        <w:t>附录</w:t>
      </w:r>
      <w:bookmarkEnd w:id="62"/>
    </w:p>
    <w:p w14:paraId="225AC33E" w14:textId="7134644A" w:rsidR="004A7066" w:rsidRDefault="004A7066" w:rsidP="004A7066">
      <w:pPr>
        <w:pStyle w:val="Heading2"/>
        <w:rPr>
          <w:lang w:eastAsia="zh-CN"/>
        </w:rPr>
      </w:pPr>
      <w:bookmarkStart w:id="63" w:name="_Toc92876288"/>
      <w:r>
        <w:rPr>
          <w:rFonts w:hint="eastAsia"/>
          <w:lang w:eastAsia="zh-CN"/>
        </w:rPr>
        <w:t>如何将资料从</w:t>
      </w:r>
      <w:r>
        <w:rPr>
          <w:rFonts w:hint="eastAsia"/>
          <w:lang w:eastAsia="zh-CN"/>
        </w:rPr>
        <w:t xml:space="preserve"> PC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复制到虚拟机</w:t>
      </w:r>
      <w:bookmarkEnd w:id="63"/>
    </w:p>
    <w:p w14:paraId="0F00F72B" w14:textId="20E19DA9" w:rsidR="004A7066" w:rsidRDefault="004A7066" w:rsidP="004A7066">
      <w:pPr>
        <w:pStyle w:val="12"/>
      </w:pPr>
      <w:r>
        <w:rPr>
          <w:rFonts w:hint="eastAsia"/>
        </w:rPr>
        <w:t>下面以在</w:t>
      </w:r>
      <w:r>
        <w:rPr>
          <w:rFonts w:hint="eastAsia"/>
        </w:rPr>
        <w:t>W</w:t>
      </w:r>
      <w:r>
        <w:t>indows 10</w:t>
      </w:r>
      <w:r>
        <w:rPr>
          <w:rFonts w:hint="eastAsia"/>
        </w:rPr>
        <w:t>中为例讲解如何将资料从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复制到虚拟机</w:t>
      </w:r>
      <w:r w:rsidR="00673690">
        <w:rPr>
          <w:rFonts w:hint="eastAsia"/>
        </w:rPr>
        <w:t>。我们假设将要拷贝的资料在本地</w:t>
      </w:r>
      <w:r w:rsidR="00673690">
        <w:rPr>
          <w:rFonts w:hint="eastAsia"/>
        </w:rPr>
        <w:t xml:space="preserve"> PC </w:t>
      </w:r>
      <w:r w:rsidR="00673690">
        <w:t xml:space="preserve">Windows 10 </w:t>
      </w:r>
      <w:r w:rsidR="00673690">
        <w:rPr>
          <w:rFonts w:hint="eastAsia"/>
        </w:rPr>
        <w:t>系统的</w:t>
      </w:r>
      <w:r w:rsidR="00673690">
        <w:rPr>
          <w:rFonts w:hint="eastAsia"/>
        </w:rPr>
        <w:t xml:space="preserve"> </w:t>
      </w:r>
      <w:r w:rsidR="00673690">
        <w:t xml:space="preserve">Downloads </w:t>
      </w:r>
      <w:r w:rsidR="00673690">
        <w:rPr>
          <w:rFonts w:hint="eastAsia"/>
        </w:rPr>
        <w:t>文件夹下</w:t>
      </w:r>
      <w:r>
        <w:rPr>
          <w:rFonts w:hint="eastAsia"/>
        </w:rPr>
        <w:t>（</w:t>
      </w:r>
      <w:r w:rsidR="00673690">
        <w:rPr>
          <w:rFonts w:hint="eastAsia"/>
        </w:rPr>
        <w:t>其文件夹路径中不包含空格或中文名</w:t>
      </w:r>
      <w:r>
        <w:rPr>
          <w:rFonts w:hint="eastAsia"/>
        </w:rPr>
        <w:t>）。</w:t>
      </w:r>
    </w:p>
    <w:p w14:paraId="3316F7B3" w14:textId="77777777" w:rsidR="004A7066" w:rsidRDefault="004A7066" w:rsidP="004A7066">
      <w:pPr>
        <w:pStyle w:val="3"/>
      </w:pPr>
      <w:r>
        <w:rPr>
          <w:rFonts w:hint="eastAsia"/>
        </w:rPr>
        <w:t>在虚拟机中查看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3296805" w14:textId="77777777" w:rsidR="004A7066" w:rsidRDefault="004A7066" w:rsidP="004A7066">
      <w:pPr>
        <w:pStyle w:val="2"/>
      </w:pPr>
      <w:r>
        <w:t>ip a | grep 192.168</w:t>
      </w:r>
    </w:p>
    <w:p w14:paraId="36884110" w14:textId="77777777" w:rsidR="004A7066" w:rsidRPr="0085086B" w:rsidRDefault="004A7066" w:rsidP="004A7066">
      <w:pPr>
        <w:pStyle w:val="2"/>
        <w:rPr>
          <w:color w:val="7F7F7F" w:themeColor="text1" w:themeTint="80"/>
        </w:rPr>
      </w:pPr>
      <w:r w:rsidRPr="0085086B">
        <w:rPr>
          <w:color w:val="7F7F7F" w:themeColor="text1" w:themeTint="80"/>
        </w:rPr>
        <w:t xml:space="preserve">    inet </w:t>
      </w:r>
      <w:r w:rsidRPr="0085086B">
        <w:rPr>
          <w:i/>
          <w:iCs/>
          <w:color w:val="4F81BD" w:themeColor="accent1"/>
        </w:rPr>
        <w:t>192.168.56.102</w:t>
      </w:r>
      <w:r w:rsidRPr="0085086B">
        <w:rPr>
          <w:color w:val="7F7F7F" w:themeColor="text1" w:themeTint="80"/>
        </w:rPr>
        <w:t>/24 brd 192.168.56.255 scope global dynamic noprefixroute enp0s8</w:t>
      </w:r>
    </w:p>
    <w:p w14:paraId="2434D3F6" w14:textId="77777777" w:rsidR="004A7066" w:rsidRDefault="004A7066" w:rsidP="004A7066">
      <w:pPr>
        <w:pStyle w:val="12"/>
      </w:pPr>
      <w:r>
        <w:rPr>
          <w:rFonts w:hint="eastAsia"/>
        </w:rPr>
        <w:t>可以看出该虚拟机本地</w:t>
      </w:r>
      <w:r>
        <w:rPr>
          <w:rFonts w:hint="eastAsia"/>
        </w:rPr>
        <w:t>IP</w:t>
      </w:r>
      <w:r>
        <w:rPr>
          <w:rFonts w:hint="eastAsia"/>
        </w:rPr>
        <w:t>地址为</w:t>
      </w:r>
      <w:r w:rsidRPr="0085086B">
        <w:rPr>
          <w:rFonts w:hint="eastAsia"/>
          <w:i/>
          <w:iCs/>
        </w:rPr>
        <w:t>1</w:t>
      </w:r>
      <w:r w:rsidRPr="0085086B">
        <w:rPr>
          <w:i/>
          <w:iCs/>
        </w:rPr>
        <w:t>92.168.56.102</w:t>
      </w:r>
      <w:r>
        <w:rPr>
          <w:rFonts w:hint="eastAsia"/>
        </w:rPr>
        <w:t>。</w:t>
      </w:r>
    </w:p>
    <w:p w14:paraId="19B45358" w14:textId="5F840E68" w:rsidR="004A7066" w:rsidRDefault="00673690" w:rsidP="004A7066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中打开</w:t>
      </w:r>
      <w:r>
        <w:rPr>
          <w:rFonts w:hint="eastAsia"/>
        </w:rPr>
        <w:t xml:space="preserve"> </w:t>
      </w:r>
      <w:r>
        <w:t xml:space="preserve">cmd </w:t>
      </w:r>
      <w:r>
        <w:rPr>
          <w:rFonts w:hint="eastAsia"/>
        </w:rPr>
        <w:t>终端</w:t>
      </w:r>
    </w:p>
    <w:p w14:paraId="6829841F" w14:textId="53023313" w:rsidR="00673690" w:rsidRDefault="00673690" w:rsidP="00673690">
      <w:pPr>
        <w:pStyle w:val="12"/>
      </w:pPr>
      <w:r w:rsidRPr="00673690">
        <w:rPr>
          <w:rFonts w:hint="eastAsia"/>
        </w:rPr>
        <w:t>在</w:t>
      </w:r>
      <w:r w:rsidRPr="00673690">
        <w:t>Windows</w:t>
      </w:r>
      <w:r w:rsidRPr="00673690">
        <w:t>的</w:t>
      </w:r>
      <w:r w:rsidRPr="00673690">
        <w:t>File Explorer</w:t>
      </w:r>
      <w:r w:rsidRPr="00673690">
        <w:t>中打开</w:t>
      </w:r>
      <w:r w:rsidRPr="00673690">
        <w:t>Downloads</w:t>
      </w:r>
      <w:r w:rsidRPr="00673690">
        <w:t>文件夹</w:t>
      </w:r>
      <w:r>
        <w:rPr>
          <w:rFonts w:hint="eastAsia"/>
        </w:rPr>
        <w:t>：</w:t>
      </w:r>
    </w:p>
    <w:p w14:paraId="35EE1BAE" w14:textId="77777777" w:rsidR="004A7066" w:rsidRDefault="004A7066" w:rsidP="004A7066">
      <w:pPr>
        <w:pStyle w:val="12"/>
      </w:pPr>
      <w:r w:rsidRPr="0085086B">
        <w:rPr>
          <w:noProof/>
        </w:rPr>
        <w:drawing>
          <wp:inline distT="0" distB="0" distL="0" distR="0" wp14:anchorId="26C59313" wp14:editId="04A7FBA0">
            <wp:extent cx="5429250" cy="1238171"/>
            <wp:effectExtent l="19050" t="19050" r="19050" b="19685"/>
            <wp:docPr id="46" name="Picture 4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Word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57611" cy="124463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828E77" w14:textId="079445F4" w:rsidR="004A7066" w:rsidRDefault="00673690" w:rsidP="00673690">
      <w:pPr>
        <w:pStyle w:val="12"/>
      </w:pPr>
      <w:r>
        <w:rPr>
          <w:rFonts w:hint="eastAsia"/>
        </w:rPr>
        <w:t>然后</w:t>
      </w:r>
      <w:r w:rsidR="004A7066">
        <w:rPr>
          <w:rFonts w:hint="eastAsia"/>
        </w:rPr>
        <w:t>在</w:t>
      </w:r>
      <w:r w:rsidR="004A7066">
        <w:rPr>
          <w:rFonts w:hint="eastAsia"/>
        </w:rPr>
        <w:t>File</w:t>
      </w:r>
      <w:r w:rsidR="004A7066">
        <w:t xml:space="preserve"> </w:t>
      </w:r>
      <w:r w:rsidR="004A7066">
        <w:rPr>
          <w:rFonts w:hint="eastAsia"/>
        </w:rPr>
        <w:t>Explorer</w:t>
      </w:r>
      <w:r w:rsidR="004A7066">
        <w:rPr>
          <w:rFonts w:hint="eastAsia"/>
        </w:rPr>
        <w:t>的地址栏中输入“</w:t>
      </w:r>
      <w:r w:rsidR="004A7066">
        <w:rPr>
          <w:rFonts w:hint="eastAsia"/>
        </w:rPr>
        <w:t>c</w:t>
      </w:r>
      <w:r w:rsidR="004A7066">
        <w:t>md</w:t>
      </w:r>
      <w:r w:rsidR="004A7066">
        <w:rPr>
          <w:rFonts w:hint="eastAsia"/>
        </w:rPr>
        <w:t>”并按回车</w:t>
      </w:r>
      <w:r>
        <w:rPr>
          <w:rFonts w:hint="eastAsia"/>
        </w:rPr>
        <w:t>。</w:t>
      </w:r>
      <w:r w:rsidR="004A7066">
        <w:rPr>
          <w:rFonts w:hint="eastAsia"/>
        </w:rPr>
        <w:t>这样会打开一个命令窗，并且路径就定位在</w:t>
      </w:r>
      <w:r w:rsidR="004A7066">
        <w:rPr>
          <w:rFonts w:hint="eastAsia"/>
        </w:rPr>
        <w:t>D</w:t>
      </w:r>
      <w:r w:rsidR="004A7066">
        <w:t>ownloads</w:t>
      </w:r>
      <w:r w:rsidR="004A7066">
        <w:rPr>
          <w:rFonts w:hint="eastAsia"/>
        </w:rPr>
        <w:t>文件夹下。</w:t>
      </w:r>
    </w:p>
    <w:p w14:paraId="19A032A4" w14:textId="45E88A95" w:rsidR="004A7066" w:rsidRDefault="004A7066" w:rsidP="004A7066">
      <w:pPr>
        <w:pStyle w:val="3"/>
      </w:pPr>
      <w:r>
        <w:rPr>
          <w:rFonts w:hint="eastAsia"/>
        </w:rPr>
        <w:t>用</w:t>
      </w:r>
      <w:r>
        <w:rPr>
          <w:rFonts w:hint="eastAsia"/>
        </w:rPr>
        <w:t>s</w:t>
      </w:r>
      <w:r>
        <w:t>cp</w:t>
      </w:r>
      <w:r>
        <w:rPr>
          <w:rFonts w:hint="eastAsia"/>
        </w:rPr>
        <w:t>命令进行拷贝</w:t>
      </w:r>
    </w:p>
    <w:p w14:paraId="0519519F" w14:textId="5A05B4BA" w:rsidR="00673690" w:rsidRDefault="00673690" w:rsidP="00673690">
      <w:pPr>
        <w:pStyle w:val="12"/>
      </w:pPr>
      <w:r>
        <w:rPr>
          <w:rFonts w:hint="eastAsia"/>
        </w:rPr>
        <w:t>假设</w:t>
      </w:r>
      <w:r>
        <w:rPr>
          <w:rFonts w:hint="eastAsia"/>
        </w:rPr>
        <w:t xml:space="preserve"> </w:t>
      </w:r>
      <w:r w:rsidR="007A02C2" w:rsidRPr="007A02C2">
        <w:t>lfs-packages-7.7-systemd.tar</w:t>
      </w:r>
      <w:r>
        <w:t xml:space="preserve"> </w:t>
      </w:r>
      <w:r>
        <w:rPr>
          <w:rFonts w:hint="eastAsia"/>
        </w:rPr>
        <w:t>文件已经下载到</w:t>
      </w:r>
      <w:r w:rsidR="00131171">
        <w:rPr>
          <w:rFonts w:hint="eastAsia"/>
        </w:rPr>
        <w:t>本地</w:t>
      </w:r>
      <w:r w:rsidR="00131171">
        <w:rPr>
          <w:rFonts w:hint="eastAsia"/>
        </w:rPr>
        <w:t xml:space="preserve"> PC</w:t>
      </w:r>
      <w:r w:rsidR="00131171">
        <w:t xml:space="preserve"> </w:t>
      </w:r>
      <w:r w:rsidR="00131171">
        <w:rPr>
          <w:rFonts w:hint="eastAsia"/>
        </w:rPr>
        <w:t>的</w:t>
      </w:r>
      <w:r w:rsidR="00131171">
        <w:rPr>
          <w:rFonts w:hint="eastAsia"/>
        </w:rPr>
        <w:t xml:space="preserve"> Downloads</w:t>
      </w:r>
      <w:r w:rsidR="00131171">
        <w:t xml:space="preserve"> </w:t>
      </w:r>
      <w:r w:rsidR="00131171">
        <w:rPr>
          <w:rFonts w:hint="eastAsia"/>
        </w:rPr>
        <w:t>文件夹。您可以用下列命令下载：</w:t>
      </w:r>
    </w:p>
    <w:p w14:paraId="2F6C7305" w14:textId="5C784EB4" w:rsidR="00131171" w:rsidRDefault="007A02C2" w:rsidP="007A02C2">
      <w:pPr>
        <w:pStyle w:val="2"/>
      </w:pPr>
      <w:r w:rsidRPr="007A02C2">
        <w:t xml:space="preserve">curl -O </w:t>
      </w:r>
      <w:hyperlink r:id="rId101" w:history="1">
        <w:r w:rsidRPr="004F0B09">
          <w:rPr>
            <w:rStyle w:val="Hyperlink"/>
          </w:rPr>
          <w:t>https://zhuanyejianshe.obs.cn-north-4.myhuaweicloud.com/chuangxinshijianke/lfs-packages-7.7-systemd.tar</w:t>
        </w:r>
      </w:hyperlink>
    </w:p>
    <w:p w14:paraId="3EB71FE5" w14:textId="75400CF2" w:rsidR="007A02C2" w:rsidRDefault="007A02C2" w:rsidP="00673690">
      <w:pPr>
        <w:pStyle w:val="12"/>
      </w:pPr>
      <w:r>
        <w:rPr>
          <w:rFonts w:hint="eastAsia"/>
        </w:rPr>
        <w:t>然后用</w:t>
      </w:r>
      <w:r>
        <w:rPr>
          <w:rFonts w:hint="eastAsia"/>
        </w:rPr>
        <w:t xml:space="preserve"> scp</w:t>
      </w:r>
      <w:r>
        <w:t xml:space="preserve"> </w:t>
      </w:r>
      <w:r>
        <w:rPr>
          <w:rFonts w:hint="eastAsia"/>
        </w:rPr>
        <w:t>命令将其拷贝到虚拟机的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目录下：</w:t>
      </w:r>
    </w:p>
    <w:p w14:paraId="31C37507" w14:textId="2E1CE3B2" w:rsidR="004A7066" w:rsidRDefault="004A7066" w:rsidP="004A7066">
      <w:pPr>
        <w:pStyle w:val="2"/>
      </w:pPr>
      <w:r w:rsidRPr="0085086B">
        <w:t xml:space="preserve">scp </w:t>
      </w:r>
      <w:r w:rsidR="007A02C2">
        <w:t>./</w:t>
      </w:r>
      <w:r w:rsidR="007A02C2" w:rsidRPr="007A02C2">
        <w:t xml:space="preserve">lfs-packages-7.7-systemd.tar </w:t>
      </w:r>
      <w:r w:rsidRPr="0085086B">
        <w:t>root@192.168.56.102:~/</w:t>
      </w:r>
    </w:p>
    <w:p w14:paraId="326D50E8" w14:textId="3EE8FCD1" w:rsidR="004A7066" w:rsidRPr="005562C8" w:rsidRDefault="007A02C2" w:rsidP="004A7066">
      <w:pPr>
        <w:pStyle w:val="12"/>
      </w:pPr>
      <w:r>
        <w:rPr>
          <w:rFonts w:hint="eastAsia"/>
        </w:rPr>
        <w:t>这里只是拷贝一个文件，带“</w:t>
      </w:r>
      <w:r>
        <w:rPr>
          <w:rFonts w:hint="eastAsia"/>
        </w:rPr>
        <w:t>-r</w:t>
      </w:r>
      <w:r>
        <w:rPr>
          <w:rFonts w:hint="eastAsia"/>
        </w:rPr>
        <w:t>”选项还可以拷贝整个目录，请用“</w:t>
      </w:r>
      <w:r w:rsidRPr="007A02C2">
        <w:t>scp --help</w:t>
      </w:r>
      <w:r>
        <w:rPr>
          <w:rFonts w:hint="eastAsia"/>
        </w:rPr>
        <w:t>”查看其用法</w:t>
      </w:r>
      <w:r w:rsidR="004A7066">
        <w:rPr>
          <w:rFonts w:hint="eastAsia"/>
        </w:rPr>
        <w:t>。</w:t>
      </w:r>
    </w:p>
    <w:p w14:paraId="4FF76DCE" w14:textId="60B4134B" w:rsidR="00983D5A" w:rsidRDefault="00983D5A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7550760" w14:textId="708937E1" w:rsidR="004A7066" w:rsidRDefault="00983D5A" w:rsidP="00983D5A">
      <w:pPr>
        <w:pStyle w:val="Heading1"/>
      </w:pPr>
      <w:bookmarkStart w:id="64" w:name="_Toc92876289"/>
      <w:r>
        <w:rPr>
          <w:rFonts w:hint="eastAsia"/>
        </w:rPr>
        <w:lastRenderedPageBreak/>
        <w:t>缩略语表</w:t>
      </w:r>
      <w:bookmarkEnd w:id="64"/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983D5A" w:rsidRPr="009D4127" w14:paraId="37AD2F4C" w14:textId="77777777" w:rsidTr="000F5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A83EA00" w14:textId="77777777" w:rsidR="00983D5A" w:rsidRPr="009D4127" w:rsidRDefault="00983D5A" w:rsidP="000F5822">
            <w:pPr>
              <w:pStyle w:val="50"/>
            </w:pPr>
            <w:r>
              <w:rPr>
                <w:rFonts w:hint="eastAsia"/>
              </w:rPr>
              <w:t>缩略语</w:t>
            </w:r>
          </w:p>
        </w:tc>
        <w:tc>
          <w:tcPr>
            <w:tcW w:w="3119" w:type="dxa"/>
          </w:tcPr>
          <w:p w14:paraId="61B4E2F5" w14:textId="77777777" w:rsidR="00983D5A" w:rsidRPr="009D4127" w:rsidRDefault="00983D5A" w:rsidP="000F5822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英文全称</w:t>
            </w:r>
          </w:p>
        </w:tc>
        <w:tc>
          <w:tcPr>
            <w:tcW w:w="3672" w:type="dxa"/>
          </w:tcPr>
          <w:p w14:paraId="7373AC7D" w14:textId="77777777" w:rsidR="00983D5A" w:rsidRPr="009D4127" w:rsidRDefault="00983D5A" w:rsidP="000F5822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中文释义</w:t>
            </w:r>
          </w:p>
        </w:tc>
      </w:tr>
      <w:tr w:rsidR="00983D5A" w:rsidRPr="009D4127" w14:paraId="60817EEA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09FC4211" w14:textId="77777777" w:rsidR="00983D5A" w:rsidRPr="009D4127" w:rsidRDefault="00983D5A" w:rsidP="000F5822">
            <w:pPr>
              <w:pStyle w:val="50"/>
            </w:pPr>
            <w:r w:rsidRPr="006B78E6">
              <w:t>ABI</w:t>
            </w:r>
          </w:p>
        </w:tc>
        <w:tc>
          <w:tcPr>
            <w:tcW w:w="3119" w:type="dxa"/>
          </w:tcPr>
          <w:p w14:paraId="2D7F3648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Application Binary Interface</w:t>
            </w:r>
          </w:p>
        </w:tc>
        <w:tc>
          <w:tcPr>
            <w:tcW w:w="3672" w:type="dxa"/>
          </w:tcPr>
          <w:p w14:paraId="0452332A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应用程序二进制接口</w:t>
            </w:r>
          </w:p>
        </w:tc>
      </w:tr>
      <w:tr w:rsidR="00983D5A" w:rsidRPr="009D4127" w14:paraId="613492AD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2EEBABC" w14:textId="77777777" w:rsidR="00983D5A" w:rsidRPr="009D4127" w:rsidRDefault="00983D5A" w:rsidP="000F5822">
            <w:pPr>
              <w:pStyle w:val="50"/>
            </w:pPr>
            <w:r w:rsidRPr="006B78E6">
              <w:t>LFS</w:t>
            </w:r>
          </w:p>
        </w:tc>
        <w:tc>
          <w:tcPr>
            <w:tcW w:w="3119" w:type="dxa"/>
          </w:tcPr>
          <w:p w14:paraId="7B7EB56E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 From Scratch</w:t>
            </w:r>
          </w:p>
        </w:tc>
        <w:tc>
          <w:tcPr>
            <w:tcW w:w="3672" w:type="dxa"/>
          </w:tcPr>
          <w:p w14:paraId="470335D2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白手起家构建</w:t>
            </w:r>
            <w:r w:rsidRPr="006B78E6">
              <w:t>Linux</w:t>
            </w:r>
          </w:p>
        </w:tc>
      </w:tr>
      <w:tr w:rsidR="00983D5A" w:rsidRPr="009D4127" w14:paraId="084DA76E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38EBEB70" w14:textId="77777777" w:rsidR="00983D5A" w:rsidRPr="009D4127" w:rsidRDefault="00983D5A" w:rsidP="000F5822">
            <w:pPr>
              <w:pStyle w:val="50"/>
            </w:pPr>
            <w:r w:rsidRPr="006B78E6">
              <w:t>LSB</w:t>
            </w:r>
          </w:p>
        </w:tc>
        <w:tc>
          <w:tcPr>
            <w:tcW w:w="3119" w:type="dxa"/>
          </w:tcPr>
          <w:p w14:paraId="4DB3F371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 Standard Base</w:t>
            </w:r>
          </w:p>
        </w:tc>
        <w:tc>
          <w:tcPr>
            <w:tcW w:w="3672" w:type="dxa"/>
          </w:tcPr>
          <w:p w14:paraId="0B8F0208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</w:t>
            </w:r>
            <w:r w:rsidRPr="006B78E6">
              <w:t>标准规范</w:t>
            </w:r>
          </w:p>
        </w:tc>
      </w:tr>
      <w:tr w:rsidR="00983D5A" w:rsidRPr="009D4127" w14:paraId="7F8AC163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61CD51E" w14:textId="77777777" w:rsidR="00983D5A" w:rsidRPr="009D4127" w:rsidRDefault="00983D5A" w:rsidP="000F5822">
            <w:pPr>
              <w:pStyle w:val="50"/>
            </w:pPr>
            <w:r w:rsidRPr="006B78E6">
              <w:t>POSIX</w:t>
            </w:r>
          </w:p>
        </w:tc>
        <w:tc>
          <w:tcPr>
            <w:tcW w:w="3119" w:type="dxa"/>
          </w:tcPr>
          <w:p w14:paraId="3B28B58B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Portable Operating System Interface for UNIX</w:t>
            </w:r>
          </w:p>
        </w:tc>
        <w:tc>
          <w:tcPr>
            <w:tcW w:w="3672" w:type="dxa"/>
          </w:tcPr>
          <w:p w14:paraId="23C96094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UNIX</w:t>
            </w:r>
            <w:r w:rsidRPr="006B78E6">
              <w:t>可移植操作系统接口</w:t>
            </w:r>
          </w:p>
        </w:tc>
      </w:tr>
      <w:tr w:rsidR="00983D5A" w:rsidRPr="009D4127" w14:paraId="385DB30E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0929F8F1" w14:textId="77777777" w:rsidR="00983D5A" w:rsidRPr="009D4127" w:rsidRDefault="00983D5A" w:rsidP="000F5822">
            <w:pPr>
              <w:pStyle w:val="50"/>
            </w:pPr>
            <w:r w:rsidRPr="006B78E6">
              <w:t>VFS</w:t>
            </w:r>
          </w:p>
        </w:tc>
        <w:tc>
          <w:tcPr>
            <w:tcW w:w="3119" w:type="dxa"/>
          </w:tcPr>
          <w:p w14:paraId="2A3FE056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Virtual File System</w:t>
            </w:r>
          </w:p>
        </w:tc>
        <w:tc>
          <w:tcPr>
            <w:tcW w:w="3672" w:type="dxa"/>
          </w:tcPr>
          <w:p w14:paraId="6F8E1237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虚拟文件系统</w:t>
            </w:r>
          </w:p>
        </w:tc>
      </w:tr>
    </w:tbl>
    <w:p w14:paraId="3D3EC0BB" w14:textId="2B7490A4" w:rsidR="004A7066" w:rsidRDefault="004A7066" w:rsidP="0056604F">
      <w:pPr>
        <w:pStyle w:val="12"/>
      </w:pPr>
    </w:p>
    <w:p w14:paraId="31DD9ABA" w14:textId="1D859F6C" w:rsidR="004A7066" w:rsidRDefault="004A7066" w:rsidP="0056604F">
      <w:pPr>
        <w:pStyle w:val="12"/>
      </w:pPr>
    </w:p>
    <w:p w14:paraId="2A41C183" w14:textId="37A978CF" w:rsidR="004A7066" w:rsidRDefault="004A7066" w:rsidP="0056604F">
      <w:pPr>
        <w:pStyle w:val="12"/>
      </w:pPr>
    </w:p>
    <w:p w14:paraId="7B8C7C34" w14:textId="5785E361" w:rsidR="004A7066" w:rsidRDefault="004A7066" w:rsidP="0056604F">
      <w:pPr>
        <w:pStyle w:val="12"/>
      </w:pPr>
    </w:p>
    <w:p w14:paraId="4670F042" w14:textId="77777777" w:rsidR="004A7066" w:rsidRPr="00BC3930" w:rsidRDefault="004A7066" w:rsidP="0056604F">
      <w:pPr>
        <w:pStyle w:val="12"/>
      </w:pPr>
    </w:p>
    <w:sectPr w:rsidR="004A7066" w:rsidRPr="00BC3930" w:rsidSect="00033B54">
      <w:headerReference w:type="default" r:id="rId102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2A906" w14:textId="77777777" w:rsidR="00580A1A" w:rsidRDefault="00580A1A" w:rsidP="00940D2A">
      <w:pPr>
        <w:spacing w:before="0" w:after="0" w:line="240" w:lineRule="auto"/>
      </w:pPr>
      <w:r>
        <w:separator/>
      </w:r>
    </w:p>
  </w:endnote>
  <w:endnote w:type="continuationSeparator" w:id="0">
    <w:p w14:paraId="28740481" w14:textId="77777777" w:rsidR="00580A1A" w:rsidRDefault="00580A1A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KaiTi_GB2312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50B84" w14:textId="77777777" w:rsidR="00580A1A" w:rsidRDefault="00580A1A" w:rsidP="00940D2A">
      <w:pPr>
        <w:spacing w:before="0" w:after="0" w:line="240" w:lineRule="auto"/>
      </w:pPr>
      <w:r>
        <w:separator/>
      </w:r>
    </w:p>
  </w:footnote>
  <w:footnote w:type="continuationSeparator" w:id="0">
    <w:p w14:paraId="0F9AA815" w14:textId="77777777" w:rsidR="00580A1A" w:rsidRDefault="00580A1A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6619D47F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C546AA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C546AA" w:rsidRPr="009D4127" w:rsidRDefault="00C546AA" w:rsidP="00854769">
          <w:pPr>
            <w:pStyle w:val="a0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C546AA" w:rsidRPr="009D4127" w:rsidRDefault="00C546AA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79A9C7E4" w:rsidR="00C546AA" w:rsidRPr="009D4127" w:rsidRDefault="00C546AA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  <w:noProof/>
            </w:rPr>
            <w:t>LFS7.7-</w:t>
          </w:r>
          <w:r>
            <w:rPr>
              <w:rFonts w:ascii="Huawei Sans" w:eastAsia="方正兰亭黑简体" w:hAnsi="Huawei Sans" w:hint="eastAsia"/>
              <w:noProof/>
            </w:rPr>
            <w:t>s</w:t>
          </w:r>
          <w:r>
            <w:rPr>
              <w:rFonts w:ascii="Huawei Sans" w:eastAsia="方正兰亭黑简体" w:hAnsi="Huawei Sans"/>
              <w:noProof/>
            </w:rPr>
            <w:t>ystemd on openEuler</w:t>
          </w:r>
          <w:r w:rsidRPr="009D4127">
            <w:rPr>
              <w:rFonts w:ascii="Huawei Sans" w:eastAsia="方正兰亭黑简体" w:hAnsi="Huawei Sans"/>
              <w:noProof/>
            </w:rPr>
            <w:t>实验</w:t>
          </w:r>
          <w:r>
            <w:rPr>
              <w:rFonts w:ascii="Huawei Sans" w:eastAsia="方正兰亭黑简体" w:hAnsi="Huawei Sans" w:hint="eastAsia"/>
              <w:noProof/>
            </w:rPr>
            <w:t>指导</w:t>
          </w:r>
          <w:r w:rsidRPr="009D4127">
            <w:rPr>
              <w:rFonts w:ascii="Huawei Sans" w:eastAsia="方正兰亭黑简体" w:hAnsi="Huawei Sans"/>
              <w:noProof/>
            </w:rPr>
            <w:t>手册</w:t>
          </w:r>
        </w:p>
      </w:tc>
      <w:tc>
        <w:tcPr>
          <w:tcW w:w="1134" w:type="dxa"/>
          <w:vAlign w:val="bottom"/>
        </w:tcPr>
        <w:p w14:paraId="279C3BBC" w14:textId="1A924E70" w:rsidR="00C546AA" w:rsidRPr="009D4127" w:rsidRDefault="00C546AA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17511E">
            <w:rPr>
              <w:rFonts w:ascii="Huawei Sans" w:eastAsia="方正兰亭黑简体" w:hAnsi="Huawei Sans"/>
              <w:noProof/>
            </w:rPr>
            <w:t>19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76432B8F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2CCE42D9" w14:textId="77777777" w:rsidR="00C546AA" w:rsidRPr="009D4127" w:rsidRDefault="00C546AA">
    <w:pPr>
      <w:pStyle w:val="Header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2589546"/>
    <w:lvl w:ilvl="0">
      <w:start w:val="1"/>
      <w:numFmt w:val="decimal"/>
      <w:pStyle w:val="Heading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:lang w:eastAsia="zh-CN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Heading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ListBullet5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9CF7DCB"/>
    <w:multiLevelType w:val="hybridMultilevel"/>
    <w:tmpl w:val="4538F5F4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7" w15:restartNumberingAfterBreak="0">
    <w:nsid w:val="42A046D5"/>
    <w:multiLevelType w:val="multilevel"/>
    <w:tmpl w:val="04090023"/>
    <w:styleLink w:val="ArticleSection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ListNumber4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7320337"/>
    <w:multiLevelType w:val="hybridMultilevel"/>
    <w:tmpl w:val="F914FB02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3CA2137"/>
    <w:multiLevelType w:val="hybridMultilevel"/>
    <w:tmpl w:val="FB8856CE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3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EF826A2"/>
    <w:multiLevelType w:val="hybridMultilevel"/>
    <w:tmpl w:val="941EEC52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5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E040F"/>
    <w:multiLevelType w:val="hybridMultilevel"/>
    <w:tmpl w:val="A77CB840"/>
    <w:lvl w:ilvl="0" w:tplc="D4822188">
      <w:start w:val="1"/>
      <w:numFmt w:val="bullet"/>
      <w:pStyle w:val="a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ListNumb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3"/>
  </w:num>
  <w:num w:numId="10">
    <w:abstractNumId w:val="9"/>
  </w:num>
  <w:num w:numId="11">
    <w:abstractNumId w:val="15"/>
  </w:num>
  <w:num w:numId="12">
    <w:abstractNumId w:val="0"/>
  </w:num>
  <w:num w:numId="13">
    <w:abstractNumId w:val="2"/>
  </w:num>
  <w:num w:numId="14">
    <w:abstractNumId w:val="3"/>
  </w:num>
  <w:num w:numId="15">
    <w:abstractNumId w:val="17"/>
  </w:num>
  <w:num w:numId="16">
    <w:abstractNumId w:val="16"/>
  </w:num>
  <w:num w:numId="17">
    <w:abstractNumId w:val="14"/>
  </w:num>
  <w:num w:numId="18">
    <w:abstractNumId w:val="12"/>
  </w:num>
  <w:num w:numId="19">
    <w:abstractNumId w:val="10"/>
  </w:num>
  <w:num w:numId="20">
    <w:abstractNumId w:val="6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1EF8"/>
    <w:rsid w:val="00002614"/>
    <w:rsid w:val="00002DD3"/>
    <w:rsid w:val="0000653E"/>
    <w:rsid w:val="00007097"/>
    <w:rsid w:val="00007325"/>
    <w:rsid w:val="000105F1"/>
    <w:rsid w:val="00010C0A"/>
    <w:rsid w:val="00011630"/>
    <w:rsid w:val="00011962"/>
    <w:rsid w:val="00011B50"/>
    <w:rsid w:val="00012A3F"/>
    <w:rsid w:val="00013155"/>
    <w:rsid w:val="0001343E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58E"/>
    <w:rsid w:val="00026EA8"/>
    <w:rsid w:val="00027F46"/>
    <w:rsid w:val="00030293"/>
    <w:rsid w:val="000321CB"/>
    <w:rsid w:val="00033243"/>
    <w:rsid w:val="00033B54"/>
    <w:rsid w:val="00033F84"/>
    <w:rsid w:val="0003444F"/>
    <w:rsid w:val="000375E9"/>
    <w:rsid w:val="00041545"/>
    <w:rsid w:val="00041907"/>
    <w:rsid w:val="00043B1A"/>
    <w:rsid w:val="00044C42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54E92"/>
    <w:rsid w:val="0005673D"/>
    <w:rsid w:val="00061019"/>
    <w:rsid w:val="00062A29"/>
    <w:rsid w:val="00062A99"/>
    <w:rsid w:val="00064F80"/>
    <w:rsid w:val="0006678D"/>
    <w:rsid w:val="0006684D"/>
    <w:rsid w:val="00066A44"/>
    <w:rsid w:val="00066F4D"/>
    <w:rsid w:val="00070435"/>
    <w:rsid w:val="0007068D"/>
    <w:rsid w:val="00070957"/>
    <w:rsid w:val="00071665"/>
    <w:rsid w:val="00071923"/>
    <w:rsid w:val="00072087"/>
    <w:rsid w:val="0007236C"/>
    <w:rsid w:val="00072AAD"/>
    <w:rsid w:val="00072F59"/>
    <w:rsid w:val="000730DC"/>
    <w:rsid w:val="00074731"/>
    <w:rsid w:val="00074B6E"/>
    <w:rsid w:val="0007545A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68A"/>
    <w:rsid w:val="00083A51"/>
    <w:rsid w:val="000842B4"/>
    <w:rsid w:val="000843DF"/>
    <w:rsid w:val="000843E9"/>
    <w:rsid w:val="00084B49"/>
    <w:rsid w:val="00084BE0"/>
    <w:rsid w:val="0008503A"/>
    <w:rsid w:val="000854EA"/>
    <w:rsid w:val="000862CE"/>
    <w:rsid w:val="0008719C"/>
    <w:rsid w:val="00087B38"/>
    <w:rsid w:val="00090920"/>
    <w:rsid w:val="0009129A"/>
    <w:rsid w:val="00091B19"/>
    <w:rsid w:val="000934F1"/>
    <w:rsid w:val="0009536E"/>
    <w:rsid w:val="0009621C"/>
    <w:rsid w:val="00096488"/>
    <w:rsid w:val="0009684A"/>
    <w:rsid w:val="00096A63"/>
    <w:rsid w:val="00097458"/>
    <w:rsid w:val="0009792A"/>
    <w:rsid w:val="00097A9D"/>
    <w:rsid w:val="00097DE7"/>
    <w:rsid w:val="000A0022"/>
    <w:rsid w:val="000A0686"/>
    <w:rsid w:val="000A1AFA"/>
    <w:rsid w:val="000A23F9"/>
    <w:rsid w:val="000A2474"/>
    <w:rsid w:val="000A2674"/>
    <w:rsid w:val="000A585E"/>
    <w:rsid w:val="000A5CB3"/>
    <w:rsid w:val="000A5E01"/>
    <w:rsid w:val="000A6E55"/>
    <w:rsid w:val="000A7FBA"/>
    <w:rsid w:val="000B04A6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186A"/>
    <w:rsid w:val="000C192E"/>
    <w:rsid w:val="000C3F98"/>
    <w:rsid w:val="000C62CD"/>
    <w:rsid w:val="000D0045"/>
    <w:rsid w:val="000D0502"/>
    <w:rsid w:val="000D2513"/>
    <w:rsid w:val="000D41DD"/>
    <w:rsid w:val="000D4FB8"/>
    <w:rsid w:val="000D57E7"/>
    <w:rsid w:val="000D601E"/>
    <w:rsid w:val="000D79DE"/>
    <w:rsid w:val="000E12FE"/>
    <w:rsid w:val="000E16AA"/>
    <w:rsid w:val="000E1965"/>
    <w:rsid w:val="000E3396"/>
    <w:rsid w:val="000E3812"/>
    <w:rsid w:val="000E3FA8"/>
    <w:rsid w:val="000E48ED"/>
    <w:rsid w:val="000E5B3B"/>
    <w:rsid w:val="000E653C"/>
    <w:rsid w:val="000E67BA"/>
    <w:rsid w:val="000E7C10"/>
    <w:rsid w:val="000F20EC"/>
    <w:rsid w:val="000F21A1"/>
    <w:rsid w:val="000F443B"/>
    <w:rsid w:val="000F456E"/>
    <w:rsid w:val="000F4683"/>
    <w:rsid w:val="000F536E"/>
    <w:rsid w:val="000F6AA5"/>
    <w:rsid w:val="000F73A2"/>
    <w:rsid w:val="000F7E32"/>
    <w:rsid w:val="00100648"/>
    <w:rsid w:val="001007FB"/>
    <w:rsid w:val="001017DC"/>
    <w:rsid w:val="0010187A"/>
    <w:rsid w:val="00101AE3"/>
    <w:rsid w:val="001020BB"/>
    <w:rsid w:val="0010214D"/>
    <w:rsid w:val="00102E12"/>
    <w:rsid w:val="0010341A"/>
    <w:rsid w:val="0010410B"/>
    <w:rsid w:val="00104ADC"/>
    <w:rsid w:val="00106460"/>
    <w:rsid w:val="00106A4A"/>
    <w:rsid w:val="00107072"/>
    <w:rsid w:val="00107816"/>
    <w:rsid w:val="00107DA6"/>
    <w:rsid w:val="00110B8B"/>
    <w:rsid w:val="00110F4C"/>
    <w:rsid w:val="0011199D"/>
    <w:rsid w:val="00111C42"/>
    <w:rsid w:val="00114963"/>
    <w:rsid w:val="00114A3D"/>
    <w:rsid w:val="00115A91"/>
    <w:rsid w:val="0011636E"/>
    <w:rsid w:val="00116DBF"/>
    <w:rsid w:val="001178C7"/>
    <w:rsid w:val="00117C30"/>
    <w:rsid w:val="00120C0B"/>
    <w:rsid w:val="0012112D"/>
    <w:rsid w:val="00122A8A"/>
    <w:rsid w:val="00125421"/>
    <w:rsid w:val="00125657"/>
    <w:rsid w:val="0012608F"/>
    <w:rsid w:val="001278CC"/>
    <w:rsid w:val="001310A9"/>
    <w:rsid w:val="00131171"/>
    <w:rsid w:val="00131CAC"/>
    <w:rsid w:val="00134805"/>
    <w:rsid w:val="00135B97"/>
    <w:rsid w:val="00135C53"/>
    <w:rsid w:val="00136B67"/>
    <w:rsid w:val="00141351"/>
    <w:rsid w:val="0014145E"/>
    <w:rsid w:val="0014154F"/>
    <w:rsid w:val="00141D80"/>
    <w:rsid w:val="00141F3A"/>
    <w:rsid w:val="001427B0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6CEC"/>
    <w:rsid w:val="0015095A"/>
    <w:rsid w:val="00150967"/>
    <w:rsid w:val="00150EAA"/>
    <w:rsid w:val="00154ACF"/>
    <w:rsid w:val="00155719"/>
    <w:rsid w:val="00156F51"/>
    <w:rsid w:val="001573E6"/>
    <w:rsid w:val="00160729"/>
    <w:rsid w:val="00161BC3"/>
    <w:rsid w:val="00163D02"/>
    <w:rsid w:val="001666C5"/>
    <w:rsid w:val="00166B98"/>
    <w:rsid w:val="0017054E"/>
    <w:rsid w:val="00172027"/>
    <w:rsid w:val="00172DA9"/>
    <w:rsid w:val="00172E55"/>
    <w:rsid w:val="0017327A"/>
    <w:rsid w:val="0017451A"/>
    <w:rsid w:val="0017511E"/>
    <w:rsid w:val="00176B45"/>
    <w:rsid w:val="001770F7"/>
    <w:rsid w:val="00180259"/>
    <w:rsid w:val="0018080D"/>
    <w:rsid w:val="00180E3E"/>
    <w:rsid w:val="00181143"/>
    <w:rsid w:val="00183E3F"/>
    <w:rsid w:val="00185231"/>
    <w:rsid w:val="00185AA1"/>
    <w:rsid w:val="00185EEE"/>
    <w:rsid w:val="00186D1C"/>
    <w:rsid w:val="00187479"/>
    <w:rsid w:val="00187508"/>
    <w:rsid w:val="00187DEF"/>
    <w:rsid w:val="00190A41"/>
    <w:rsid w:val="00190A82"/>
    <w:rsid w:val="00191323"/>
    <w:rsid w:val="00191D15"/>
    <w:rsid w:val="00191EC9"/>
    <w:rsid w:val="001921A9"/>
    <w:rsid w:val="001964B5"/>
    <w:rsid w:val="00196C9F"/>
    <w:rsid w:val="00197385"/>
    <w:rsid w:val="001977C0"/>
    <w:rsid w:val="001A08B6"/>
    <w:rsid w:val="001A14C4"/>
    <w:rsid w:val="001A1923"/>
    <w:rsid w:val="001A2053"/>
    <w:rsid w:val="001A24AF"/>
    <w:rsid w:val="001A27E8"/>
    <w:rsid w:val="001A3936"/>
    <w:rsid w:val="001A42A4"/>
    <w:rsid w:val="001A7817"/>
    <w:rsid w:val="001B0FF2"/>
    <w:rsid w:val="001B1484"/>
    <w:rsid w:val="001B18BF"/>
    <w:rsid w:val="001B2001"/>
    <w:rsid w:val="001B206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37C"/>
    <w:rsid w:val="001C0851"/>
    <w:rsid w:val="001C0E12"/>
    <w:rsid w:val="001C0F7A"/>
    <w:rsid w:val="001C3D41"/>
    <w:rsid w:val="001C3F12"/>
    <w:rsid w:val="001C4487"/>
    <w:rsid w:val="001C489B"/>
    <w:rsid w:val="001C5211"/>
    <w:rsid w:val="001D001D"/>
    <w:rsid w:val="001D0149"/>
    <w:rsid w:val="001D0278"/>
    <w:rsid w:val="001D0973"/>
    <w:rsid w:val="001D18DC"/>
    <w:rsid w:val="001D2A66"/>
    <w:rsid w:val="001D5484"/>
    <w:rsid w:val="001D669F"/>
    <w:rsid w:val="001D6842"/>
    <w:rsid w:val="001D7530"/>
    <w:rsid w:val="001D7D12"/>
    <w:rsid w:val="001D7DDA"/>
    <w:rsid w:val="001E30B9"/>
    <w:rsid w:val="001E382D"/>
    <w:rsid w:val="001E4881"/>
    <w:rsid w:val="001E5B72"/>
    <w:rsid w:val="001E6211"/>
    <w:rsid w:val="001E6ABB"/>
    <w:rsid w:val="001E71BD"/>
    <w:rsid w:val="001F1D00"/>
    <w:rsid w:val="001F2EF3"/>
    <w:rsid w:val="001F3661"/>
    <w:rsid w:val="001F54BE"/>
    <w:rsid w:val="002004D8"/>
    <w:rsid w:val="00200836"/>
    <w:rsid w:val="0020153C"/>
    <w:rsid w:val="00203E5B"/>
    <w:rsid w:val="002044DD"/>
    <w:rsid w:val="0020483A"/>
    <w:rsid w:val="00204920"/>
    <w:rsid w:val="00204B14"/>
    <w:rsid w:val="00205A1A"/>
    <w:rsid w:val="00210AA0"/>
    <w:rsid w:val="002116A0"/>
    <w:rsid w:val="0021235C"/>
    <w:rsid w:val="002134C0"/>
    <w:rsid w:val="0021362D"/>
    <w:rsid w:val="00213E96"/>
    <w:rsid w:val="002148FC"/>
    <w:rsid w:val="00215F94"/>
    <w:rsid w:val="00216829"/>
    <w:rsid w:val="00216D88"/>
    <w:rsid w:val="00217D84"/>
    <w:rsid w:val="00220C70"/>
    <w:rsid w:val="0022102E"/>
    <w:rsid w:val="002213B8"/>
    <w:rsid w:val="00221DE2"/>
    <w:rsid w:val="002226E2"/>
    <w:rsid w:val="002245F2"/>
    <w:rsid w:val="002247BC"/>
    <w:rsid w:val="00225DA0"/>
    <w:rsid w:val="00227C8D"/>
    <w:rsid w:val="002315E3"/>
    <w:rsid w:val="0023220D"/>
    <w:rsid w:val="00232375"/>
    <w:rsid w:val="00232D1D"/>
    <w:rsid w:val="00233AB6"/>
    <w:rsid w:val="00234CC4"/>
    <w:rsid w:val="002352DE"/>
    <w:rsid w:val="00236A73"/>
    <w:rsid w:val="002375BA"/>
    <w:rsid w:val="002376A5"/>
    <w:rsid w:val="00242D9E"/>
    <w:rsid w:val="00243D53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270"/>
    <w:rsid w:val="00254FAD"/>
    <w:rsid w:val="00255306"/>
    <w:rsid w:val="00255EF2"/>
    <w:rsid w:val="00257718"/>
    <w:rsid w:val="002605B0"/>
    <w:rsid w:val="00260775"/>
    <w:rsid w:val="00262636"/>
    <w:rsid w:val="0026376E"/>
    <w:rsid w:val="00263E8E"/>
    <w:rsid w:val="00264059"/>
    <w:rsid w:val="002652D5"/>
    <w:rsid w:val="002711F9"/>
    <w:rsid w:val="00271653"/>
    <w:rsid w:val="00271954"/>
    <w:rsid w:val="00273DF1"/>
    <w:rsid w:val="002749ED"/>
    <w:rsid w:val="00274DC5"/>
    <w:rsid w:val="0027689A"/>
    <w:rsid w:val="00276B83"/>
    <w:rsid w:val="00276BD2"/>
    <w:rsid w:val="002816D6"/>
    <w:rsid w:val="002819BC"/>
    <w:rsid w:val="00281CD5"/>
    <w:rsid w:val="002820FE"/>
    <w:rsid w:val="00282C8C"/>
    <w:rsid w:val="00282D5B"/>
    <w:rsid w:val="00284744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3632"/>
    <w:rsid w:val="00294C23"/>
    <w:rsid w:val="00296E4D"/>
    <w:rsid w:val="002978F8"/>
    <w:rsid w:val="00297AEF"/>
    <w:rsid w:val="002A09D3"/>
    <w:rsid w:val="002A1B3F"/>
    <w:rsid w:val="002A2995"/>
    <w:rsid w:val="002A29BE"/>
    <w:rsid w:val="002A2E79"/>
    <w:rsid w:val="002A2F8F"/>
    <w:rsid w:val="002A33AF"/>
    <w:rsid w:val="002A39A2"/>
    <w:rsid w:val="002A39F8"/>
    <w:rsid w:val="002A3B1A"/>
    <w:rsid w:val="002A486C"/>
    <w:rsid w:val="002A571E"/>
    <w:rsid w:val="002A5763"/>
    <w:rsid w:val="002A5909"/>
    <w:rsid w:val="002A5BBC"/>
    <w:rsid w:val="002A5DEE"/>
    <w:rsid w:val="002A7E08"/>
    <w:rsid w:val="002B0014"/>
    <w:rsid w:val="002B12E7"/>
    <w:rsid w:val="002B1C64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2A01"/>
    <w:rsid w:val="002C3278"/>
    <w:rsid w:val="002C32D5"/>
    <w:rsid w:val="002C3365"/>
    <w:rsid w:val="002C354D"/>
    <w:rsid w:val="002C48D7"/>
    <w:rsid w:val="002C5BEE"/>
    <w:rsid w:val="002C5EE9"/>
    <w:rsid w:val="002C6505"/>
    <w:rsid w:val="002D10F5"/>
    <w:rsid w:val="002D1728"/>
    <w:rsid w:val="002D489E"/>
    <w:rsid w:val="002D511D"/>
    <w:rsid w:val="002D5BF8"/>
    <w:rsid w:val="002D6C54"/>
    <w:rsid w:val="002E0191"/>
    <w:rsid w:val="002E0378"/>
    <w:rsid w:val="002E48D0"/>
    <w:rsid w:val="002E4A48"/>
    <w:rsid w:val="002E5399"/>
    <w:rsid w:val="002E6B50"/>
    <w:rsid w:val="002E6D0B"/>
    <w:rsid w:val="002E7C42"/>
    <w:rsid w:val="002F014B"/>
    <w:rsid w:val="002F16D9"/>
    <w:rsid w:val="002F41B8"/>
    <w:rsid w:val="002F4605"/>
    <w:rsid w:val="002F496F"/>
    <w:rsid w:val="002F6142"/>
    <w:rsid w:val="002F64F1"/>
    <w:rsid w:val="002F676C"/>
    <w:rsid w:val="002F692D"/>
    <w:rsid w:val="002F6A34"/>
    <w:rsid w:val="002F723A"/>
    <w:rsid w:val="002F7B08"/>
    <w:rsid w:val="00300685"/>
    <w:rsid w:val="00302245"/>
    <w:rsid w:val="00303D9D"/>
    <w:rsid w:val="00303EA8"/>
    <w:rsid w:val="0030411F"/>
    <w:rsid w:val="003041A0"/>
    <w:rsid w:val="00305BEB"/>
    <w:rsid w:val="00305FB3"/>
    <w:rsid w:val="00306280"/>
    <w:rsid w:val="003071D4"/>
    <w:rsid w:val="00307DBA"/>
    <w:rsid w:val="00311171"/>
    <w:rsid w:val="00311CCB"/>
    <w:rsid w:val="00312DF1"/>
    <w:rsid w:val="003138A0"/>
    <w:rsid w:val="003141CC"/>
    <w:rsid w:val="00314574"/>
    <w:rsid w:val="003162AE"/>
    <w:rsid w:val="0031692E"/>
    <w:rsid w:val="00316C8E"/>
    <w:rsid w:val="00320117"/>
    <w:rsid w:val="00321154"/>
    <w:rsid w:val="00322063"/>
    <w:rsid w:val="00324AD5"/>
    <w:rsid w:val="00325029"/>
    <w:rsid w:val="003267BB"/>
    <w:rsid w:val="00327963"/>
    <w:rsid w:val="00327A89"/>
    <w:rsid w:val="00331FD3"/>
    <w:rsid w:val="003344D9"/>
    <w:rsid w:val="003372EA"/>
    <w:rsid w:val="00337A16"/>
    <w:rsid w:val="00337B1D"/>
    <w:rsid w:val="00340C4B"/>
    <w:rsid w:val="00342110"/>
    <w:rsid w:val="0034348D"/>
    <w:rsid w:val="003438B2"/>
    <w:rsid w:val="003449B6"/>
    <w:rsid w:val="00345758"/>
    <w:rsid w:val="0034579A"/>
    <w:rsid w:val="00345CA8"/>
    <w:rsid w:val="003460BF"/>
    <w:rsid w:val="003461B0"/>
    <w:rsid w:val="0034741F"/>
    <w:rsid w:val="00350893"/>
    <w:rsid w:val="00350A7D"/>
    <w:rsid w:val="0035167A"/>
    <w:rsid w:val="00351ABA"/>
    <w:rsid w:val="00352F23"/>
    <w:rsid w:val="003539B9"/>
    <w:rsid w:val="00354F26"/>
    <w:rsid w:val="00355556"/>
    <w:rsid w:val="003579F6"/>
    <w:rsid w:val="00357E44"/>
    <w:rsid w:val="00360713"/>
    <w:rsid w:val="00360777"/>
    <w:rsid w:val="003610EF"/>
    <w:rsid w:val="00361792"/>
    <w:rsid w:val="00361F14"/>
    <w:rsid w:val="00362546"/>
    <w:rsid w:val="003629CB"/>
    <w:rsid w:val="00362BAD"/>
    <w:rsid w:val="00362ECF"/>
    <w:rsid w:val="00364002"/>
    <w:rsid w:val="00365934"/>
    <w:rsid w:val="0036631D"/>
    <w:rsid w:val="003668DF"/>
    <w:rsid w:val="00366E4B"/>
    <w:rsid w:val="00370C60"/>
    <w:rsid w:val="00370DC3"/>
    <w:rsid w:val="003720B5"/>
    <w:rsid w:val="00372698"/>
    <w:rsid w:val="00373B2C"/>
    <w:rsid w:val="0037464B"/>
    <w:rsid w:val="00374A3A"/>
    <w:rsid w:val="00375EAD"/>
    <w:rsid w:val="00376CD9"/>
    <w:rsid w:val="00376FA9"/>
    <w:rsid w:val="00381762"/>
    <w:rsid w:val="003817A5"/>
    <w:rsid w:val="00382427"/>
    <w:rsid w:val="00382C74"/>
    <w:rsid w:val="00383C67"/>
    <w:rsid w:val="00384F48"/>
    <w:rsid w:val="003860AA"/>
    <w:rsid w:val="0038612C"/>
    <w:rsid w:val="00386230"/>
    <w:rsid w:val="0038624B"/>
    <w:rsid w:val="00386BCE"/>
    <w:rsid w:val="00390D3B"/>
    <w:rsid w:val="00391A56"/>
    <w:rsid w:val="003925C2"/>
    <w:rsid w:val="00392745"/>
    <w:rsid w:val="003938C4"/>
    <w:rsid w:val="003944FC"/>
    <w:rsid w:val="003959B9"/>
    <w:rsid w:val="00395E30"/>
    <w:rsid w:val="0039711D"/>
    <w:rsid w:val="003A0DED"/>
    <w:rsid w:val="003A104F"/>
    <w:rsid w:val="003A27F5"/>
    <w:rsid w:val="003A3E26"/>
    <w:rsid w:val="003A3E7D"/>
    <w:rsid w:val="003A435F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0D4"/>
    <w:rsid w:val="003B453F"/>
    <w:rsid w:val="003B4737"/>
    <w:rsid w:val="003B49A7"/>
    <w:rsid w:val="003B5102"/>
    <w:rsid w:val="003B6F29"/>
    <w:rsid w:val="003C08CB"/>
    <w:rsid w:val="003C1978"/>
    <w:rsid w:val="003C1E9E"/>
    <w:rsid w:val="003C2E2D"/>
    <w:rsid w:val="003C30C3"/>
    <w:rsid w:val="003C39E6"/>
    <w:rsid w:val="003C5BE1"/>
    <w:rsid w:val="003C68FE"/>
    <w:rsid w:val="003D2573"/>
    <w:rsid w:val="003D2786"/>
    <w:rsid w:val="003D3BE5"/>
    <w:rsid w:val="003E06CC"/>
    <w:rsid w:val="003E07F9"/>
    <w:rsid w:val="003E115D"/>
    <w:rsid w:val="003E1CCE"/>
    <w:rsid w:val="003E1F44"/>
    <w:rsid w:val="003E20B8"/>
    <w:rsid w:val="003E211E"/>
    <w:rsid w:val="003E3A83"/>
    <w:rsid w:val="003E3D2B"/>
    <w:rsid w:val="003E5019"/>
    <w:rsid w:val="003E5313"/>
    <w:rsid w:val="003E63EC"/>
    <w:rsid w:val="003E7FEC"/>
    <w:rsid w:val="003F0B45"/>
    <w:rsid w:val="003F0F18"/>
    <w:rsid w:val="003F1FB2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4C2"/>
    <w:rsid w:val="00411791"/>
    <w:rsid w:val="00412100"/>
    <w:rsid w:val="00412E78"/>
    <w:rsid w:val="00413400"/>
    <w:rsid w:val="004136A5"/>
    <w:rsid w:val="0041409F"/>
    <w:rsid w:val="00416E2E"/>
    <w:rsid w:val="00420601"/>
    <w:rsid w:val="00420B72"/>
    <w:rsid w:val="0042234B"/>
    <w:rsid w:val="00422748"/>
    <w:rsid w:val="004233AC"/>
    <w:rsid w:val="004237A4"/>
    <w:rsid w:val="004278B5"/>
    <w:rsid w:val="004300F4"/>
    <w:rsid w:val="004314CE"/>
    <w:rsid w:val="00433EF0"/>
    <w:rsid w:val="004346AD"/>
    <w:rsid w:val="004356EB"/>
    <w:rsid w:val="00435FAE"/>
    <w:rsid w:val="0043602D"/>
    <w:rsid w:val="0043675F"/>
    <w:rsid w:val="00436804"/>
    <w:rsid w:val="00436B92"/>
    <w:rsid w:val="00437F71"/>
    <w:rsid w:val="00440AA8"/>
    <w:rsid w:val="00441D72"/>
    <w:rsid w:val="00444F63"/>
    <w:rsid w:val="00445802"/>
    <w:rsid w:val="00445D91"/>
    <w:rsid w:val="00447103"/>
    <w:rsid w:val="0044762D"/>
    <w:rsid w:val="00450AC7"/>
    <w:rsid w:val="00450E12"/>
    <w:rsid w:val="00451A85"/>
    <w:rsid w:val="00451CCF"/>
    <w:rsid w:val="00451CF6"/>
    <w:rsid w:val="0045366D"/>
    <w:rsid w:val="004547B4"/>
    <w:rsid w:val="00454940"/>
    <w:rsid w:val="00455497"/>
    <w:rsid w:val="00457348"/>
    <w:rsid w:val="004601F1"/>
    <w:rsid w:val="004622AB"/>
    <w:rsid w:val="0046263D"/>
    <w:rsid w:val="00462BD1"/>
    <w:rsid w:val="00462D8E"/>
    <w:rsid w:val="0046363A"/>
    <w:rsid w:val="00463820"/>
    <w:rsid w:val="00464A05"/>
    <w:rsid w:val="00464E48"/>
    <w:rsid w:val="00465D36"/>
    <w:rsid w:val="00466677"/>
    <w:rsid w:val="0046676C"/>
    <w:rsid w:val="00466E8E"/>
    <w:rsid w:val="00467AF4"/>
    <w:rsid w:val="00467D7E"/>
    <w:rsid w:val="00470A8F"/>
    <w:rsid w:val="00471AE5"/>
    <w:rsid w:val="004722D3"/>
    <w:rsid w:val="004722EF"/>
    <w:rsid w:val="00473124"/>
    <w:rsid w:val="00473CB2"/>
    <w:rsid w:val="00473FEF"/>
    <w:rsid w:val="004748C2"/>
    <w:rsid w:val="00476FB1"/>
    <w:rsid w:val="004778E5"/>
    <w:rsid w:val="00477927"/>
    <w:rsid w:val="004821F6"/>
    <w:rsid w:val="004832FC"/>
    <w:rsid w:val="0048347D"/>
    <w:rsid w:val="00483687"/>
    <w:rsid w:val="00483F9A"/>
    <w:rsid w:val="00486E75"/>
    <w:rsid w:val="00487A1C"/>
    <w:rsid w:val="00487DD6"/>
    <w:rsid w:val="00487E35"/>
    <w:rsid w:val="00490EDD"/>
    <w:rsid w:val="00491A2E"/>
    <w:rsid w:val="004933CE"/>
    <w:rsid w:val="0049566B"/>
    <w:rsid w:val="004957AB"/>
    <w:rsid w:val="00496E4C"/>
    <w:rsid w:val="00497F73"/>
    <w:rsid w:val="004A2642"/>
    <w:rsid w:val="004A2673"/>
    <w:rsid w:val="004A31D9"/>
    <w:rsid w:val="004A3992"/>
    <w:rsid w:val="004A4005"/>
    <w:rsid w:val="004A7066"/>
    <w:rsid w:val="004B0D41"/>
    <w:rsid w:val="004B0F4B"/>
    <w:rsid w:val="004B29CD"/>
    <w:rsid w:val="004B2FD2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3040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06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553"/>
    <w:rsid w:val="004E6EC6"/>
    <w:rsid w:val="004E7988"/>
    <w:rsid w:val="004F06FA"/>
    <w:rsid w:val="004F1A3D"/>
    <w:rsid w:val="004F2C5C"/>
    <w:rsid w:val="004F36B9"/>
    <w:rsid w:val="004F38AE"/>
    <w:rsid w:val="004F3C7C"/>
    <w:rsid w:val="004F3E1C"/>
    <w:rsid w:val="004F5854"/>
    <w:rsid w:val="004F5D3C"/>
    <w:rsid w:val="004F6280"/>
    <w:rsid w:val="004F697C"/>
    <w:rsid w:val="004F6ABD"/>
    <w:rsid w:val="004F6CED"/>
    <w:rsid w:val="005016A8"/>
    <w:rsid w:val="00501B07"/>
    <w:rsid w:val="00501EA8"/>
    <w:rsid w:val="00503848"/>
    <w:rsid w:val="00503D14"/>
    <w:rsid w:val="005040BD"/>
    <w:rsid w:val="0050484C"/>
    <w:rsid w:val="00504B55"/>
    <w:rsid w:val="0050614A"/>
    <w:rsid w:val="0050641A"/>
    <w:rsid w:val="00507E2A"/>
    <w:rsid w:val="005135D9"/>
    <w:rsid w:val="00514EFD"/>
    <w:rsid w:val="005212A5"/>
    <w:rsid w:val="005214A7"/>
    <w:rsid w:val="005220BF"/>
    <w:rsid w:val="00522580"/>
    <w:rsid w:val="00523C28"/>
    <w:rsid w:val="0052474E"/>
    <w:rsid w:val="005264F5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3ED"/>
    <w:rsid w:val="00537472"/>
    <w:rsid w:val="00541B7B"/>
    <w:rsid w:val="00542AA1"/>
    <w:rsid w:val="00543953"/>
    <w:rsid w:val="00543A76"/>
    <w:rsid w:val="00543FDE"/>
    <w:rsid w:val="00545A3D"/>
    <w:rsid w:val="005476F7"/>
    <w:rsid w:val="00547873"/>
    <w:rsid w:val="00547992"/>
    <w:rsid w:val="00547CB6"/>
    <w:rsid w:val="00547ECE"/>
    <w:rsid w:val="005510F5"/>
    <w:rsid w:val="00553FAD"/>
    <w:rsid w:val="0055520C"/>
    <w:rsid w:val="0055595D"/>
    <w:rsid w:val="0055598D"/>
    <w:rsid w:val="005562C8"/>
    <w:rsid w:val="00556DB2"/>
    <w:rsid w:val="005578B6"/>
    <w:rsid w:val="005607FC"/>
    <w:rsid w:val="00560B67"/>
    <w:rsid w:val="00560EE4"/>
    <w:rsid w:val="005614EF"/>
    <w:rsid w:val="00562E3E"/>
    <w:rsid w:val="00563999"/>
    <w:rsid w:val="0056604F"/>
    <w:rsid w:val="0056609A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0A1A"/>
    <w:rsid w:val="00581446"/>
    <w:rsid w:val="00581962"/>
    <w:rsid w:val="005841BC"/>
    <w:rsid w:val="005847EF"/>
    <w:rsid w:val="00585E01"/>
    <w:rsid w:val="0058605A"/>
    <w:rsid w:val="00586D12"/>
    <w:rsid w:val="00587448"/>
    <w:rsid w:val="00592EA9"/>
    <w:rsid w:val="00594091"/>
    <w:rsid w:val="0059510A"/>
    <w:rsid w:val="00596A92"/>
    <w:rsid w:val="005A0AAD"/>
    <w:rsid w:val="005A1A80"/>
    <w:rsid w:val="005A1E6F"/>
    <w:rsid w:val="005A26CE"/>
    <w:rsid w:val="005A28E2"/>
    <w:rsid w:val="005A348F"/>
    <w:rsid w:val="005A3760"/>
    <w:rsid w:val="005A3FA3"/>
    <w:rsid w:val="005A4981"/>
    <w:rsid w:val="005A51BF"/>
    <w:rsid w:val="005A53D7"/>
    <w:rsid w:val="005A751D"/>
    <w:rsid w:val="005B0907"/>
    <w:rsid w:val="005B0949"/>
    <w:rsid w:val="005B1188"/>
    <w:rsid w:val="005B11F5"/>
    <w:rsid w:val="005B12B7"/>
    <w:rsid w:val="005B1916"/>
    <w:rsid w:val="005B1993"/>
    <w:rsid w:val="005B2515"/>
    <w:rsid w:val="005B2518"/>
    <w:rsid w:val="005B2BFD"/>
    <w:rsid w:val="005B30B2"/>
    <w:rsid w:val="005B310A"/>
    <w:rsid w:val="005B3DDC"/>
    <w:rsid w:val="005B5054"/>
    <w:rsid w:val="005B54DA"/>
    <w:rsid w:val="005B5970"/>
    <w:rsid w:val="005B6D8C"/>
    <w:rsid w:val="005B755C"/>
    <w:rsid w:val="005B7DC2"/>
    <w:rsid w:val="005B7E6C"/>
    <w:rsid w:val="005C0960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5ED9"/>
    <w:rsid w:val="005E004F"/>
    <w:rsid w:val="005E0257"/>
    <w:rsid w:val="005E08C3"/>
    <w:rsid w:val="005E2BA8"/>
    <w:rsid w:val="005E2DD2"/>
    <w:rsid w:val="005E43E6"/>
    <w:rsid w:val="005E4B56"/>
    <w:rsid w:val="005E5310"/>
    <w:rsid w:val="005E5E22"/>
    <w:rsid w:val="005F07B7"/>
    <w:rsid w:val="005F08D8"/>
    <w:rsid w:val="005F10B1"/>
    <w:rsid w:val="005F1DCE"/>
    <w:rsid w:val="005F26D0"/>
    <w:rsid w:val="005F2A85"/>
    <w:rsid w:val="005F2FD5"/>
    <w:rsid w:val="005F4097"/>
    <w:rsid w:val="005F5536"/>
    <w:rsid w:val="005F6C13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22BA"/>
    <w:rsid w:val="006137CA"/>
    <w:rsid w:val="00613D31"/>
    <w:rsid w:val="00614297"/>
    <w:rsid w:val="00614715"/>
    <w:rsid w:val="0061512A"/>
    <w:rsid w:val="00615414"/>
    <w:rsid w:val="00616025"/>
    <w:rsid w:val="006174FF"/>
    <w:rsid w:val="00617757"/>
    <w:rsid w:val="0061787C"/>
    <w:rsid w:val="00620631"/>
    <w:rsid w:val="00620B4A"/>
    <w:rsid w:val="00621B0C"/>
    <w:rsid w:val="00621FE8"/>
    <w:rsid w:val="00622AD7"/>
    <w:rsid w:val="00623396"/>
    <w:rsid w:val="00623C57"/>
    <w:rsid w:val="00624F47"/>
    <w:rsid w:val="006259EC"/>
    <w:rsid w:val="00626059"/>
    <w:rsid w:val="006270CD"/>
    <w:rsid w:val="00627321"/>
    <w:rsid w:val="006276E0"/>
    <w:rsid w:val="00631584"/>
    <w:rsid w:val="00631B2F"/>
    <w:rsid w:val="00631CD5"/>
    <w:rsid w:val="006320F1"/>
    <w:rsid w:val="00632A2C"/>
    <w:rsid w:val="00633087"/>
    <w:rsid w:val="0063351F"/>
    <w:rsid w:val="00634469"/>
    <w:rsid w:val="00634DF4"/>
    <w:rsid w:val="006356BA"/>
    <w:rsid w:val="00636190"/>
    <w:rsid w:val="00636666"/>
    <w:rsid w:val="00636E73"/>
    <w:rsid w:val="0064022C"/>
    <w:rsid w:val="00640FAB"/>
    <w:rsid w:val="00641667"/>
    <w:rsid w:val="00641F46"/>
    <w:rsid w:val="00641FC7"/>
    <w:rsid w:val="006420EA"/>
    <w:rsid w:val="00646169"/>
    <w:rsid w:val="00646249"/>
    <w:rsid w:val="0064630E"/>
    <w:rsid w:val="006468D2"/>
    <w:rsid w:val="006521BE"/>
    <w:rsid w:val="00652A23"/>
    <w:rsid w:val="00652FDB"/>
    <w:rsid w:val="00655365"/>
    <w:rsid w:val="00656D35"/>
    <w:rsid w:val="00656DFB"/>
    <w:rsid w:val="00657CD7"/>
    <w:rsid w:val="006611CD"/>
    <w:rsid w:val="00661235"/>
    <w:rsid w:val="00662E2B"/>
    <w:rsid w:val="00664246"/>
    <w:rsid w:val="006646A8"/>
    <w:rsid w:val="006651F6"/>
    <w:rsid w:val="00665B0E"/>
    <w:rsid w:val="00666978"/>
    <w:rsid w:val="00666CCC"/>
    <w:rsid w:val="00667CC5"/>
    <w:rsid w:val="00672951"/>
    <w:rsid w:val="00673690"/>
    <w:rsid w:val="00674A4C"/>
    <w:rsid w:val="0067569F"/>
    <w:rsid w:val="006765F5"/>
    <w:rsid w:val="00676C2A"/>
    <w:rsid w:val="00676EF2"/>
    <w:rsid w:val="00680302"/>
    <w:rsid w:val="00680585"/>
    <w:rsid w:val="00680B76"/>
    <w:rsid w:val="00681061"/>
    <w:rsid w:val="00683953"/>
    <w:rsid w:val="0068422F"/>
    <w:rsid w:val="00684614"/>
    <w:rsid w:val="00691AB5"/>
    <w:rsid w:val="00691C48"/>
    <w:rsid w:val="00691CA6"/>
    <w:rsid w:val="006920B0"/>
    <w:rsid w:val="00693DFD"/>
    <w:rsid w:val="0069554C"/>
    <w:rsid w:val="00695D19"/>
    <w:rsid w:val="00697D2C"/>
    <w:rsid w:val="006A144A"/>
    <w:rsid w:val="006A1CDC"/>
    <w:rsid w:val="006A22A1"/>
    <w:rsid w:val="006A25D7"/>
    <w:rsid w:val="006A39FD"/>
    <w:rsid w:val="006A458E"/>
    <w:rsid w:val="006A66A9"/>
    <w:rsid w:val="006A7AB4"/>
    <w:rsid w:val="006B04F7"/>
    <w:rsid w:val="006B4748"/>
    <w:rsid w:val="006B4E1A"/>
    <w:rsid w:val="006B58EE"/>
    <w:rsid w:val="006B5E98"/>
    <w:rsid w:val="006B6A79"/>
    <w:rsid w:val="006C1E0B"/>
    <w:rsid w:val="006C2C79"/>
    <w:rsid w:val="006C2D51"/>
    <w:rsid w:val="006C425F"/>
    <w:rsid w:val="006C4329"/>
    <w:rsid w:val="006C559F"/>
    <w:rsid w:val="006C65AA"/>
    <w:rsid w:val="006C756C"/>
    <w:rsid w:val="006D0B05"/>
    <w:rsid w:val="006D46A5"/>
    <w:rsid w:val="006D622A"/>
    <w:rsid w:val="006E046F"/>
    <w:rsid w:val="006E0824"/>
    <w:rsid w:val="006E17E3"/>
    <w:rsid w:val="006E22C6"/>
    <w:rsid w:val="006E2DF2"/>
    <w:rsid w:val="006E2F9F"/>
    <w:rsid w:val="006E679A"/>
    <w:rsid w:val="006E6BE7"/>
    <w:rsid w:val="006E70B8"/>
    <w:rsid w:val="006E791D"/>
    <w:rsid w:val="006F009B"/>
    <w:rsid w:val="006F206B"/>
    <w:rsid w:val="006F23AF"/>
    <w:rsid w:val="006F2A6C"/>
    <w:rsid w:val="006F3081"/>
    <w:rsid w:val="006F30BD"/>
    <w:rsid w:val="006F361B"/>
    <w:rsid w:val="006F4046"/>
    <w:rsid w:val="006F4CBA"/>
    <w:rsid w:val="006F58F0"/>
    <w:rsid w:val="006F6B63"/>
    <w:rsid w:val="007011B4"/>
    <w:rsid w:val="007029D0"/>
    <w:rsid w:val="0070345E"/>
    <w:rsid w:val="0070376F"/>
    <w:rsid w:val="00704286"/>
    <w:rsid w:val="007042AA"/>
    <w:rsid w:val="007043C1"/>
    <w:rsid w:val="00704E84"/>
    <w:rsid w:val="00705017"/>
    <w:rsid w:val="0070636C"/>
    <w:rsid w:val="00706A91"/>
    <w:rsid w:val="00707F57"/>
    <w:rsid w:val="007117AB"/>
    <w:rsid w:val="00711AA7"/>
    <w:rsid w:val="00713707"/>
    <w:rsid w:val="007139AB"/>
    <w:rsid w:val="00714C88"/>
    <w:rsid w:val="007153FB"/>
    <w:rsid w:val="0071565E"/>
    <w:rsid w:val="00715CDD"/>
    <w:rsid w:val="00715EF5"/>
    <w:rsid w:val="007163A7"/>
    <w:rsid w:val="00716916"/>
    <w:rsid w:val="00716F24"/>
    <w:rsid w:val="0072122A"/>
    <w:rsid w:val="00722684"/>
    <w:rsid w:val="0072300F"/>
    <w:rsid w:val="00723666"/>
    <w:rsid w:val="00723A5F"/>
    <w:rsid w:val="00724AD1"/>
    <w:rsid w:val="00725F76"/>
    <w:rsid w:val="0072774E"/>
    <w:rsid w:val="00727A1A"/>
    <w:rsid w:val="0073084B"/>
    <w:rsid w:val="007308D9"/>
    <w:rsid w:val="007317BB"/>
    <w:rsid w:val="00731863"/>
    <w:rsid w:val="00731ADC"/>
    <w:rsid w:val="00732BE2"/>
    <w:rsid w:val="00732D46"/>
    <w:rsid w:val="0073326B"/>
    <w:rsid w:val="00733628"/>
    <w:rsid w:val="00733BDB"/>
    <w:rsid w:val="0073530A"/>
    <w:rsid w:val="007369BD"/>
    <w:rsid w:val="00737D63"/>
    <w:rsid w:val="00737E11"/>
    <w:rsid w:val="00737E6F"/>
    <w:rsid w:val="00737EF0"/>
    <w:rsid w:val="00741CEA"/>
    <w:rsid w:val="007420DD"/>
    <w:rsid w:val="0074263E"/>
    <w:rsid w:val="00742A75"/>
    <w:rsid w:val="00742D5E"/>
    <w:rsid w:val="0074365E"/>
    <w:rsid w:val="007455B8"/>
    <w:rsid w:val="00745771"/>
    <w:rsid w:val="0074627D"/>
    <w:rsid w:val="0074648A"/>
    <w:rsid w:val="00746EA8"/>
    <w:rsid w:val="007476D8"/>
    <w:rsid w:val="00750D04"/>
    <w:rsid w:val="007511FB"/>
    <w:rsid w:val="007513EB"/>
    <w:rsid w:val="00752B9C"/>
    <w:rsid w:val="0075561F"/>
    <w:rsid w:val="007558C9"/>
    <w:rsid w:val="00755AA3"/>
    <w:rsid w:val="0075691C"/>
    <w:rsid w:val="00756FCA"/>
    <w:rsid w:val="00757266"/>
    <w:rsid w:val="007578B3"/>
    <w:rsid w:val="00760AD1"/>
    <w:rsid w:val="00760D8A"/>
    <w:rsid w:val="007614B2"/>
    <w:rsid w:val="00762127"/>
    <w:rsid w:val="007638B2"/>
    <w:rsid w:val="00765F00"/>
    <w:rsid w:val="0076735B"/>
    <w:rsid w:val="007673B1"/>
    <w:rsid w:val="0077147F"/>
    <w:rsid w:val="00771F53"/>
    <w:rsid w:val="00774DDB"/>
    <w:rsid w:val="007750B2"/>
    <w:rsid w:val="00775422"/>
    <w:rsid w:val="00775D35"/>
    <w:rsid w:val="00776779"/>
    <w:rsid w:val="00780864"/>
    <w:rsid w:val="00781B39"/>
    <w:rsid w:val="0078266A"/>
    <w:rsid w:val="0078422C"/>
    <w:rsid w:val="00785ECF"/>
    <w:rsid w:val="00786C47"/>
    <w:rsid w:val="00787543"/>
    <w:rsid w:val="00790918"/>
    <w:rsid w:val="00790CE5"/>
    <w:rsid w:val="00791010"/>
    <w:rsid w:val="00791CC2"/>
    <w:rsid w:val="00792F48"/>
    <w:rsid w:val="0079463A"/>
    <w:rsid w:val="007946B0"/>
    <w:rsid w:val="00796312"/>
    <w:rsid w:val="007971BE"/>
    <w:rsid w:val="007A02C2"/>
    <w:rsid w:val="007A0830"/>
    <w:rsid w:val="007A0C9B"/>
    <w:rsid w:val="007A1649"/>
    <w:rsid w:val="007A2E34"/>
    <w:rsid w:val="007A40F2"/>
    <w:rsid w:val="007A4B89"/>
    <w:rsid w:val="007B163B"/>
    <w:rsid w:val="007B1662"/>
    <w:rsid w:val="007B1E9D"/>
    <w:rsid w:val="007B358C"/>
    <w:rsid w:val="007B3BC5"/>
    <w:rsid w:val="007B4256"/>
    <w:rsid w:val="007B43DA"/>
    <w:rsid w:val="007B570C"/>
    <w:rsid w:val="007B5F15"/>
    <w:rsid w:val="007B656E"/>
    <w:rsid w:val="007C0C8B"/>
    <w:rsid w:val="007C16D6"/>
    <w:rsid w:val="007C58EA"/>
    <w:rsid w:val="007C7956"/>
    <w:rsid w:val="007D0F25"/>
    <w:rsid w:val="007D1776"/>
    <w:rsid w:val="007D1880"/>
    <w:rsid w:val="007D1AD5"/>
    <w:rsid w:val="007D1DFD"/>
    <w:rsid w:val="007D26B9"/>
    <w:rsid w:val="007D2A02"/>
    <w:rsid w:val="007D2A46"/>
    <w:rsid w:val="007D34A9"/>
    <w:rsid w:val="007D370D"/>
    <w:rsid w:val="007D410C"/>
    <w:rsid w:val="007D64F6"/>
    <w:rsid w:val="007E021F"/>
    <w:rsid w:val="007E1945"/>
    <w:rsid w:val="007E2B96"/>
    <w:rsid w:val="007E2F3F"/>
    <w:rsid w:val="007E30DF"/>
    <w:rsid w:val="007E4348"/>
    <w:rsid w:val="007E4F2E"/>
    <w:rsid w:val="007E59F2"/>
    <w:rsid w:val="007E5E20"/>
    <w:rsid w:val="007E6778"/>
    <w:rsid w:val="007F086A"/>
    <w:rsid w:val="007F0AD1"/>
    <w:rsid w:val="007F1403"/>
    <w:rsid w:val="007F1CDC"/>
    <w:rsid w:val="007F22E4"/>
    <w:rsid w:val="007F2ED8"/>
    <w:rsid w:val="007F349E"/>
    <w:rsid w:val="007F5502"/>
    <w:rsid w:val="007F5A96"/>
    <w:rsid w:val="007F6343"/>
    <w:rsid w:val="007F6D58"/>
    <w:rsid w:val="007F704D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58F0"/>
    <w:rsid w:val="00805F8B"/>
    <w:rsid w:val="00806486"/>
    <w:rsid w:val="00806744"/>
    <w:rsid w:val="00806D41"/>
    <w:rsid w:val="00807F84"/>
    <w:rsid w:val="008107BB"/>
    <w:rsid w:val="00810E74"/>
    <w:rsid w:val="00811280"/>
    <w:rsid w:val="00811B8B"/>
    <w:rsid w:val="00811EA4"/>
    <w:rsid w:val="0081257B"/>
    <w:rsid w:val="008131EF"/>
    <w:rsid w:val="00814B59"/>
    <w:rsid w:val="008153E8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8D8"/>
    <w:rsid w:val="00826AC1"/>
    <w:rsid w:val="00832870"/>
    <w:rsid w:val="00832F4E"/>
    <w:rsid w:val="008330FA"/>
    <w:rsid w:val="00834714"/>
    <w:rsid w:val="008354A3"/>
    <w:rsid w:val="008375FA"/>
    <w:rsid w:val="00837CA4"/>
    <w:rsid w:val="0084058A"/>
    <w:rsid w:val="00841556"/>
    <w:rsid w:val="00842A43"/>
    <w:rsid w:val="00842DFB"/>
    <w:rsid w:val="00843274"/>
    <w:rsid w:val="0084363F"/>
    <w:rsid w:val="00843817"/>
    <w:rsid w:val="0084475E"/>
    <w:rsid w:val="00845CD1"/>
    <w:rsid w:val="0084655B"/>
    <w:rsid w:val="00846BB0"/>
    <w:rsid w:val="0085086B"/>
    <w:rsid w:val="00850B14"/>
    <w:rsid w:val="00851133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D13"/>
    <w:rsid w:val="00856EDA"/>
    <w:rsid w:val="0086134D"/>
    <w:rsid w:val="008619CD"/>
    <w:rsid w:val="00861AD4"/>
    <w:rsid w:val="00864F67"/>
    <w:rsid w:val="00865C51"/>
    <w:rsid w:val="00866CFB"/>
    <w:rsid w:val="00867F06"/>
    <w:rsid w:val="00870F0E"/>
    <w:rsid w:val="008711C0"/>
    <w:rsid w:val="008731B3"/>
    <w:rsid w:val="0087575D"/>
    <w:rsid w:val="0087620D"/>
    <w:rsid w:val="008763C5"/>
    <w:rsid w:val="0087789B"/>
    <w:rsid w:val="00877F78"/>
    <w:rsid w:val="008815FE"/>
    <w:rsid w:val="00881775"/>
    <w:rsid w:val="00881DB9"/>
    <w:rsid w:val="00882AEE"/>
    <w:rsid w:val="00883CD8"/>
    <w:rsid w:val="00883E98"/>
    <w:rsid w:val="008845C4"/>
    <w:rsid w:val="00884721"/>
    <w:rsid w:val="00884B45"/>
    <w:rsid w:val="00884EF0"/>
    <w:rsid w:val="00887F79"/>
    <w:rsid w:val="00890300"/>
    <w:rsid w:val="00890E6E"/>
    <w:rsid w:val="0089106F"/>
    <w:rsid w:val="00891125"/>
    <w:rsid w:val="00891194"/>
    <w:rsid w:val="0089261E"/>
    <w:rsid w:val="00892ED7"/>
    <w:rsid w:val="008938AC"/>
    <w:rsid w:val="00894601"/>
    <w:rsid w:val="00894B1A"/>
    <w:rsid w:val="00896E8D"/>
    <w:rsid w:val="00897757"/>
    <w:rsid w:val="008A08C6"/>
    <w:rsid w:val="008A0CDC"/>
    <w:rsid w:val="008A121D"/>
    <w:rsid w:val="008A288E"/>
    <w:rsid w:val="008A3B32"/>
    <w:rsid w:val="008A4ADD"/>
    <w:rsid w:val="008A4BDD"/>
    <w:rsid w:val="008A4D88"/>
    <w:rsid w:val="008A5256"/>
    <w:rsid w:val="008A6374"/>
    <w:rsid w:val="008B0E3E"/>
    <w:rsid w:val="008B17EE"/>
    <w:rsid w:val="008B29AA"/>
    <w:rsid w:val="008B2F31"/>
    <w:rsid w:val="008B34F2"/>
    <w:rsid w:val="008B4D70"/>
    <w:rsid w:val="008B5835"/>
    <w:rsid w:val="008B65E3"/>
    <w:rsid w:val="008B6D57"/>
    <w:rsid w:val="008B7B9B"/>
    <w:rsid w:val="008C0438"/>
    <w:rsid w:val="008C09F3"/>
    <w:rsid w:val="008C1251"/>
    <w:rsid w:val="008C160A"/>
    <w:rsid w:val="008C2E4D"/>
    <w:rsid w:val="008C30F4"/>
    <w:rsid w:val="008C5037"/>
    <w:rsid w:val="008C6B95"/>
    <w:rsid w:val="008C7F85"/>
    <w:rsid w:val="008D1071"/>
    <w:rsid w:val="008D2C22"/>
    <w:rsid w:val="008D76B5"/>
    <w:rsid w:val="008E0285"/>
    <w:rsid w:val="008E2065"/>
    <w:rsid w:val="008E322E"/>
    <w:rsid w:val="008E5EA2"/>
    <w:rsid w:val="008E6235"/>
    <w:rsid w:val="008E68BA"/>
    <w:rsid w:val="008E72B4"/>
    <w:rsid w:val="008F116A"/>
    <w:rsid w:val="008F2081"/>
    <w:rsid w:val="008F35BA"/>
    <w:rsid w:val="008F4422"/>
    <w:rsid w:val="008F7F2F"/>
    <w:rsid w:val="008F7FF9"/>
    <w:rsid w:val="00900AEF"/>
    <w:rsid w:val="00902167"/>
    <w:rsid w:val="00902B2B"/>
    <w:rsid w:val="00903192"/>
    <w:rsid w:val="00903448"/>
    <w:rsid w:val="009036EE"/>
    <w:rsid w:val="00903F93"/>
    <w:rsid w:val="009054FE"/>
    <w:rsid w:val="009056FD"/>
    <w:rsid w:val="009058A8"/>
    <w:rsid w:val="009061FC"/>
    <w:rsid w:val="0090739B"/>
    <w:rsid w:val="00907A51"/>
    <w:rsid w:val="00907F52"/>
    <w:rsid w:val="009103EA"/>
    <w:rsid w:val="00910628"/>
    <w:rsid w:val="00912A6C"/>
    <w:rsid w:val="00912D70"/>
    <w:rsid w:val="00913832"/>
    <w:rsid w:val="00914937"/>
    <w:rsid w:val="00914B7A"/>
    <w:rsid w:val="0091628A"/>
    <w:rsid w:val="009166F5"/>
    <w:rsid w:val="009171BC"/>
    <w:rsid w:val="0092083F"/>
    <w:rsid w:val="00920D28"/>
    <w:rsid w:val="009227DD"/>
    <w:rsid w:val="0092385B"/>
    <w:rsid w:val="00923F55"/>
    <w:rsid w:val="0092482D"/>
    <w:rsid w:val="00925318"/>
    <w:rsid w:val="00925EA4"/>
    <w:rsid w:val="0092773F"/>
    <w:rsid w:val="009301F6"/>
    <w:rsid w:val="00931412"/>
    <w:rsid w:val="009319E8"/>
    <w:rsid w:val="009329E5"/>
    <w:rsid w:val="00934483"/>
    <w:rsid w:val="00937764"/>
    <w:rsid w:val="009379C2"/>
    <w:rsid w:val="00940D2A"/>
    <w:rsid w:val="00941295"/>
    <w:rsid w:val="00941C58"/>
    <w:rsid w:val="00941CE0"/>
    <w:rsid w:val="00943F7A"/>
    <w:rsid w:val="00945032"/>
    <w:rsid w:val="00945313"/>
    <w:rsid w:val="00947A35"/>
    <w:rsid w:val="00950927"/>
    <w:rsid w:val="00950A31"/>
    <w:rsid w:val="00951BB4"/>
    <w:rsid w:val="00951BF7"/>
    <w:rsid w:val="00951F14"/>
    <w:rsid w:val="00952094"/>
    <w:rsid w:val="00953A19"/>
    <w:rsid w:val="009540D2"/>
    <w:rsid w:val="009574FE"/>
    <w:rsid w:val="00957917"/>
    <w:rsid w:val="00957E51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0D6C"/>
    <w:rsid w:val="0097211B"/>
    <w:rsid w:val="00972BB4"/>
    <w:rsid w:val="009751AE"/>
    <w:rsid w:val="009761C5"/>
    <w:rsid w:val="0097664E"/>
    <w:rsid w:val="00977DD6"/>
    <w:rsid w:val="00980F37"/>
    <w:rsid w:val="00982BE1"/>
    <w:rsid w:val="00983660"/>
    <w:rsid w:val="00983D5A"/>
    <w:rsid w:val="00984F4D"/>
    <w:rsid w:val="00985148"/>
    <w:rsid w:val="00985897"/>
    <w:rsid w:val="00986B3A"/>
    <w:rsid w:val="00986C88"/>
    <w:rsid w:val="0098700B"/>
    <w:rsid w:val="00987F76"/>
    <w:rsid w:val="0099118D"/>
    <w:rsid w:val="009912A3"/>
    <w:rsid w:val="00991782"/>
    <w:rsid w:val="00993624"/>
    <w:rsid w:val="00994007"/>
    <w:rsid w:val="009940FF"/>
    <w:rsid w:val="009951C6"/>
    <w:rsid w:val="00995694"/>
    <w:rsid w:val="0099614E"/>
    <w:rsid w:val="00996B35"/>
    <w:rsid w:val="00997EF2"/>
    <w:rsid w:val="009A00CC"/>
    <w:rsid w:val="009A0D55"/>
    <w:rsid w:val="009A2185"/>
    <w:rsid w:val="009A50CB"/>
    <w:rsid w:val="009A5DBB"/>
    <w:rsid w:val="009A65E8"/>
    <w:rsid w:val="009A6947"/>
    <w:rsid w:val="009A699B"/>
    <w:rsid w:val="009A6B73"/>
    <w:rsid w:val="009A7170"/>
    <w:rsid w:val="009A72CE"/>
    <w:rsid w:val="009A7644"/>
    <w:rsid w:val="009B014A"/>
    <w:rsid w:val="009B1562"/>
    <w:rsid w:val="009B2AEB"/>
    <w:rsid w:val="009B2E12"/>
    <w:rsid w:val="009B46C7"/>
    <w:rsid w:val="009B499C"/>
    <w:rsid w:val="009B7234"/>
    <w:rsid w:val="009B7760"/>
    <w:rsid w:val="009C1BE8"/>
    <w:rsid w:val="009C1E1B"/>
    <w:rsid w:val="009C3747"/>
    <w:rsid w:val="009C3DB8"/>
    <w:rsid w:val="009C4F82"/>
    <w:rsid w:val="009C571A"/>
    <w:rsid w:val="009C6EF4"/>
    <w:rsid w:val="009C730E"/>
    <w:rsid w:val="009D0212"/>
    <w:rsid w:val="009D0D2A"/>
    <w:rsid w:val="009D0D4E"/>
    <w:rsid w:val="009D19D5"/>
    <w:rsid w:val="009D25C2"/>
    <w:rsid w:val="009D2C7C"/>
    <w:rsid w:val="009D4127"/>
    <w:rsid w:val="009D586E"/>
    <w:rsid w:val="009D744F"/>
    <w:rsid w:val="009D7B26"/>
    <w:rsid w:val="009E1924"/>
    <w:rsid w:val="009E1B18"/>
    <w:rsid w:val="009E1F10"/>
    <w:rsid w:val="009E2157"/>
    <w:rsid w:val="009E2C46"/>
    <w:rsid w:val="009E58E3"/>
    <w:rsid w:val="009E6D66"/>
    <w:rsid w:val="009E7B91"/>
    <w:rsid w:val="009F245A"/>
    <w:rsid w:val="009F2F14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63D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42A2"/>
    <w:rsid w:val="00A142D6"/>
    <w:rsid w:val="00A17070"/>
    <w:rsid w:val="00A20093"/>
    <w:rsid w:val="00A207D3"/>
    <w:rsid w:val="00A20DAD"/>
    <w:rsid w:val="00A217E6"/>
    <w:rsid w:val="00A22743"/>
    <w:rsid w:val="00A22BAD"/>
    <w:rsid w:val="00A24A27"/>
    <w:rsid w:val="00A25571"/>
    <w:rsid w:val="00A26B20"/>
    <w:rsid w:val="00A27105"/>
    <w:rsid w:val="00A30296"/>
    <w:rsid w:val="00A32195"/>
    <w:rsid w:val="00A32B48"/>
    <w:rsid w:val="00A3398E"/>
    <w:rsid w:val="00A34F90"/>
    <w:rsid w:val="00A352F4"/>
    <w:rsid w:val="00A37BAA"/>
    <w:rsid w:val="00A40B3C"/>
    <w:rsid w:val="00A4159B"/>
    <w:rsid w:val="00A42333"/>
    <w:rsid w:val="00A427CF"/>
    <w:rsid w:val="00A435F9"/>
    <w:rsid w:val="00A436CE"/>
    <w:rsid w:val="00A45BE6"/>
    <w:rsid w:val="00A460D6"/>
    <w:rsid w:val="00A47302"/>
    <w:rsid w:val="00A47728"/>
    <w:rsid w:val="00A47CA3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486E"/>
    <w:rsid w:val="00A65E23"/>
    <w:rsid w:val="00A67072"/>
    <w:rsid w:val="00A673A0"/>
    <w:rsid w:val="00A6744F"/>
    <w:rsid w:val="00A7062C"/>
    <w:rsid w:val="00A70A70"/>
    <w:rsid w:val="00A70ADA"/>
    <w:rsid w:val="00A73D37"/>
    <w:rsid w:val="00A73FA6"/>
    <w:rsid w:val="00A74C4A"/>
    <w:rsid w:val="00A7532F"/>
    <w:rsid w:val="00A75ACB"/>
    <w:rsid w:val="00A765D4"/>
    <w:rsid w:val="00A76E5D"/>
    <w:rsid w:val="00A76EFE"/>
    <w:rsid w:val="00A80609"/>
    <w:rsid w:val="00A81AF3"/>
    <w:rsid w:val="00A82BF0"/>
    <w:rsid w:val="00A82F82"/>
    <w:rsid w:val="00A83E06"/>
    <w:rsid w:val="00A84983"/>
    <w:rsid w:val="00A86CB6"/>
    <w:rsid w:val="00A875D5"/>
    <w:rsid w:val="00A87702"/>
    <w:rsid w:val="00A87B26"/>
    <w:rsid w:val="00A91900"/>
    <w:rsid w:val="00A91B07"/>
    <w:rsid w:val="00A92AB8"/>
    <w:rsid w:val="00A93FAC"/>
    <w:rsid w:val="00A965B7"/>
    <w:rsid w:val="00A97951"/>
    <w:rsid w:val="00A97E4A"/>
    <w:rsid w:val="00AA0054"/>
    <w:rsid w:val="00AA16B2"/>
    <w:rsid w:val="00AA1ADC"/>
    <w:rsid w:val="00AA1C68"/>
    <w:rsid w:val="00AA2198"/>
    <w:rsid w:val="00AA2952"/>
    <w:rsid w:val="00AA31C3"/>
    <w:rsid w:val="00AA35BF"/>
    <w:rsid w:val="00AA3B07"/>
    <w:rsid w:val="00AA5615"/>
    <w:rsid w:val="00AA5866"/>
    <w:rsid w:val="00AA5CD8"/>
    <w:rsid w:val="00AA66AA"/>
    <w:rsid w:val="00AA695C"/>
    <w:rsid w:val="00AA76F9"/>
    <w:rsid w:val="00AA79A1"/>
    <w:rsid w:val="00AB0B93"/>
    <w:rsid w:val="00AB3B4E"/>
    <w:rsid w:val="00AB3DED"/>
    <w:rsid w:val="00AB4692"/>
    <w:rsid w:val="00AB4DAE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6943"/>
    <w:rsid w:val="00AC7F0E"/>
    <w:rsid w:val="00AD0444"/>
    <w:rsid w:val="00AD0914"/>
    <w:rsid w:val="00AD1C1B"/>
    <w:rsid w:val="00AD1EE1"/>
    <w:rsid w:val="00AD30DC"/>
    <w:rsid w:val="00AD3733"/>
    <w:rsid w:val="00AD442D"/>
    <w:rsid w:val="00AD482A"/>
    <w:rsid w:val="00AD48F7"/>
    <w:rsid w:val="00AD6D29"/>
    <w:rsid w:val="00AD7A12"/>
    <w:rsid w:val="00AD7D83"/>
    <w:rsid w:val="00AE17E2"/>
    <w:rsid w:val="00AE38D9"/>
    <w:rsid w:val="00AE5AB6"/>
    <w:rsid w:val="00AE6172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06363"/>
    <w:rsid w:val="00B07A30"/>
    <w:rsid w:val="00B10FF9"/>
    <w:rsid w:val="00B11799"/>
    <w:rsid w:val="00B12128"/>
    <w:rsid w:val="00B121F3"/>
    <w:rsid w:val="00B122B9"/>
    <w:rsid w:val="00B12767"/>
    <w:rsid w:val="00B1307C"/>
    <w:rsid w:val="00B1346D"/>
    <w:rsid w:val="00B13EB0"/>
    <w:rsid w:val="00B15D61"/>
    <w:rsid w:val="00B17FF3"/>
    <w:rsid w:val="00B201C9"/>
    <w:rsid w:val="00B2047C"/>
    <w:rsid w:val="00B22966"/>
    <w:rsid w:val="00B22BAC"/>
    <w:rsid w:val="00B23A0F"/>
    <w:rsid w:val="00B23E35"/>
    <w:rsid w:val="00B2572A"/>
    <w:rsid w:val="00B272F9"/>
    <w:rsid w:val="00B27534"/>
    <w:rsid w:val="00B3026B"/>
    <w:rsid w:val="00B3254B"/>
    <w:rsid w:val="00B32B98"/>
    <w:rsid w:val="00B32C83"/>
    <w:rsid w:val="00B35D48"/>
    <w:rsid w:val="00B3672F"/>
    <w:rsid w:val="00B37A3E"/>
    <w:rsid w:val="00B40687"/>
    <w:rsid w:val="00B40D7A"/>
    <w:rsid w:val="00B4225D"/>
    <w:rsid w:val="00B434B0"/>
    <w:rsid w:val="00B476CD"/>
    <w:rsid w:val="00B47CBC"/>
    <w:rsid w:val="00B51FE4"/>
    <w:rsid w:val="00B52566"/>
    <w:rsid w:val="00B52D8B"/>
    <w:rsid w:val="00B53096"/>
    <w:rsid w:val="00B53348"/>
    <w:rsid w:val="00B53A48"/>
    <w:rsid w:val="00B5440C"/>
    <w:rsid w:val="00B546C4"/>
    <w:rsid w:val="00B55F9B"/>
    <w:rsid w:val="00B56EBF"/>
    <w:rsid w:val="00B602CD"/>
    <w:rsid w:val="00B60EC4"/>
    <w:rsid w:val="00B60FC5"/>
    <w:rsid w:val="00B614CA"/>
    <w:rsid w:val="00B617D6"/>
    <w:rsid w:val="00B62F16"/>
    <w:rsid w:val="00B6476C"/>
    <w:rsid w:val="00B66DA1"/>
    <w:rsid w:val="00B6735C"/>
    <w:rsid w:val="00B6737B"/>
    <w:rsid w:val="00B72AB7"/>
    <w:rsid w:val="00B72ACC"/>
    <w:rsid w:val="00B7319B"/>
    <w:rsid w:val="00B736C2"/>
    <w:rsid w:val="00B7455E"/>
    <w:rsid w:val="00B75A84"/>
    <w:rsid w:val="00B818BF"/>
    <w:rsid w:val="00B81C8A"/>
    <w:rsid w:val="00B81DEF"/>
    <w:rsid w:val="00B82842"/>
    <w:rsid w:val="00B82F1B"/>
    <w:rsid w:val="00B83916"/>
    <w:rsid w:val="00B83DFF"/>
    <w:rsid w:val="00B8503A"/>
    <w:rsid w:val="00B8677C"/>
    <w:rsid w:val="00B90C54"/>
    <w:rsid w:val="00B90E9B"/>
    <w:rsid w:val="00B919A9"/>
    <w:rsid w:val="00B92D67"/>
    <w:rsid w:val="00B94890"/>
    <w:rsid w:val="00B9491D"/>
    <w:rsid w:val="00B94FB4"/>
    <w:rsid w:val="00B9558A"/>
    <w:rsid w:val="00B95E78"/>
    <w:rsid w:val="00B9624E"/>
    <w:rsid w:val="00B96C7D"/>
    <w:rsid w:val="00BA015E"/>
    <w:rsid w:val="00BA1BDD"/>
    <w:rsid w:val="00BA3062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29BB"/>
    <w:rsid w:val="00BB3A14"/>
    <w:rsid w:val="00BB7A7C"/>
    <w:rsid w:val="00BC0B94"/>
    <w:rsid w:val="00BC128B"/>
    <w:rsid w:val="00BC19DC"/>
    <w:rsid w:val="00BC1B4C"/>
    <w:rsid w:val="00BC365E"/>
    <w:rsid w:val="00BC3930"/>
    <w:rsid w:val="00BC50B6"/>
    <w:rsid w:val="00BC5C02"/>
    <w:rsid w:val="00BC7C8F"/>
    <w:rsid w:val="00BD0135"/>
    <w:rsid w:val="00BD0401"/>
    <w:rsid w:val="00BD083A"/>
    <w:rsid w:val="00BD0B27"/>
    <w:rsid w:val="00BD38BD"/>
    <w:rsid w:val="00BD54CD"/>
    <w:rsid w:val="00BE05AF"/>
    <w:rsid w:val="00BE174A"/>
    <w:rsid w:val="00BE194F"/>
    <w:rsid w:val="00BE1DA9"/>
    <w:rsid w:val="00BE30B3"/>
    <w:rsid w:val="00BE3B30"/>
    <w:rsid w:val="00BE3B35"/>
    <w:rsid w:val="00BE46E3"/>
    <w:rsid w:val="00BE5A13"/>
    <w:rsid w:val="00BE6A13"/>
    <w:rsid w:val="00BF046A"/>
    <w:rsid w:val="00BF17B9"/>
    <w:rsid w:val="00BF1B54"/>
    <w:rsid w:val="00BF1C93"/>
    <w:rsid w:val="00BF1D12"/>
    <w:rsid w:val="00BF2CEA"/>
    <w:rsid w:val="00BF4915"/>
    <w:rsid w:val="00BF4C1D"/>
    <w:rsid w:val="00BF6169"/>
    <w:rsid w:val="00BF63CD"/>
    <w:rsid w:val="00BF64F4"/>
    <w:rsid w:val="00BF6D0B"/>
    <w:rsid w:val="00BF73B0"/>
    <w:rsid w:val="00C010B6"/>
    <w:rsid w:val="00C01C2B"/>
    <w:rsid w:val="00C01CD5"/>
    <w:rsid w:val="00C02481"/>
    <w:rsid w:val="00C03A93"/>
    <w:rsid w:val="00C05792"/>
    <w:rsid w:val="00C060BC"/>
    <w:rsid w:val="00C066BC"/>
    <w:rsid w:val="00C06EAF"/>
    <w:rsid w:val="00C06F68"/>
    <w:rsid w:val="00C07C21"/>
    <w:rsid w:val="00C07E78"/>
    <w:rsid w:val="00C11210"/>
    <w:rsid w:val="00C1126A"/>
    <w:rsid w:val="00C114D9"/>
    <w:rsid w:val="00C11E5E"/>
    <w:rsid w:val="00C12837"/>
    <w:rsid w:val="00C14F84"/>
    <w:rsid w:val="00C1569C"/>
    <w:rsid w:val="00C159AF"/>
    <w:rsid w:val="00C16489"/>
    <w:rsid w:val="00C165A1"/>
    <w:rsid w:val="00C1668F"/>
    <w:rsid w:val="00C1742D"/>
    <w:rsid w:val="00C20B50"/>
    <w:rsid w:val="00C20DF9"/>
    <w:rsid w:val="00C20F4E"/>
    <w:rsid w:val="00C21C5D"/>
    <w:rsid w:val="00C23CF1"/>
    <w:rsid w:val="00C243D2"/>
    <w:rsid w:val="00C24BA0"/>
    <w:rsid w:val="00C24D2E"/>
    <w:rsid w:val="00C25853"/>
    <w:rsid w:val="00C2595D"/>
    <w:rsid w:val="00C25FEA"/>
    <w:rsid w:val="00C264E9"/>
    <w:rsid w:val="00C266F5"/>
    <w:rsid w:val="00C26A17"/>
    <w:rsid w:val="00C315D5"/>
    <w:rsid w:val="00C328EF"/>
    <w:rsid w:val="00C32D87"/>
    <w:rsid w:val="00C330D6"/>
    <w:rsid w:val="00C34C5F"/>
    <w:rsid w:val="00C36EDB"/>
    <w:rsid w:val="00C40614"/>
    <w:rsid w:val="00C4082B"/>
    <w:rsid w:val="00C41742"/>
    <w:rsid w:val="00C41B58"/>
    <w:rsid w:val="00C445BE"/>
    <w:rsid w:val="00C44E38"/>
    <w:rsid w:val="00C45BB1"/>
    <w:rsid w:val="00C460DE"/>
    <w:rsid w:val="00C46510"/>
    <w:rsid w:val="00C50344"/>
    <w:rsid w:val="00C50E4D"/>
    <w:rsid w:val="00C5160D"/>
    <w:rsid w:val="00C5274C"/>
    <w:rsid w:val="00C53294"/>
    <w:rsid w:val="00C53412"/>
    <w:rsid w:val="00C5363D"/>
    <w:rsid w:val="00C53CCD"/>
    <w:rsid w:val="00C54293"/>
    <w:rsid w:val="00C546AA"/>
    <w:rsid w:val="00C55A25"/>
    <w:rsid w:val="00C55D39"/>
    <w:rsid w:val="00C567AB"/>
    <w:rsid w:val="00C57360"/>
    <w:rsid w:val="00C57AA7"/>
    <w:rsid w:val="00C57E7D"/>
    <w:rsid w:val="00C602AF"/>
    <w:rsid w:val="00C63397"/>
    <w:rsid w:val="00C6340C"/>
    <w:rsid w:val="00C67061"/>
    <w:rsid w:val="00C672C6"/>
    <w:rsid w:val="00C67BE4"/>
    <w:rsid w:val="00C70B2B"/>
    <w:rsid w:val="00C71844"/>
    <w:rsid w:val="00C71DBC"/>
    <w:rsid w:val="00C72048"/>
    <w:rsid w:val="00C72410"/>
    <w:rsid w:val="00C725C2"/>
    <w:rsid w:val="00C72E0B"/>
    <w:rsid w:val="00C7376F"/>
    <w:rsid w:val="00C75C41"/>
    <w:rsid w:val="00C82BCB"/>
    <w:rsid w:val="00C82FB3"/>
    <w:rsid w:val="00C834FA"/>
    <w:rsid w:val="00C84622"/>
    <w:rsid w:val="00C84841"/>
    <w:rsid w:val="00C85E9D"/>
    <w:rsid w:val="00C86A54"/>
    <w:rsid w:val="00C87587"/>
    <w:rsid w:val="00C9043E"/>
    <w:rsid w:val="00C919E6"/>
    <w:rsid w:val="00C91D8E"/>
    <w:rsid w:val="00C92BC4"/>
    <w:rsid w:val="00C95961"/>
    <w:rsid w:val="00CA1E4B"/>
    <w:rsid w:val="00CA2250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3EC2"/>
    <w:rsid w:val="00CB3F7F"/>
    <w:rsid w:val="00CB472C"/>
    <w:rsid w:val="00CB6A3F"/>
    <w:rsid w:val="00CB76A4"/>
    <w:rsid w:val="00CB7710"/>
    <w:rsid w:val="00CC0FB5"/>
    <w:rsid w:val="00CC16AF"/>
    <w:rsid w:val="00CC2085"/>
    <w:rsid w:val="00CC23FF"/>
    <w:rsid w:val="00CC49FC"/>
    <w:rsid w:val="00CC5335"/>
    <w:rsid w:val="00CC7F17"/>
    <w:rsid w:val="00CD093D"/>
    <w:rsid w:val="00CD1F3E"/>
    <w:rsid w:val="00CD40F2"/>
    <w:rsid w:val="00CD510E"/>
    <w:rsid w:val="00CD5637"/>
    <w:rsid w:val="00CD5FCA"/>
    <w:rsid w:val="00CD601A"/>
    <w:rsid w:val="00CD7055"/>
    <w:rsid w:val="00CE1025"/>
    <w:rsid w:val="00CE31C9"/>
    <w:rsid w:val="00CE4471"/>
    <w:rsid w:val="00CE4BA5"/>
    <w:rsid w:val="00CE4D13"/>
    <w:rsid w:val="00CE5DF7"/>
    <w:rsid w:val="00CE7632"/>
    <w:rsid w:val="00CE7CCC"/>
    <w:rsid w:val="00CF0A83"/>
    <w:rsid w:val="00CF0B1C"/>
    <w:rsid w:val="00CF12BE"/>
    <w:rsid w:val="00CF1D76"/>
    <w:rsid w:val="00CF29BC"/>
    <w:rsid w:val="00CF2BE3"/>
    <w:rsid w:val="00CF3B2B"/>
    <w:rsid w:val="00CF4CE3"/>
    <w:rsid w:val="00CF552C"/>
    <w:rsid w:val="00CF60E2"/>
    <w:rsid w:val="00D00B2D"/>
    <w:rsid w:val="00D0104C"/>
    <w:rsid w:val="00D01EA7"/>
    <w:rsid w:val="00D02230"/>
    <w:rsid w:val="00D02D23"/>
    <w:rsid w:val="00D03557"/>
    <w:rsid w:val="00D04CFD"/>
    <w:rsid w:val="00D063A8"/>
    <w:rsid w:val="00D064FF"/>
    <w:rsid w:val="00D065EA"/>
    <w:rsid w:val="00D069B3"/>
    <w:rsid w:val="00D07622"/>
    <w:rsid w:val="00D07A04"/>
    <w:rsid w:val="00D07E88"/>
    <w:rsid w:val="00D100E0"/>
    <w:rsid w:val="00D11BC7"/>
    <w:rsid w:val="00D12A88"/>
    <w:rsid w:val="00D13439"/>
    <w:rsid w:val="00D14B03"/>
    <w:rsid w:val="00D14C5D"/>
    <w:rsid w:val="00D157DD"/>
    <w:rsid w:val="00D173F3"/>
    <w:rsid w:val="00D20525"/>
    <w:rsid w:val="00D2174E"/>
    <w:rsid w:val="00D21EE5"/>
    <w:rsid w:val="00D22B29"/>
    <w:rsid w:val="00D23189"/>
    <w:rsid w:val="00D25547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4B1A"/>
    <w:rsid w:val="00D3574A"/>
    <w:rsid w:val="00D36AE0"/>
    <w:rsid w:val="00D372D9"/>
    <w:rsid w:val="00D40578"/>
    <w:rsid w:val="00D40CEF"/>
    <w:rsid w:val="00D40ECC"/>
    <w:rsid w:val="00D41398"/>
    <w:rsid w:val="00D41603"/>
    <w:rsid w:val="00D416D7"/>
    <w:rsid w:val="00D43650"/>
    <w:rsid w:val="00D44675"/>
    <w:rsid w:val="00D44FDB"/>
    <w:rsid w:val="00D46064"/>
    <w:rsid w:val="00D46E88"/>
    <w:rsid w:val="00D507E6"/>
    <w:rsid w:val="00D53146"/>
    <w:rsid w:val="00D5443D"/>
    <w:rsid w:val="00D546F0"/>
    <w:rsid w:val="00D54DA0"/>
    <w:rsid w:val="00D553A2"/>
    <w:rsid w:val="00D5597A"/>
    <w:rsid w:val="00D55A0F"/>
    <w:rsid w:val="00D56881"/>
    <w:rsid w:val="00D56A0D"/>
    <w:rsid w:val="00D56ABF"/>
    <w:rsid w:val="00D570F3"/>
    <w:rsid w:val="00D57460"/>
    <w:rsid w:val="00D576E4"/>
    <w:rsid w:val="00D57C55"/>
    <w:rsid w:val="00D60062"/>
    <w:rsid w:val="00D61762"/>
    <w:rsid w:val="00D63AF2"/>
    <w:rsid w:val="00D65514"/>
    <w:rsid w:val="00D65689"/>
    <w:rsid w:val="00D65C31"/>
    <w:rsid w:val="00D661A8"/>
    <w:rsid w:val="00D66D11"/>
    <w:rsid w:val="00D66D85"/>
    <w:rsid w:val="00D67D46"/>
    <w:rsid w:val="00D705F1"/>
    <w:rsid w:val="00D711C3"/>
    <w:rsid w:val="00D72DB1"/>
    <w:rsid w:val="00D7434C"/>
    <w:rsid w:val="00D747A4"/>
    <w:rsid w:val="00D74E65"/>
    <w:rsid w:val="00D7687D"/>
    <w:rsid w:val="00D76A65"/>
    <w:rsid w:val="00D77C85"/>
    <w:rsid w:val="00D803FE"/>
    <w:rsid w:val="00D80763"/>
    <w:rsid w:val="00D831FC"/>
    <w:rsid w:val="00D836A1"/>
    <w:rsid w:val="00D84170"/>
    <w:rsid w:val="00D844BA"/>
    <w:rsid w:val="00D84AC2"/>
    <w:rsid w:val="00D84ACF"/>
    <w:rsid w:val="00D84D9C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72ED"/>
    <w:rsid w:val="00DA23CF"/>
    <w:rsid w:val="00DA25DA"/>
    <w:rsid w:val="00DA37A8"/>
    <w:rsid w:val="00DA3BFD"/>
    <w:rsid w:val="00DA3CE9"/>
    <w:rsid w:val="00DA4726"/>
    <w:rsid w:val="00DA4F70"/>
    <w:rsid w:val="00DA555C"/>
    <w:rsid w:val="00DA58B2"/>
    <w:rsid w:val="00DA58D6"/>
    <w:rsid w:val="00DA58E1"/>
    <w:rsid w:val="00DA649B"/>
    <w:rsid w:val="00DA7B74"/>
    <w:rsid w:val="00DB2748"/>
    <w:rsid w:val="00DB3176"/>
    <w:rsid w:val="00DB3E17"/>
    <w:rsid w:val="00DB53C2"/>
    <w:rsid w:val="00DB5D24"/>
    <w:rsid w:val="00DB7765"/>
    <w:rsid w:val="00DC1B13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0325"/>
    <w:rsid w:val="00DD12E4"/>
    <w:rsid w:val="00DD16CC"/>
    <w:rsid w:val="00DD1CD0"/>
    <w:rsid w:val="00DD2D28"/>
    <w:rsid w:val="00DD370A"/>
    <w:rsid w:val="00DD3ABB"/>
    <w:rsid w:val="00DD54E4"/>
    <w:rsid w:val="00DD5B11"/>
    <w:rsid w:val="00DD7BE0"/>
    <w:rsid w:val="00DD7EA6"/>
    <w:rsid w:val="00DE26CF"/>
    <w:rsid w:val="00DE2B10"/>
    <w:rsid w:val="00DE2D12"/>
    <w:rsid w:val="00DE3E92"/>
    <w:rsid w:val="00DE428D"/>
    <w:rsid w:val="00DE4C9B"/>
    <w:rsid w:val="00DE57A7"/>
    <w:rsid w:val="00DE58FA"/>
    <w:rsid w:val="00DE6573"/>
    <w:rsid w:val="00DE6816"/>
    <w:rsid w:val="00DE7962"/>
    <w:rsid w:val="00DF0619"/>
    <w:rsid w:val="00DF3F15"/>
    <w:rsid w:val="00DF588F"/>
    <w:rsid w:val="00DF6479"/>
    <w:rsid w:val="00DF7819"/>
    <w:rsid w:val="00E00406"/>
    <w:rsid w:val="00E00FE7"/>
    <w:rsid w:val="00E01D44"/>
    <w:rsid w:val="00E01F77"/>
    <w:rsid w:val="00E02ED6"/>
    <w:rsid w:val="00E031C4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5DD"/>
    <w:rsid w:val="00E1373D"/>
    <w:rsid w:val="00E13A8D"/>
    <w:rsid w:val="00E13F7D"/>
    <w:rsid w:val="00E14227"/>
    <w:rsid w:val="00E148D3"/>
    <w:rsid w:val="00E165B0"/>
    <w:rsid w:val="00E16997"/>
    <w:rsid w:val="00E16B4F"/>
    <w:rsid w:val="00E17315"/>
    <w:rsid w:val="00E219D5"/>
    <w:rsid w:val="00E2309E"/>
    <w:rsid w:val="00E24019"/>
    <w:rsid w:val="00E25494"/>
    <w:rsid w:val="00E260FB"/>
    <w:rsid w:val="00E263D0"/>
    <w:rsid w:val="00E26463"/>
    <w:rsid w:val="00E3083B"/>
    <w:rsid w:val="00E30EC2"/>
    <w:rsid w:val="00E31ED1"/>
    <w:rsid w:val="00E31F8F"/>
    <w:rsid w:val="00E3272C"/>
    <w:rsid w:val="00E32B18"/>
    <w:rsid w:val="00E32EC4"/>
    <w:rsid w:val="00E330A8"/>
    <w:rsid w:val="00E3459F"/>
    <w:rsid w:val="00E35EDE"/>
    <w:rsid w:val="00E36635"/>
    <w:rsid w:val="00E371F1"/>
    <w:rsid w:val="00E37736"/>
    <w:rsid w:val="00E37DF9"/>
    <w:rsid w:val="00E40671"/>
    <w:rsid w:val="00E40D20"/>
    <w:rsid w:val="00E418C3"/>
    <w:rsid w:val="00E43ED6"/>
    <w:rsid w:val="00E445BF"/>
    <w:rsid w:val="00E44B38"/>
    <w:rsid w:val="00E47910"/>
    <w:rsid w:val="00E47CF2"/>
    <w:rsid w:val="00E509FF"/>
    <w:rsid w:val="00E51235"/>
    <w:rsid w:val="00E51C20"/>
    <w:rsid w:val="00E51DEA"/>
    <w:rsid w:val="00E51F41"/>
    <w:rsid w:val="00E52338"/>
    <w:rsid w:val="00E5304E"/>
    <w:rsid w:val="00E53059"/>
    <w:rsid w:val="00E53D67"/>
    <w:rsid w:val="00E53FDB"/>
    <w:rsid w:val="00E54273"/>
    <w:rsid w:val="00E54FB1"/>
    <w:rsid w:val="00E561D2"/>
    <w:rsid w:val="00E609C5"/>
    <w:rsid w:val="00E61A18"/>
    <w:rsid w:val="00E62505"/>
    <w:rsid w:val="00E63113"/>
    <w:rsid w:val="00E6487A"/>
    <w:rsid w:val="00E65C68"/>
    <w:rsid w:val="00E66289"/>
    <w:rsid w:val="00E66978"/>
    <w:rsid w:val="00E66A56"/>
    <w:rsid w:val="00E670C2"/>
    <w:rsid w:val="00E70255"/>
    <w:rsid w:val="00E724F5"/>
    <w:rsid w:val="00E72BBB"/>
    <w:rsid w:val="00E730F3"/>
    <w:rsid w:val="00E74316"/>
    <w:rsid w:val="00E7444B"/>
    <w:rsid w:val="00E74A38"/>
    <w:rsid w:val="00E75636"/>
    <w:rsid w:val="00E75EA5"/>
    <w:rsid w:val="00E80358"/>
    <w:rsid w:val="00E8074C"/>
    <w:rsid w:val="00E8157D"/>
    <w:rsid w:val="00E825B6"/>
    <w:rsid w:val="00E8340C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5F9D"/>
    <w:rsid w:val="00E96A3A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6A77"/>
    <w:rsid w:val="00EA73FF"/>
    <w:rsid w:val="00EB0AC9"/>
    <w:rsid w:val="00EB12DC"/>
    <w:rsid w:val="00EB1D56"/>
    <w:rsid w:val="00EB35E7"/>
    <w:rsid w:val="00EB4AF4"/>
    <w:rsid w:val="00EB5CF8"/>
    <w:rsid w:val="00EB74F9"/>
    <w:rsid w:val="00EC077F"/>
    <w:rsid w:val="00EC14C4"/>
    <w:rsid w:val="00EC14EC"/>
    <w:rsid w:val="00EC2199"/>
    <w:rsid w:val="00EC277D"/>
    <w:rsid w:val="00EC2807"/>
    <w:rsid w:val="00EC2C02"/>
    <w:rsid w:val="00EC38D6"/>
    <w:rsid w:val="00EC3C72"/>
    <w:rsid w:val="00EC4026"/>
    <w:rsid w:val="00EC4EA2"/>
    <w:rsid w:val="00EC77C7"/>
    <w:rsid w:val="00ED0EB7"/>
    <w:rsid w:val="00ED23AD"/>
    <w:rsid w:val="00ED330C"/>
    <w:rsid w:val="00ED5A32"/>
    <w:rsid w:val="00ED6254"/>
    <w:rsid w:val="00ED68EE"/>
    <w:rsid w:val="00ED6C19"/>
    <w:rsid w:val="00ED7B91"/>
    <w:rsid w:val="00EE2196"/>
    <w:rsid w:val="00EE2404"/>
    <w:rsid w:val="00EE2DF2"/>
    <w:rsid w:val="00EE3890"/>
    <w:rsid w:val="00EE51F2"/>
    <w:rsid w:val="00EE53EE"/>
    <w:rsid w:val="00EE5C27"/>
    <w:rsid w:val="00EE73CE"/>
    <w:rsid w:val="00EE7C55"/>
    <w:rsid w:val="00EF0B3B"/>
    <w:rsid w:val="00EF1717"/>
    <w:rsid w:val="00EF3C1B"/>
    <w:rsid w:val="00EF6554"/>
    <w:rsid w:val="00EF67DA"/>
    <w:rsid w:val="00EF7B3A"/>
    <w:rsid w:val="00EF7DD9"/>
    <w:rsid w:val="00F005E2"/>
    <w:rsid w:val="00F0248D"/>
    <w:rsid w:val="00F03FF8"/>
    <w:rsid w:val="00F04521"/>
    <w:rsid w:val="00F04810"/>
    <w:rsid w:val="00F04A3F"/>
    <w:rsid w:val="00F05244"/>
    <w:rsid w:val="00F064EA"/>
    <w:rsid w:val="00F06E9C"/>
    <w:rsid w:val="00F073BE"/>
    <w:rsid w:val="00F1087F"/>
    <w:rsid w:val="00F11616"/>
    <w:rsid w:val="00F11A16"/>
    <w:rsid w:val="00F1237A"/>
    <w:rsid w:val="00F12554"/>
    <w:rsid w:val="00F1466B"/>
    <w:rsid w:val="00F14DB5"/>
    <w:rsid w:val="00F15E32"/>
    <w:rsid w:val="00F20933"/>
    <w:rsid w:val="00F211EE"/>
    <w:rsid w:val="00F21A7A"/>
    <w:rsid w:val="00F22DAE"/>
    <w:rsid w:val="00F22E0F"/>
    <w:rsid w:val="00F239B6"/>
    <w:rsid w:val="00F24033"/>
    <w:rsid w:val="00F2439C"/>
    <w:rsid w:val="00F24B4A"/>
    <w:rsid w:val="00F30673"/>
    <w:rsid w:val="00F30A7E"/>
    <w:rsid w:val="00F320DF"/>
    <w:rsid w:val="00F33F84"/>
    <w:rsid w:val="00F3414D"/>
    <w:rsid w:val="00F3498C"/>
    <w:rsid w:val="00F34D8C"/>
    <w:rsid w:val="00F35791"/>
    <w:rsid w:val="00F36970"/>
    <w:rsid w:val="00F37818"/>
    <w:rsid w:val="00F4079D"/>
    <w:rsid w:val="00F41950"/>
    <w:rsid w:val="00F41C79"/>
    <w:rsid w:val="00F42053"/>
    <w:rsid w:val="00F435A5"/>
    <w:rsid w:val="00F43E0A"/>
    <w:rsid w:val="00F448F4"/>
    <w:rsid w:val="00F45242"/>
    <w:rsid w:val="00F45C23"/>
    <w:rsid w:val="00F45F2B"/>
    <w:rsid w:val="00F45FC0"/>
    <w:rsid w:val="00F46D70"/>
    <w:rsid w:val="00F47143"/>
    <w:rsid w:val="00F50371"/>
    <w:rsid w:val="00F503A9"/>
    <w:rsid w:val="00F5170C"/>
    <w:rsid w:val="00F51A85"/>
    <w:rsid w:val="00F5325E"/>
    <w:rsid w:val="00F53A66"/>
    <w:rsid w:val="00F53ACE"/>
    <w:rsid w:val="00F543E4"/>
    <w:rsid w:val="00F54CD2"/>
    <w:rsid w:val="00F55CCB"/>
    <w:rsid w:val="00F562E9"/>
    <w:rsid w:val="00F56732"/>
    <w:rsid w:val="00F60D1E"/>
    <w:rsid w:val="00F60D3E"/>
    <w:rsid w:val="00F60FE1"/>
    <w:rsid w:val="00F62169"/>
    <w:rsid w:val="00F64E13"/>
    <w:rsid w:val="00F65914"/>
    <w:rsid w:val="00F6616A"/>
    <w:rsid w:val="00F678A7"/>
    <w:rsid w:val="00F70B27"/>
    <w:rsid w:val="00F70F0E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77730"/>
    <w:rsid w:val="00F80AD4"/>
    <w:rsid w:val="00F81008"/>
    <w:rsid w:val="00F819B9"/>
    <w:rsid w:val="00F82923"/>
    <w:rsid w:val="00F8338E"/>
    <w:rsid w:val="00F85AF1"/>
    <w:rsid w:val="00F87F7D"/>
    <w:rsid w:val="00F90BA4"/>
    <w:rsid w:val="00F936A3"/>
    <w:rsid w:val="00F93D4E"/>
    <w:rsid w:val="00F93E76"/>
    <w:rsid w:val="00F959A4"/>
    <w:rsid w:val="00F959FD"/>
    <w:rsid w:val="00F95E42"/>
    <w:rsid w:val="00F96BA0"/>
    <w:rsid w:val="00F970AA"/>
    <w:rsid w:val="00F979F6"/>
    <w:rsid w:val="00F97B9A"/>
    <w:rsid w:val="00FA0954"/>
    <w:rsid w:val="00FA101B"/>
    <w:rsid w:val="00FA1991"/>
    <w:rsid w:val="00FA264A"/>
    <w:rsid w:val="00FA30CA"/>
    <w:rsid w:val="00FA5CD5"/>
    <w:rsid w:val="00FA7295"/>
    <w:rsid w:val="00FB131D"/>
    <w:rsid w:val="00FB1848"/>
    <w:rsid w:val="00FB3A49"/>
    <w:rsid w:val="00FB4062"/>
    <w:rsid w:val="00FB494A"/>
    <w:rsid w:val="00FB5073"/>
    <w:rsid w:val="00FC01F0"/>
    <w:rsid w:val="00FC188E"/>
    <w:rsid w:val="00FC2E70"/>
    <w:rsid w:val="00FC3250"/>
    <w:rsid w:val="00FC3AAC"/>
    <w:rsid w:val="00FC41DA"/>
    <w:rsid w:val="00FC4554"/>
    <w:rsid w:val="00FC5DD0"/>
    <w:rsid w:val="00FC5E37"/>
    <w:rsid w:val="00FC7574"/>
    <w:rsid w:val="00FC77D7"/>
    <w:rsid w:val="00FC7B31"/>
    <w:rsid w:val="00FC7B61"/>
    <w:rsid w:val="00FC7C97"/>
    <w:rsid w:val="00FD0ED5"/>
    <w:rsid w:val="00FD15DD"/>
    <w:rsid w:val="00FD22F1"/>
    <w:rsid w:val="00FD3373"/>
    <w:rsid w:val="00FD450C"/>
    <w:rsid w:val="00FD6CD0"/>
    <w:rsid w:val="00FD733D"/>
    <w:rsid w:val="00FD73EA"/>
    <w:rsid w:val="00FD7A39"/>
    <w:rsid w:val="00FD7D5D"/>
    <w:rsid w:val="00FE3F1A"/>
    <w:rsid w:val="00FE4765"/>
    <w:rsid w:val="00FE5E39"/>
    <w:rsid w:val="00FE71DC"/>
    <w:rsid w:val="00FE74C3"/>
    <w:rsid w:val="00FE74CD"/>
    <w:rsid w:val="00FF08F9"/>
    <w:rsid w:val="00FF0D35"/>
    <w:rsid w:val="00FF4540"/>
    <w:rsid w:val="00FF490B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Heading1">
    <w:name w:val="heading 1"/>
    <w:aliases w:val="ALT+1"/>
    <w:basedOn w:val="Normal"/>
    <w:next w:val="Heading2"/>
    <w:link w:val="Heading1Char"/>
    <w:autoRedefine/>
    <w:qFormat/>
    <w:rsid w:val="00FC5DD0"/>
    <w:pPr>
      <w:keepNext/>
      <w:numPr>
        <w:numId w:val="1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Heading2">
    <w:name w:val="heading 2"/>
    <w:aliases w:val="ALT+2"/>
    <w:basedOn w:val="Normal"/>
    <w:next w:val="Heading3"/>
    <w:link w:val="Heading2Char"/>
    <w:autoRedefine/>
    <w:qFormat/>
    <w:rsid w:val="00FC5DD0"/>
    <w:pPr>
      <w:keepNext/>
      <w:keepLines/>
      <w:numPr>
        <w:ilvl w:val="1"/>
        <w:numId w:val="13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Heading3">
    <w:name w:val="heading 3"/>
    <w:aliases w:val="ALT+3"/>
    <w:basedOn w:val="Normal"/>
    <w:link w:val="Heading3Char"/>
    <w:autoRedefine/>
    <w:qFormat/>
    <w:rsid w:val="009D4127"/>
    <w:pPr>
      <w:keepNext/>
      <w:keepLines/>
      <w:numPr>
        <w:ilvl w:val="2"/>
        <w:numId w:val="13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Heading4">
    <w:name w:val="heading 4"/>
    <w:aliases w:val="ALT+4"/>
    <w:basedOn w:val="Normal"/>
    <w:next w:val="Heading5"/>
    <w:autoRedefine/>
    <w:qFormat/>
    <w:rsid w:val="009D4127"/>
    <w:pPr>
      <w:keepNext/>
      <w:keepLines/>
      <w:numPr>
        <w:ilvl w:val="3"/>
        <w:numId w:val="13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Heading5">
    <w:name w:val="heading 5"/>
    <w:aliases w:val="ALT+5"/>
    <w:basedOn w:val="Normal"/>
    <w:next w:val="BlockLabel"/>
    <w:autoRedefine/>
    <w:qFormat/>
    <w:rsid w:val="009D4127"/>
    <w:pPr>
      <w:keepNext/>
      <w:keepLines/>
      <w:numPr>
        <w:ilvl w:val="4"/>
        <w:numId w:val="13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Heading6">
    <w:name w:val="heading 6"/>
    <w:basedOn w:val="Normal"/>
    <w:next w:val="Normal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Heading7">
    <w:name w:val="heading 7"/>
    <w:basedOn w:val="Heading1"/>
    <w:next w:val="Heading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Heading8">
    <w:name w:val="heading 8"/>
    <w:basedOn w:val="Heading2"/>
    <w:next w:val="Heading9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Heading9">
    <w:name w:val="heading 9"/>
    <w:basedOn w:val="Heading3"/>
    <w:next w:val="Normal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Label">
    <w:name w:val="Block Label"/>
    <w:basedOn w:val="Normal"/>
    <w:next w:val="Normal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Normal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HeaderChar">
    <w:name w:val="Header Char"/>
    <w:basedOn w:val="DefaultParagraphFont"/>
    <w:link w:val="Header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TableGrid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Normal"/>
    <w:next w:val="Normal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Normal"/>
    <w:rsid w:val="009D0E48"/>
    <w:pPr>
      <w:spacing w:before="0" w:after="0"/>
      <w:ind w:left="0"/>
    </w:pPr>
  </w:style>
  <w:style w:type="paragraph" w:customStyle="1" w:styleId="HeadingRight">
    <w:name w:val="Heading Right"/>
    <w:basedOn w:val="Normal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Heading1"/>
    <w:next w:val="Normal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Heading2"/>
    <w:next w:val="Normal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Heading3"/>
    <w:next w:val="Normal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Normal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Normal"/>
    <w:rsid w:val="009D0E48"/>
    <w:pPr>
      <w:spacing w:after="560"/>
    </w:pPr>
  </w:style>
  <w:style w:type="numbering" w:styleId="111111">
    <w:name w:val="Outline List 2"/>
    <w:basedOn w:val="NoList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Normal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Normal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Normal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">
    <w:name w:val="表格1"/>
    <w:basedOn w:val="TableHeading"/>
    <w:link w:val="10"/>
    <w:rsid w:val="002C2323"/>
    <w:pPr>
      <w:jc w:val="center"/>
    </w:pPr>
    <w:rPr>
      <w:b/>
    </w:rPr>
  </w:style>
  <w:style w:type="table" w:styleId="TableGrid">
    <w:name w:val="Table Grid"/>
    <w:basedOn w:val="TableNormal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Normal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Normal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Title">
    <w:name w:val="Title"/>
    <w:basedOn w:val="Normal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TableProfessional">
    <w:name w:val="Table Professional"/>
    <w:basedOn w:val="TableNormal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Normal"/>
    <w:next w:val="Normal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Normal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Normal"/>
    <w:next w:val="Normal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Normal"/>
    <w:next w:val="Normal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Normal"/>
    <w:next w:val="Normal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Normal"/>
    <w:next w:val="Normal"/>
    <w:autoRedefine/>
    <w:uiPriority w:val="39"/>
    <w:rsid w:val="009D0E48"/>
    <w:pPr>
      <w:ind w:left="3360"/>
    </w:pPr>
    <w:rPr>
      <w:sz w:val="24"/>
    </w:rPr>
  </w:style>
  <w:style w:type="paragraph" w:styleId="Index1">
    <w:name w:val="index 1"/>
    <w:basedOn w:val="Normal"/>
    <w:next w:val="Normal"/>
    <w:autoRedefine/>
    <w:semiHidden/>
    <w:rsid w:val="009D0E48"/>
    <w:rPr>
      <w:sz w:val="24"/>
    </w:rPr>
  </w:style>
  <w:style w:type="paragraph" w:styleId="Index2">
    <w:name w:val="index 2"/>
    <w:basedOn w:val="Normal"/>
    <w:next w:val="Normal"/>
    <w:autoRedefine/>
    <w:semiHidden/>
    <w:rsid w:val="009D0E48"/>
    <w:pPr>
      <w:ind w:leftChars="200" w:left="200"/>
    </w:pPr>
    <w:rPr>
      <w:sz w:val="24"/>
    </w:rPr>
  </w:style>
  <w:style w:type="paragraph" w:styleId="Index3">
    <w:name w:val="index 3"/>
    <w:basedOn w:val="Normal"/>
    <w:next w:val="Normal"/>
    <w:autoRedefine/>
    <w:semiHidden/>
    <w:rsid w:val="009D0E48"/>
    <w:pPr>
      <w:ind w:leftChars="400" w:left="400"/>
    </w:pPr>
    <w:rPr>
      <w:sz w:val="24"/>
    </w:rPr>
  </w:style>
  <w:style w:type="paragraph" w:styleId="Index5">
    <w:name w:val="index 5"/>
    <w:basedOn w:val="Normal"/>
    <w:next w:val="Normal"/>
    <w:autoRedefine/>
    <w:semiHidden/>
    <w:rsid w:val="009D0E48"/>
    <w:pPr>
      <w:ind w:left="1050" w:hanging="210"/>
    </w:pPr>
  </w:style>
  <w:style w:type="paragraph" w:styleId="Index6">
    <w:name w:val="index 6"/>
    <w:basedOn w:val="Normal"/>
    <w:next w:val="Normal"/>
    <w:autoRedefine/>
    <w:semiHidden/>
    <w:rsid w:val="009D0E48"/>
    <w:pPr>
      <w:ind w:left="1260" w:hanging="210"/>
    </w:pPr>
  </w:style>
  <w:style w:type="paragraph" w:styleId="Index7">
    <w:name w:val="index 7"/>
    <w:basedOn w:val="Normal"/>
    <w:next w:val="Normal"/>
    <w:autoRedefine/>
    <w:semiHidden/>
    <w:rsid w:val="009D0E48"/>
    <w:pPr>
      <w:ind w:left="1470" w:hanging="210"/>
    </w:pPr>
  </w:style>
  <w:style w:type="paragraph" w:styleId="Index8">
    <w:name w:val="index 8"/>
    <w:basedOn w:val="Normal"/>
    <w:next w:val="Normal"/>
    <w:autoRedefine/>
    <w:semiHidden/>
    <w:rsid w:val="009D0E48"/>
    <w:pPr>
      <w:ind w:left="1680" w:hanging="210"/>
    </w:pPr>
  </w:style>
  <w:style w:type="paragraph" w:styleId="Index9">
    <w:name w:val="index 9"/>
    <w:basedOn w:val="Normal"/>
    <w:next w:val="Normal"/>
    <w:autoRedefine/>
    <w:semiHidden/>
    <w:rsid w:val="009D0E48"/>
    <w:pPr>
      <w:ind w:left="1890" w:hanging="210"/>
    </w:pPr>
  </w:style>
  <w:style w:type="paragraph" w:styleId="TableofFigures">
    <w:name w:val="table of figures"/>
    <w:basedOn w:val="Normal"/>
    <w:next w:val="Normal"/>
    <w:semiHidden/>
    <w:rsid w:val="009D0E48"/>
    <w:pPr>
      <w:spacing w:afterLines="50"/>
      <w:ind w:leftChars="300" w:left="300"/>
    </w:pPr>
  </w:style>
  <w:style w:type="paragraph" w:styleId="DocumentMap">
    <w:name w:val="Document Map"/>
    <w:basedOn w:val="Normal"/>
    <w:semiHidden/>
    <w:rsid w:val="009D0E48"/>
    <w:pPr>
      <w:shd w:val="clear" w:color="auto" w:fill="000080"/>
    </w:pPr>
  </w:style>
  <w:style w:type="paragraph" w:styleId="Footer">
    <w:name w:val="footer"/>
    <w:basedOn w:val="HeadingLeft"/>
    <w:link w:val="FooterChar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Header">
    <w:name w:val="header"/>
    <w:basedOn w:val="Normal"/>
    <w:link w:val="Header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Hyperlink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ai">
    <w:name w:val="Outline List 1"/>
    <w:basedOn w:val="NoList"/>
    <w:semiHidden/>
    <w:rsid w:val="009D0E48"/>
  </w:style>
  <w:style w:type="paragraph" w:customStyle="1" w:styleId="TableHeading">
    <w:name w:val="Table Heading"/>
    <w:basedOn w:val="Normal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Normal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MacroText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rsid w:val="009D0E48"/>
    <w:rPr>
      <w:sz w:val="18"/>
      <w:szCs w:val="18"/>
    </w:rPr>
  </w:style>
  <w:style w:type="character" w:styleId="FootnoteReference">
    <w:name w:val="footnote reference"/>
    <w:basedOn w:val="DefaultParagraphFont"/>
    <w:semiHidden/>
    <w:rsid w:val="009D0E48"/>
    <w:rPr>
      <w:vertAlign w:val="superscript"/>
    </w:rPr>
  </w:style>
  <w:style w:type="paragraph" w:styleId="BalloonText">
    <w:name w:val="Balloon Text"/>
    <w:basedOn w:val="Normal"/>
    <w:semiHidden/>
    <w:rsid w:val="009D0E48"/>
    <w:rPr>
      <w:sz w:val="18"/>
      <w:szCs w:val="18"/>
    </w:rPr>
  </w:style>
  <w:style w:type="paragraph" w:styleId="CommentText">
    <w:name w:val="annotation text"/>
    <w:basedOn w:val="Normal"/>
    <w:semiHidden/>
    <w:rsid w:val="009D0E48"/>
  </w:style>
  <w:style w:type="character" w:styleId="CommentReference">
    <w:name w:val="annotation reference"/>
    <w:basedOn w:val="DefaultParagraphFont"/>
    <w:semiHidden/>
    <w:rsid w:val="009D0E48"/>
    <w:rPr>
      <w:sz w:val="21"/>
      <w:szCs w:val="21"/>
    </w:rPr>
  </w:style>
  <w:style w:type="paragraph" w:styleId="CommentSubject">
    <w:name w:val="annotation subject"/>
    <w:basedOn w:val="CommentText"/>
    <w:next w:val="CommentText"/>
    <w:semiHidden/>
    <w:rsid w:val="009D0E48"/>
    <w:rPr>
      <w:b/>
      <w:bCs/>
    </w:rPr>
  </w:style>
  <w:style w:type="paragraph" w:styleId="Index4">
    <w:name w:val="index 4"/>
    <w:basedOn w:val="Normal"/>
    <w:next w:val="Normal"/>
    <w:autoRedefine/>
    <w:semiHidden/>
    <w:rsid w:val="009D0E48"/>
    <w:pPr>
      <w:ind w:left="1260"/>
    </w:pPr>
  </w:style>
  <w:style w:type="paragraph" w:styleId="IndexHeading">
    <w:name w:val="index heading"/>
    <w:basedOn w:val="Normal"/>
    <w:next w:val="Index1"/>
    <w:semiHidden/>
    <w:rsid w:val="009D0E48"/>
    <w:rPr>
      <w:rFonts w:ascii="Arial" w:hAnsi="Arial"/>
      <w:b/>
      <w:bCs/>
    </w:rPr>
  </w:style>
  <w:style w:type="paragraph" w:styleId="Caption">
    <w:name w:val="caption"/>
    <w:basedOn w:val="Normal"/>
    <w:next w:val="Normal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EndnoteText">
    <w:name w:val="endnote text"/>
    <w:basedOn w:val="Normal"/>
    <w:semiHidden/>
    <w:rsid w:val="009D0E48"/>
  </w:style>
  <w:style w:type="character" w:styleId="EndnoteReference">
    <w:name w:val="endnote reference"/>
    <w:basedOn w:val="DefaultParagraphFont"/>
    <w:semiHidden/>
    <w:rsid w:val="009D0E48"/>
    <w:rPr>
      <w:vertAlign w:val="superscript"/>
    </w:rPr>
  </w:style>
  <w:style w:type="paragraph" w:styleId="TableofAuthorities">
    <w:name w:val="table of authorities"/>
    <w:basedOn w:val="Normal"/>
    <w:next w:val="Normal"/>
    <w:semiHidden/>
    <w:rsid w:val="009D0E48"/>
    <w:pPr>
      <w:ind w:left="420"/>
    </w:pPr>
  </w:style>
  <w:style w:type="paragraph" w:styleId="TOAHeading">
    <w:name w:val="toa heading"/>
    <w:basedOn w:val="Normal"/>
    <w:next w:val="Normal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Variable">
    <w:name w:val="HTML Variable"/>
    <w:basedOn w:val="DefaultParagraphFont"/>
    <w:semiHidden/>
    <w:rsid w:val="009D0E48"/>
    <w:rPr>
      <w:i/>
      <w:iCs/>
    </w:rPr>
  </w:style>
  <w:style w:type="character" w:styleId="HTMLTypewriter">
    <w:name w:val="HTML Typewriter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paragraph" w:styleId="HTMLAddress">
    <w:name w:val="HTML Address"/>
    <w:basedOn w:val="Normal"/>
    <w:semiHidden/>
    <w:rsid w:val="009D0E48"/>
    <w:rPr>
      <w:i/>
      <w:iCs/>
    </w:rPr>
  </w:style>
  <w:style w:type="character" w:styleId="HTMLDefinition">
    <w:name w:val="HTML Definition"/>
    <w:basedOn w:val="DefaultParagraphFont"/>
    <w:semiHidden/>
    <w:rsid w:val="009D0E48"/>
    <w:rPr>
      <w:i/>
      <w:iCs/>
    </w:rPr>
  </w:style>
  <w:style w:type="character" w:styleId="HTMLKeyboard">
    <w:name w:val="HTML Keyboard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Acronym">
    <w:name w:val="HTML Acronym"/>
    <w:basedOn w:val="DefaultParagraphFont"/>
    <w:semiHidden/>
    <w:rsid w:val="009D0E48"/>
  </w:style>
  <w:style w:type="character" w:styleId="HTMLSample">
    <w:name w:val="HTML Sample"/>
    <w:basedOn w:val="DefaultParagraphFont"/>
    <w:semiHidden/>
    <w:rsid w:val="009D0E48"/>
    <w:rPr>
      <w:rFonts w:ascii="Courier New" w:hAnsi="Courier New" w:cs="Courier New"/>
    </w:rPr>
  </w:style>
  <w:style w:type="character" w:styleId="HTMLCite">
    <w:name w:val="HTML Cite"/>
    <w:basedOn w:val="DefaultParagraphFont"/>
    <w:semiHidden/>
    <w:rsid w:val="009D0E48"/>
    <w:rPr>
      <w:i/>
      <w:iCs/>
    </w:rPr>
  </w:style>
  <w:style w:type="paragraph" w:styleId="HTMLPreformatted">
    <w:name w:val="HTML Preformatted"/>
    <w:basedOn w:val="Normal"/>
    <w:semiHidden/>
    <w:rsid w:val="009D0E48"/>
    <w:rPr>
      <w:rFonts w:ascii="Courier New" w:hAnsi="Courier New" w:cs="Courier New"/>
    </w:rPr>
  </w:style>
  <w:style w:type="table" w:styleId="TableWeb1">
    <w:name w:val="Table Web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lorful1">
    <w:name w:val="Table Colorful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Salutation">
    <w:name w:val="Salutation"/>
    <w:basedOn w:val="Normal"/>
    <w:next w:val="Normal"/>
    <w:semiHidden/>
    <w:rsid w:val="009D0E48"/>
  </w:style>
  <w:style w:type="paragraph" w:styleId="PlainText">
    <w:name w:val="Plain Text"/>
    <w:basedOn w:val="Normal"/>
    <w:semiHidden/>
    <w:rsid w:val="009D0E48"/>
    <w:rPr>
      <w:rFonts w:ascii="宋体" w:hAnsi="Courier New" w:cs="Courier New"/>
    </w:rPr>
  </w:style>
  <w:style w:type="table" w:styleId="TableElegant">
    <w:name w:val="Table Elegant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semiHidden/>
    <w:rsid w:val="009D0E48"/>
  </w:style>
  <w:style w:type="paragraph" w:styleId="Subtitle">
    <w:name w:val="Subtitle"/>
    <w:basedOn w:val="Normal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TableClassic1">
    <w:name w:val="Table Classic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velopeReturn">
    <w:name w:val="envelope return"/>
    <w:basedOn w:val="Normal"/>
    <w:semiHidden/>
    <w:rsid w:val="009D0E48"/>
    <w:rPr>
      <w:rFonts w:ascii="Arial" w:hAnsi="Arial"/>
    </w:rPr>
  </w:style>
  <w:style w:type="table" w:styleId="TableSimple1">
    <w:name w:val="Table Simp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Closing">
    <w:name w:val="Closing"/>
    <w:basedOn w:val="Normal"/>
    <w:semiHidden/>
    <w:rsid w:val="009D0E48"/>
    <w:pPr>
      <w:ind w:leftChars="2100" w:left="100"/>
    </w:pPr>
  </w:style>
  <w:style w:type="table" w:styleId="TableSubtle1">
    <w:name w:val="Table Subt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semiHidden/>
    <w:rsid w:val="009D0E48"/>
    <w:pPr>
      <w:ind w:left="200" w:hangingChars="200" w:hanging="200"/>
    </w:pPr>
  </w:style>
  <w:style w:type="paragraph" w:styleId="List2">
    <w:name w:val="List 2"/>
    <w:basedOn w:val="Normal"/>
    <w:semiHidden/>
    <w:rsid w:val="009D0E48"/>
    <w:pPr>
      <w:ind w:leftChars="200" w:left="100" w:hangingChars="200" w:hanging="200"/>
    </w:pPr>
  </w:style>
  <w:style w:type="paragraph" w:styleId="List3">
    <w:name w:val="List 3"/>
    <w:basedOn w:val="Normal"/>
    <w:semiHidden/>
    <w:rsid w:val="009D0E48"/>
    <w:pPr>
      <w:ind w:leftChars="400" w:left="100" w:hangingChars="200" w:hanging="200"/>
    </w:pPr>
  </w:style>
  <w:style w:type="paragraph" w:styleId="List4">
    <w:name w:val="List 4"/>
    <w:basedOn w:val="Normal"/>
    <w:semiHidden/>
    <w:rsid w:val="009D0E48"/>
    <w:pPr>
      <w:ind w:leftChars="600" w:left="100" w:hangingChars="200" w:hanging="200"/>
    </w:pPr>
  </w:style>
  <w:style w:type="paragraph" w:styleId="List5">
    <w:name w:val="List 5"/>
    <w:basedOn w:val="Normal"/>
    <w:semiHidden/>
    <w:rsid w:val="009D0E48"/>
    <w:pPr>
      <w:ind w:leftChars="800" w:left="100" w:hangingChars="200" w:hanging="200"/>
    </w:pPr>
  </w:style>
  <w:style w:type="paragraph" w:styleId="ListNumber">
    <w:name w:val="List Number"/>
    <w:basedOn w:val="Normal"/>
    <w:semiHidden/>
    <w:rsid w:val="009D0E48"/>
    <w:pPr>
      <w:numPr>
        <w:numId w:val="1"/>
      </w:numPr>
    </w:pPr>
  </w:style>
  <w:style w:type="paragraph" w:styleId="ListNumber2">
    <w:name w:val="List Number 2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3">
    <w:name w:val="List Number 3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4">
    <w:name w:val="List Number 4"/>
    <w:basedOn w:val="Normal"/>
    <w:semiHidden/>
    <w:rsid w:val="009D0E48"/>
    <w:pPr>
      <w:numPr>
        <w:numId w:val="2"/>
      </w:numPr>
    </w:pPr>
  </w:style>
  <w:style w:type="paragraph" w:styleId="ListNumber5">
    <w:name w:val="List Number 5"/>
    <w:basedOn w:val="Normal"/>
    <w:semiHidden/>
    <w:rsid w:val="009D0E48"/>
    <w:pPr>
      <w:ind w:left="0"/>
    </w:pPr>
  </w:style>
  <w:style w:type="paragraph" w:styleId="ListContinue">
    <w:name w:val="List Continue"/>
    <w:basedOn w:val="Normal"/>
    <w:semiHidden/>
    <w:rsid w:val="009D0E48"/>
    <w:pPr>
      <w:spacing w:after="120"/>
      <w:ind w:leftChars="200" w:left="420"/>
    </w:pPr>
  </w:style>
  <w:style w:type="paragraph" w:styleId="ListContinue2">
    <w:name w:val="List Continue 2"/>
    <w:basedOn w:val="Normal"/>
    <w:semiHidden/>
    <w:rsid w:val="009D0E48"/>
    <w:pPr>
      <w:spacing w:after="120"/>
      <w:ind w:leftChars="400" w:left="840"/>
    </w:pPr>
  </w:style>
  <w:style w:type="paragraph" w:styleId="ListContinue3">
    <w:name w:val="List Continue 3"/>
    <w:basedOn w:val="Normal"/>
    <w:semiHidden/>
    <w:rsid w:val="009D0E48"/>
    <w:pPr>
      <w:spacing w:after="120"/>
      <w:ind w:leftChars="600" w:left="1260"/>
    </w:pPr>
  </w:style>
  <w:style w:type="paragraph" w:styleId="ListContinue4">
    <w:name w:val="List Continue 4"/>
    <w:basedOn w:val="Normal"/>
    <w:semiHidden/>
    <w:rsid w:val="009D0E48"/>
    <w:pPr>
      <w:spacing w:after="120"/>
      <w:ind w:leftChars="800" w:left="1680"/>
    </w:pPr>
  </w:style>
  <w:style w:type="paragraph" w:styleId="ListContinue5">
    <w:name w:val="List Continue 5"/>
    <w:basedOn w:val="Normal"/>
    <w:semiHidden/>
    <w:rsid w:val="009D0E48"/>
    <w:pPr>
      <w:spacing w:after="120"/>
      <w:ind w:leftChars="1000" w:left="2100"/>
    </w:pPr>
  </w:style>
  <w:style w:type="paragraph" w:styleId="ListBullet">
    <w:name w:val="List Bullet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2">
    <w:name w:val="List Bullet 2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3">
    <w:name w:val="List Bullet 3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4">
    <w:name w:val="List Bullet 4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5">
    <w:name w:val="List Bullet 5"/>
    <w:basedOn w:val="Normal"/>
    <w:autoRedefine/>
    <w:semiHidden/>
    <w:rsid w:val="009D0E48"/>
    <w:pPr>
      <w:numPr>
        <w:numId w:val="3"/>
      </w:numPr>
    </w:pPr>
  </w:style>
  <w:style w:type="table" w:styleId="TableList1">
    <w:name w:val="Table List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List7">
    <w:name w:val="Table List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NormalWeb">
    <w:name w:val="Normal (Web)"/>
    <w:basedOn w:val="Normal"/>
    <w:semiHidden/>
    <w:rsid w:val="009D0E48"/>
    <w:rPr>
      <w:rFonts w:cs="Times New Roman"/>
    </w:rPr>
  </w:style>
  <w:style w:type="paragraph" w:styleId="Signature">
    <w:name w:val="Signature"/>
    <w:basedOn w:val="Normal"/>
    <w:semiHidden/>
    <w:rsid w:val="009D0E48"/>
    <w:pPr>
      <w:ind w:leftChars="2100" w:left="100"/>
    </w:pPr>
  </w:style>
  <w:style w:type="character" w:styleId="Emphasis">
    <w:name w:val="Emphasis"/>
    <w:basedOn w:val="DefaultParagraphFont"/>
    <w:semiHidden/>
    <w:qFormat/>
    <w:rsid w:val="008938AC"/>
    <w:rPr>
      <w:i/>
      <w:iCs/>
    </w:rPr>
  </w:style>
  <w:style w:type="paragraph" w:styleId="Date">
    <w:name w:val="Date"/>
    <w:basedOn w:val="Normal"/>
    <w:next w:val="Normal"/>
    <w:semiHidden/>
    <w:rsid w:val="009D0E48"/>
    <w:pPr>
      <w:ind w:leftChars="2500" w:left="100"/>
    </w:pPr>
  </w:style>
  <w:style w:type="table" w:styleId="TableColumns1">
    <w:name w:val="Table Column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lockText">
    <w:name w:val="Block Text"/>
    <w:basedOn w:val="Normal"/>
    <w:semiHidden/>
    <w:rsid w:val="009D0E48"/>
    <w:pPr>
      <w:spacing w:after="120"/>
      <w:ind w:leftChars="700" w:left="1440" w:rightChars="700" w:right="1440"/>
    </w:pPr>
  </w:style>
  <w:style w:type="numbering" w:styleId="ArticleSection">
    <w:name w:val="Outline List 3"/>
    <w:basedOn w:val="NoList"/>
    <w:semiHidden/>
    <w:rsid w:val="009D0E48"/>
    <w:pPr>
      <w:numPr>
        <w:numId w:val="8"/>
      </w:numPr>
    </w:pPr>
  </w:style>
  <w:style w:type="paragraph" w:styleId="EnvelopeAddress">
    <w:name w:val="envelope address"/>
    <w:basedOn w:val="Normal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MessageHeader">
    <w:name w:val="Message Header"/>
    <w:basedOn w:val="Normal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LineNumber">
    <w:name w:val="line number"/>
    <w:basedOn w:val="DefaultParagraphFont"/>
    <w:semiHidden/>
    <w:rsid w:val="009D0E48"/>
  </w:style>
  <w:style w:type="character" w:styleId="Strong">
    <w:name w:val="Strong"/>
    <w:basedOn w:val="DefaultParagraphFont"/>
    <w:semiHidden/>
    <w:qFormat/>
    <w:rsid w:val="008938AC"/>
    <w:rPr>
      <w:b/>
      <w:bCs/>
    </w:rPr>
  </w:style>
  <w:style w:type="character" w:styleId="PageNumber">
    <w:name w:val="page number"/>
    <w:basedOn w:val="DefaultParagraphFont"/>
    <w:semiHidden/>
    <w:rsid w:val="009D0E48"/>
  </w:style>
  <w:style w:type="character" w:styleId="FollowedHyperlink">
    <w:name w:val="FollowedHyperlink"/>
    <w:semiHidden/>
    <w:rsid w:val="009D0E48"/>
    <w:rPr>
      <w:color w:val="800080"/>
      <w:u w:val="none"/>
    </w:rPr>
  </w:style>
  <w:style w:type="paragraph" w:styleId="BodyText">
    <w:name w:val="Body Text"/>
    <w:basedOn w:val="Normal"/>
    <w:semiHidden/>
    <w:rsid w:val="009D0E48"/>
    <w:pPr>
      <w:spacing w:after="120"/>
    </w:pPr>
  </w:style>
  <w:style w:type="paragraph" w:styleId="BodyTextFirstIndent">
    <w:name w:val="Body Text First Indent"/>
    <w:basedOn w:val="BodyText"/>
    <w:semiHidden/>
    <w:rsid w:val="009D0E48"/>
    <w:pPr>
      <w:ind w:firstLineChars="100" w:firstLine="420"/>
    </w:pPr>
  </w:style>
  <w:style w:type="paragraph" w:styleId="BodyTextIndent">
    <w:name w:val="Body Text Indent"/>
    <w:basedOn w:val="Normal"/>
    <w:semiHidden/>
    <w:rsid w:val="009D0E48"/>
    <w:pPr>
      <w:spacing w:after="120"/>
      <w:ind w:leftChars="200" w:left="420"/>
    </w:pPr>
  </w:style>
  <w:style w:type="paragraph" w:styleId="BodyTextFirstIndent2">
    <w:name w:val="Body Text First Indent 2"/>
    <w:basedOn w:val="BodyTextIndent"/>
    <w:semiHidden/>
    <w:rsid w:val="009D0E48"/>
    <w:pPr>
      <w:ind w:firstLineChars="200" w:firstLine="420"/>
    </w:pPr>
  </w:style>
  <w:style w:type="paragraph" w:styleId="NormalIndent">
    <w:name w:val="Normal Indent"/>
    <w:basedOn w:val="Normal"/>
    <w:semiHidden/>
    <w:rsid w:val="009D0E48"/>
    <w:pPr>
      <w:ind w:firstLineChars="200" w:firstLine="420"/>
    </w:pPr>
  </w:style>
  <w:style w:type="paragraph" w:styleId="BodyText2">
    <w:name w:val="Body Text 2"/>
    <w:basedOn w:val="Normal"/>
    <w:semiHidden/>
    <w:rsid w:val="009D0E48"/>
    <w:pPr>
      <w:spacing w:after="120" w:line="480" w:lineRule="auto"/>
    </w:pPr>
  </w:style>
  <w:style w:type="paragraph" w:styleId="BodyText3">
    <w:name w:val="Body Text 3"/>
    <w:basedOn w:val="Normal"/>
    <w:semiHidden/>
    <w:rsid w:val="009D0E48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semiHidden/>
    <w:rsid w:val="009D0E48"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NoteHeading">
    <w:name w:val="Note Heading"/>
    <w:basedOn w:val="Normal"/>
    <w:next w:val="Normal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Normal"/>
    <w:rsid w:val="006256E0"/>
    <w:pPr>
      <w:spacing w:after="400"/>
    </w:pPr>
    <w:rPr>
      <w:b/>
    </w:rPr>
  </w:style>
  <w:style w:type="paragraph" w:customStyle="1" w:styleId="11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Normal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Normal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DefaultParagraphFont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Normal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Normal"/>
    <w:rsid w:val="00CB5842"/>
    <w:pPr>
      <w:ind w:left="0"/>
    </w:pPr>
  </w:style>
  <w:style w:type="paragraph" w:customStyle="1" w:styleId="Code">
    <w:name w:val="Code"/>
    <w:basedOn w:val="Normal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Normal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Heading1"/>
    <w:next w:val="Heading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Heading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Heading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Heading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Heading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PlaceholderText">
    <w:name w:val="Placeholder Text"/>
    <w:basedOn w:val="DefaultParagraphFont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Normal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5245A"/>
    <w:rPr>
      <w:rFonts w:cs="Arial"/>
      <w:kern w:val="2"/>
      <w:sz w:val="18"/>
      <w:szCs w:val="18"/>
    </w:rPr>
  </w:style>
  <w:style w:type="character" w:styleId="SubtleEmphasis">
    <w:name w:val="Subtle Emphasis"/>
    <w:basedOn w:val="DefaultParagraphFont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MediumShading2-Accent5">
    <w:name w:val="Medium Shading 2 Accent 5"/>
    <w:basedOn w:val="TableNormal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Normal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0">
    <w:name w:val="图样式"/>
    <w:basedOn w:val="Normal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1">
    <w:name w:val="微软雅黑"/>
    <w:basedOn w:val="Normal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DefaultParagraphFont"/>
    <w:link w:val="a1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1"/>
    <w:rsid w:val="00014276"/>
    <w:pPr>
      <w:spacing w:after="120"/>
    </w:pPr>
    <w:rPr>
      <w:rFonts w:cs="宋体"/>
      <w:szCs w:val="20"/>
    </w:rPr>
  </w:style>
  <w:style w:type="paragraph" w:customStyle="1" w:styleId="a2">
    <w:name w:val="表格"/>
    <w:next w:val="Normal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DefaultParagraphFont"/>
    <w:link w:val="a2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3">
    <w:name w:val="样式 蓝色"/>
    <w:basedOn w:val="DefaultParagraphFont"/>
    <w:semiHidden/>
    <w:rsid w:val="00D9006B"/>
    <w:rPr>
      <w:color w:val="0000FF"/>
    </w:rPr>
  </w:style>
  <w:style w:type="character" w:customStyle="1" w:styleId="a4">
    <w:name w:val="样式 倾斜 蓝色"/>
    <w:basedOn w:val="DefaultParagraphFont"/>
    <w:semiHidden/>
    <w:rsid w:val="00D9006B"/>
    <w:rPr>
      <w:i/>
      <w:iCs/>
      <w:color w:val="0000FF"/>
    </w:rPr>
  </w:style>
  <w:style w:type="paragraph" w:customStyle="1" w:styleId="Tab">
    <w:name w:val="正文+Tab"/>
    <w:basedOn w:val="Normal"/>
    <w:rsid w:val="000145D8"/>
    <w:pPr>
      <w:ind w:left="420"/>
    </w:pPr>
    <w:rPr>
      <w:rFonts w:cs="宋体"/>
    </w:rPr>
  </w:style>
  <w:style w:type="character" w:customStyle="1" w:styleId="10">
    <w:name w:val="表格1 字符"/>
    <w:basedOn w:val="TableHeading0"/>
    <w:link w:val="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5">
    <w:name w:val="命令行"/>
    <w:basedOn w:val="Normal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6">
    <w:name w:val="样式 正文 +"/>
    <w:basedOn w:val="DefaultParagraphFont"/>
    <w:rsid w:val="0070345E"/>
    <w:rPr>
      <w:rFonts w:ascii="FrutigerNext LT Regular" w:eastAsia="华文细黑" w:hAnsi="FrutigerNext LT Regular"/>
      <w:kern w:val="0"/>
    </w:rPr>
  </w:style>
  <w:style w:type="paragraph" w:styleId="TOCHeading">
    <w:name w:val="TOC Heading"/>
    <w:basedOn w:val="Heading1"/>
    <w:next w:val="Normal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TableNormal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Heading1Char">
    <w:name w:val="Heading 1 Char"/>
    <w:aliases w:val="ALT+1 Char"/>
    <w:basedOn w:val="DefaultParagraphFont"/>
    <w:link w:val="Heading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7">
    <w:name w:val="正文（首行不缩进）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ListParagraph">
    <w:name w:val="List Paragraph"/>
    <w:basedOn w:val="Normal"/>
    <w:link w:val="ListParagraphChar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8">
    <w:name w:val="表格题注"/>
    <w:next w:val="Normal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9">
    <w:name w:val="插图题注"/>
    <w:next w:val="Normal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Heading2"/>
    <w:rsid w:val="0020153C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">
    <w:name w:val="实验目标"/>
    <w:basedOn w:val="ListParagraph"/>
    <w:rsid w:val="0020153C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2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Normal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DefaultParagraphFont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2">
    <w:name w:val="1.正文"/>
    <w:basedOn w:val="Normal"/>
    <w:link w:val="13"/>
    <w:autoRedefine/>
    <w:qFormat/>
    <w:rsid w:val="0056604F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Normal"/>
    <w:link w:val="F1EN0"/>
    <w:rsid w:val="00EF0B3B"/>
    <w:rPr>
      <w:rFonts w:eastAsia="FrutigerNext LT Regular"/>
    </w:rPr>
  </w:style>
  <w:style w:type="character" w:customStyle="1" w:styleId="13">
    <w:name w:val="1.正文 字符"/>
    <w:basedOn w:val="DefaultParagraphFont"/>
    <w:link w:val="12"/>
    <w:rsid w:val="0056604F"/>
    <w:rPr>
      <w:rFonts w:ascii="Huawei Sans" w:eastAsia="方正兰亭黑简体" w:hAnsi="Huawei Sans" w:cs="微软雅黑"/>
      <w:sz w:val="21"/>
    </w:rPr>
  </w:style>
  <w:style w:type="paragraph" w:customStyle="1" w:styleId="2">
    <w:name w:val="2.命令"/>
    <w:basedOn w:val="Normal"/>
    <w:link w:val="20"/>
    <w:autoRedefine/>
    <w:qFormat/>
    <w:rsid w:val="001977C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DefaultParagraphFont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0">
    <w:name w:val="2.命令 字符"/>
    <w:basedOn w:val="DefaultParagraphFont"/>
    <w:link w:val="2"/>
    <w:rsid w:val="001977C0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">
    <w:name w:val="3.步骤"/>
    <w:basedOn w:val="Normal"/>
    <w:link w:val="30"/>
    <w:autoRedefine/>
    <w:qFormat/>
    <w:rsid w:val="00254FAD"/>
    <w:pPr>
      <w:numPr>
        <w:ilvl w:val="5"/>
        <w:numId w:val="4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">
    <w:name w:val="4.任务"/>
    <w:basedOn w:val="ItemList"/>
    <w:link w:val="40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DefaultParagraphFont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0">
    <w:name w:val="5.表格文字"/>
    <w:basedOn w:val="TableText"/>
    <w:link w:val="51"/>
    <w:autoRedefine/>
    <w:qFormat/>
    <w:rsid w:val="00BA015E"/>
    <w:pPr>
      <w:autoSpaceDE w:val="0"/>
      <w:autoSpaceDN w:val="0"/>
      <w:jc w:val="center"/>
    </w:pPr>
    <w:rPr>
      <w:rFonts w:ascii="Huawei Sans" w:eastAsia="方正兰亭黑简体" w:hAnsi="Huawei Sans"/>
      <w:sz w:val="21"/>
      <w:szCs w:val="32"/>
    </w:rPr>
  </w:style>
  <w:style w:type="character" w:customStyle="1" w:styleId="ItemList0">
    <w:name w:val="Item List 字符"/>
    <w:basedOn w:val="DefaultParagraphFont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0">
    <w:name w:val="4.任务 字符"/>
    <w:basedOn w:val="ItemList0"/>
    <w:link w:val="4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DefaultParagraphFont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1">
    <w:name w:val="5.表格文字 字符"/>
    <w:basedOn w:val="TableText0"/>
    <w:link w:val="50"/>
    <w:rsid w:val="00BA015E"/>
    <w:rPr>
      <w:rFonts w:ascii="Huawei Sans" w:eastAsia="方正兰亭黑简体" w:hAnsi="Huawei Sans" w:cs="微软雅黑"/>
      <w:snapToGrid w:val="0"/>
      <w:sz w:val="21"/>
      <w:szCs w:val="32"/>
    </w:rPr>
  </w:style>
  <w:style w:type="paragraph" w:customStyle="1" w:styleId="6">
    <w:name w:val="6.前言"/>
    <w:basedOn w:val="Heading1NoNumber"/>
    <w:link w:val="60"/>
    <w:autoRedefine/>
    <w:qFormat/>
    <w:rsid w:val="00FC5DD0"/>
  </w:style>
  <w:style w:type="paragraph" w:customStyle="1" w:styleId="7">
    <w:name w:val="7.简介标题"/>
    <w:basedOn w:val="Normal"/>
    <w:link w:val="70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Heading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0">
    <w:name w:val="6.前言 字符"/>
    <w:basedOn w:val="Heading1NoNumber0"/>
    <w:link w:val="6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">
    <w:name w:val="8.前言标题"/>
    <w:basedOn w:val="12"/>
    <w:link w:val="80"/>
    <w:autoRedefine/>
    <w:qFormat/>
    <w:rsid w:val="00FC5DD0"/>
    <w:rPr>
      <w:noProof/>
    </w:rPr>
  </w:style>
  <w:style w:type="character" w:customStyle="1" w:styleId="Heading2Char">
    <w:name w:val="Heading 2 Char"/>
    <w:aliases w:val="ALT+2 Char"/>
    <w:basedOn w:val="DefaultParagraphFont"/>
    <w:link w:val="Heading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Heading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0">
    <w:name w:val="7.简介标题 字符"/>
    <w:basedOn w:val="Heading2NoNumber0"/>
    <w:link w:val="7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Heading3Char">
    <w:name w:val="Heading 3 Char"/>
    <w:aliases w:val="ALT+3 Char"/>
    <w:basedOn w:val="DefaultParagraphFont"/>
    <w:link w:val="Heading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Heading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0">
    <w:name w:val="8.前言标题 字符"/>
    <w:basedOn w:val="Heading3NoNumber0"/>
    <w:link w:val="8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a">
    <w:name w:val="表格样式"/>
    <w:basedOn w:val="TableNormal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TableProfessional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0">
    <w:name w:val="3.步骤 字符"/>
    <w:basedOn w:val="DefaultParagraphFont"/>
    <w:link w:val="3"/>
    <w:rsid w:val="00254FAD"/>
    <w:rPr>
      <w:rFonts w:ascii="Huawei Sans" w:eastAsia="方正兰亭黑简体" w:hAnsi="Huawei Sans" w:cs="微软雅黑"/>
      <w:sz w:val="21"/>
    </w:rPr>
  </w:style>
  <w:style w:type="paragraph" w:customStyle="1" w:styleId="5">
    <w:name w:val="5.表格标题"/>
    <w:basedOn w:val="Normal"/>
    <w:link w:val="52"/>
    <w:autoRedefine/>
    <w:qFormat/>
    <w:rsid w:val="00BA015E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paragraph" w:customStyle="1" w:styleId="9">
    <w:name w:val="9.图片标题"/>
    <w:basedOn w:val="Normal"/>
    <w:link w:val="90"/>
    <w:autoRedefine/>
    <w:qFormat/>
    <w:rsid w:val="00BA015E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character" w:customStyle="1" w:styleId="90">
    <w:name w:val="9.图片标题 字符"/>
    <w:basedOn w:val="DefaultParagraphFont"/>
    <w:link w:val="9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character" w:customStyle="1" w:styleId="52">
    <w:name w:val="5.表格标题 字符"/>
    <w:basedOn w:val="DefaultParagraphFont"/>
    <w:link w:val="5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NoSpacing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IntenseEmphasis">
    <w:name w:val="Intense Emphasis"/>
    <w:basedOn w:val="DefaultParagraphFont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5EDE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7A02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0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hikunpeng.com/zh/" TargetMode="External"/><Relationship Id="rId21" Type="http://schemas.openxmlformats.org/officeDocument/2006/relationships/hyperlink" Target="https://linux.cn/lfs/LFS-BOOK-7.7-systemd/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16" Type="http://schemas.openxmlformats.org/officeDocument/2006/relationships/hyperlink" Target="http://www.virtualbox.org" TargetMode="External"/><Relationship Id="rId11" Type="http://schemas.openxmlformats.org/officeDocument/2006/relationships/endnotes" Target="endnotes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102" Type="http://schemas.openxmlformats.org/officeDocument/2006/relationships/header" Target="header1.xml"/><Relationship Id="rId5" Type="http://schemas.openxmlformats.org/officeDocument/2006/relationships/customXml" Target="../customXml/item4.xml"/><Relationship Id="rId90" Type="http://schemas.openxmlformats.org/officeDocument/2006/relationships/image" Target="media/image63.png"/><Relationship Id="rId95" Type="http://schemas.openxmlformats.org/officeDocument/2006/relationships/hyperlink" Target="https://gitee.com/openeuler/kernel" TargetMode="External"/><Relationship Id="rId22" Type="http://schemas.openxmlformats.org/officeDocument/2006/relationships/hyperlink" Target="https://openeuler.org/" TargetMode="External"/><Relationship Id="rId27" Type="http://schemas.openxmlformats.org/officeDocument/2006/relationships/image" Target="media/image3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80" Type="http://schemas.openxmlformats.org/officeDocument/2006/relationships/hyperlink" Target="https://gitee.com/" TargetMode="External"/><Relationship Id="rId85" Type="http://schemas.openxmlformats.org/officeDocument/2006/relationships/image" Target="media/image58.png"/><Relationship Id="rId12" Type="http://schemas.openxmlformats.org/officeDocument/2006/relationships/image" Target="media/image1.png"/><Relationship Id="rId17" Type="http://schemas.openxmlformats.org/officeDocument/2006/relationships/hyperlink" Target="https://repo.openeuler.org/openEuler-20.09/ISO/x86_64/openEuler-20.09-x86_64-dvd.iso" TargetMode="External"/><Relationship Id="rId25" Type="http://schemas.openxmlformats.org/officeDocument/2006/relationships/hyperlink" Target="https://e.huawei.com/cn/talent/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103" Type="http://schemas.openxmlformats.org/officeDocument/2006/relationships/fontTable" Target="fontTable.xml"/><Relationship Id="rId20" Type="http://schemas.openxmlformats.org/officeDocument/2006/relationships/hyperlink" Target="https://www.linuxfromscratch.org/lfs/downloads/7.7-systemd/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91" Type="http://schemas.openxmlformats.org/officeDocument/2006/relationships/hyperlink" Target="https://clasign.osinfra.cn/sign/Z2l0ZWUlMkZvcGVuZXVsZXI=" TargetMode="External"/><Relationship Id="rId96" Type="http://schemas.openxmlformats.org/officeDocument/2006/relationships/hyperlink" Target="https://www.qemu.org/" TargetMode="Externa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hyperlink" Target="https://www.vmware.com/" TargetMode="External"/><Relationship Id="rId23" Type="http://schemas.openxmlformats.org/officeDocument/2006/relationships/hyperlink" Target="https://gitee.com/openeuler-practice-courses/lfs-course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footnotes" Target="footnotes.xm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hyperlink" Target="https://www.openeuler.org/zh/community/contribution/" TargetMode="External"/><Relationship Id="rId86" Type="http://schemas.openxmlformats.org/officeDocument/2006/relationships/image" Target="media/image59.png"/><Relationship Id="rId94" Type="http://schemas.openxmlformats.org/officeDocument/2006/relationships/hyperlink" Target="https://gitee.com/openeuler-practice-courses/lfs-course" TargetMode="External"/><Relationship Id="rId99" Type="http://schemas.openxmlformats.org/officeDocument/2006/relationships/hyperlink" Target="https://www.hikunpeng.com/" TargetMode="External"/><Relationship Id="rId101" Type="http://schemas.openxmlformats.org/officeDocument/2006/relationships/hyperlink" Target="https://zhuanyejianshe.obs.cn-north-4.myhuaweicloud.com/chuangxinshijianke/lfs-packages-7.7-systemd.tar" TargetMode="Externa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://ftp.osuosl.org/pub/lfs/lfs-packages/lfs-packages-7.7-systemd.tar" TargetMode="External"/><Relationship Id="rId39" Type="http://schemas.openxmlformats.org/officeDocument/2006/relationships/image" Target="media/image15.png"/><Relationship Id="rId34" Type="http://schemas.openxmlformats.org/officeDocument/2006/relationships/image" Target="media/image10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6" Type="http://schemas.openxmlformats.org/officeDocument/2006/relationships/image" Target="media/image52.png"/><Relationship Id="rId97" Type="http://schemas.openxmlformats.org/officeDocument/2006/relationships/hyperlink" Target="https://gitee.com/openeuler/stratovirt" TargetMode="External"/><Relationship Id="rId104" Type="http://schemas.openxmlformats.org/officeDocument/2006/relationships/theme" Target="theme/theme1.xml"/><Relationship Id="rId7" Type="http://schemas.openxmlformats.org/officeDocument/2006/relationships/styles" Target="styles.xml"/><Relationship Id="rId71" Type="http://schemas.openxmlformats.org/officeDocument/2006/relationships/image" Target="media/image47.png"/><Relationship Id="rId92" Type="http://schemas.openxmlformats.org/officeDocument/2006/relationships/hyperlink" Target="https://gitee.com/openeuler/community/blob/master/zh/contributors/Gitee-workflow.md" TargetMode="External"/><Relationship Id="rId2" Type="http://schemas.openxmlformats.org/officeDocument/2006/relationships/customXml" Target="../customXml/item1.xml"/><Relationship Id="rId29" Type="http://schemas.openxmlformats.org/officeDocument/2006/relationships/image" Target="media/image5.png"/><Relationship Id="rId24" Type="http://schemas.openxmlformats.org/officeDocument/2006/relationships/hyperlink" Target="https://www.linuxfromscratch.org/lfs/" TargetMode="External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66" Type="http://schemas.openxmlformats.org/officeDocument/2006/relationships/image" Target="media/image42.png"/><Relationship Id="rId87" Type="http://schemas.openxmlformats.org/officeDocument/2006/relationships/image" Target="media/image60.png"/><Relationship Id="rId61" Type="http://schemas.openxmlformats.org/officeDocument/2006/relationships/image" Target="media/image37.png"/><Relationship Id="rId82" Type="http://schemas.openxmlformats.org/officeDocument/2006/relationships/hyperlink" Target="https://gitee.com/openeuler-practice-courses/lanzhou_university_2021" TargetMode="External"/><Relationship Id="rId19" Type="http://schemas.openxmlformats.org/officeDocument/2006/relationships/hyperlink" Target="https://zhuanyejianshe.obs.cn-north-4.myhuaweicloud.com/chuangxinshijianke/lfs-packages-7.7-systemd.tar" TargetMode="External"/><Relationship Id="rId14" Type="http://schemas.openxmlformats.org/officeDocument/2006/relationships/hyperlink" Target="http://e.huawei.com/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56" Type="http://schemas.openxmlformats.org/officeDocument/2006/relationships/image" Target="media/image32.png"/><Relationship Id="rId77" Type="http://schemas.openxmlformats.org/officeDocument/2006/relationships/image" Target="media/image53.png"/><Relationship Id="rId100" Type="http://schemas.openxmlformats.org/officeDocument/2006/relationships/image" Target="media/image64.png"/><Relationship Id="rId8" Type="http://schemas.openxmlformats.org/officeDocument/2006/relationships/settings" Target="settings.xml"/><Relationship Id="rId51" Type="http://schemas.openxmlformats.org/officeDocument/2006/relationships/image" Target="media/image27.png"/><Relationship Id="rId72" Type="http://schemas.openxmlformats.org/officeDocument/2006/relationships/image" Target="media/image48.png"/><Relationship Id="rId93" Type="http://schemas.openxmlformats.org/officeDocument/2006/relationships/hyperlink" Target="https://gitee.com/openeuler/community/blob/master/en/sig-infrastructure/command.md" TargetMode="External"/><Relationship Id="rId98" Type="http://schemas.openxmlformats.org/officeDocument/2006/relationships/hyperlink" Target="https://repo.openeuler.org/openEuler-21.03/" TargetMode="External"/><Relationship Id="rId3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16279A7-D28D-4A91-8E49-88D81BDD9ED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69A63F9-0373-4E60-A3D4-AFCE9E1643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3529</TotalTime>
  <Pages>52</Pages>
  <Words>3421</Words>
  <Characters>19502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22878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Smith Mandrew</cp:lastModifiedBy>
  <cp:revision>685</cp:revision>
  <cp:lastPrinted>2016-11-21T02:33:00Z</cp:lastPrinted>
  <dcterms:created xsi:type="dcterms:W3CDTF">2018-07-11T01:34:00Z</dcterms:created>
  <dcterms:modified xsi:type="dcterms:W3CDTF">2022-01-12T02:37:00Z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(3)zOarsqh0NvUbA5vuRLCKU/kbUHQ6lKIEV2CBLyl5xvW0nIp/r8aLpuovPfHou9v0ZZ10vbyY
uGHuLuLzKp84sbneCuAoxUz15W0kyChh/5PlhKwyBdqAcJC8qfwUMAw0TtqNJRnO7kJbvEG0
cuU2N8XjPTA6nub0S/y0dCcEXSZH0mI+kqPB/UZqaFf5cIw647UpKFs0q9JGw/oxy9hBy++c
MkzG35r7BOt7xZS/KU</vt:lpwstr>
  </property>
  <property fmtid="{D5CDD505-2E9C-101B-9397-08002B2CF9AE}" pid="15" name="_2015_ms_pID_7253431">
    <vt:lpwstr>bhc2BGY/mh/0vOk3KudIlD6Gotj34VgCOHLgYdfjB9Y225UTaGLCSq
AN/vW2xnOIhWHKgSPFN649VA3+flFv3rTOgGsDq0v/D4j0jjiXmJXkQpvutQwrqSMAdJtKsx
MZp40G4koPdKoxTVV2fG0bsTmok1WV3FZ44snJ6nobL3BYpGZO9qwerNyrDrLeGsuk3S3YwL
BOuC2reqpR7JuxgDSYwhpnnZv2nWU2UnyCWT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DA==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1614663905</vt:lpwstr>
  </property>
</Properties>
</file>