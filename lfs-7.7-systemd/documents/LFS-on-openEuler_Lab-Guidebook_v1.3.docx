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3B6465B6" w:rsidR="002C32D5" w:rsidRPr="00CD601A" w:rsidRDefault="003720B5" w:rsidP="006E22C6">
      <w:pPr>
        <w:pStyle w:val="50"/>
      </w:pPr>
      <w:r>
        <w:rPr>
          <w:rFonts w:hint="eastAsia"/>
        </w:rPr>
        <w:t>o</w:t>
      </w:r>
      <w:r>
        <w:t>penEuler</w:t>
      </w:r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5D450DE1" w14:textId="5308AE08" w:rsidR="00E75EA5" w:rsidRPr="009D4127" w:rsidRDefault="00E75EA5" w:rsidP="00221DE2">
      <w:pPr>
        <w:pStyle w:val="50"/>
      </w:pPr>
    </w:p>
    <w:p w14:paraId="0F0948E5" w14:textId="409E85B5" w:rsidR="00E75EA5" w:rsidRPr="009D4127" w:rsidRDefault="00E75EA5" w:rsidP="00221DE2">
      <w:pPr>
        <w:pStyle w:val="50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188174E6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TableGrid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221DE2" w:rsidRPr="004F5A90" w14:paraId="7265079A" w14:textId="77777777" w:rsidTr="003B4737">
        <w:trPr>
          <w:trHeight w:val="4799"/>
        </w:trPr>
        <w:tc>
          <w:tcPr>
            <w:tcW w:w="9639" w:type="dxa"/>
          </w:tcPr>
          <w:p w14:paraId="69DCF30B" w14:textId="77777777" w:rsidR="00221DE2" w:rsidRPr="004F5A90" w:rsidRDefault="00221DE2" w:rsidP="003B4737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lastRenderedPageBreak/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5C64ED5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6F24EF1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8CB44B3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6917560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296C2CE" wp14:editId="4CBC51B2">
                  <wp:extent cx="295200" cy="300636"/>
                  <wp:effectExtent l="0" t="0" r="0" b="4445"/>
                  <wp:docPr id="9" name="图片 9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3F4B2913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41738708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810228A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E09B96F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061BC51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8E18FA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1516"/>
        <w:gridCol w:w="2752"/>
        <w:gridCol w:w="2123"/>
        <w:gridCol w:w="2197"/>
      </w:tblGrid>
      <w:tr w:rsidR="00C546AA" w14:paraId="12762D92" w14:textId="77777777" w:rsidTr="0054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2CFB9EC" w14:textId="08548112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修订记录</w:t>
            </w:r>
          </w:p>
        </w:tc>
        <w:tc>
          <w:tcPr>
            <w:tcW w:w="2752" w:type="dxa"/>
          </w:tcPr>
          <w:p w14:paraId="661C5EEF" w14:textId="64968B2D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修订内容</w:t>
            </w:r>
          </w:p>
        </w:tc>
        <w:tc>
          <w:tcPr>
            <w:tcW w:w="2123" w:type="dxa"/>
          </w:tcPr>
          <w:p w14:paraId="6972EC9C" w14:textId="7E662AAA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修改人</w:t>
            </w:r>
          </w:p>
        </w:tc>
        <w:tc>
          <w:tcPr>
            <w:tcW w:w="2197" w:type="dxa"/>
          </w:tcPr>
          <w:p w14:paraId="78EC0B30" w14:textId="2F6EBD49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修改时间</w:t>
            </w:r>
          </w:p>
        </w:tc>
      </w:tr>
      <w:tr w:rsidR="00C546AA" w14:paraId="68DB4446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5ABEFAB3" w14:textId="46606400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V1.1</w:t>
            </w:r>
          </w:p>
        </w:tc>
        <w:tc>
          <w:tcPr>
            <w:tcW w:w="2752" w:type="dxa"/>
          </w:tcPr>
          <w:p w14:paraId="6BA49BDC" w14:textId="5BFB4085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初始稿</w:t>
            </w:r>
          </w:p>
        </w:tc>
        <w:tc>
          <w:tcPr>
            <w:tcW w:w="2123" w:type="dxa"/>
          </w:tcPr>
          <w:p w14:paraId="24FC4A46" w14:textId="50E722D4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赵小虎</w:t>
            </w:r>
          </w:p>
        </w:tc>
        <w:tc>
          <w:tcPr>
            <w:tcW w:w="2197" w:type="dxa"/>
          </w:tcPr>
          <w:p w14:paraId="7DBA22F0" w14:textId="4D50359B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021.7.4</w:t>
            </w:r>
          </w:p>
        </w:tc>
      </w:tr>
      <w:tr w:rsidR="00C546AA" w14:paraId="383C01F5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ED731A2" w14:textId="582B369B" w:rsidR="00C546AA" w:rsidRDefault="005D5ED9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V1.2</w:t>
            </w:r>
          </w:p>
        </w:tc>
        <w:tc>
          <w:tcPr>
            <w:tcW w:w="2752" w:type="dxa"/>
          </w:tcPr>
          <w:p w14:paraId="6097E586" w14:textId="3143C0D9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南开</w:t>
            </w:r>
            <w:r>
              <w:rPr>
                <w:rFonts w:ascii="Huawei Sans" w:eastAsia="方正兰亭黑简体" w:hAnsi="Huawei Sans" w:cs="Huawei Sans"/>
              </w:rPr>
              <w:t>大学</w:t>
            </w:r>
            <w:r w:rsidR="0017511E">
              <w:rPr>
                <w:rFonts w:ascii="Huawei Sans" w:eastAsia="方正兰亭黑简体" w:hAnsi="Huawei Sans" w:cs="Huawei Sans"/>
              </w:rPr>
              <w:t>实践</w:t>
            </w:r>
            <w:r>
              <w:rPr>
                <w:rFonts w:ascii="Huawei Sans" w:eastAsia="方正兰亭黑简体" w:hAnsi="Huawei Sans" w:cs="Huawei Sans"/>
              </w:rPr>
              <w:t>常见问题修改</w:t>
            </w:r>
          </w:p>
        </w:tc>
        <w:tc>
          <w:tcPr>
            <w:tcW w:w="2123" w:type="dxa"/>
          </w:tcPr>
          <w:p w14:paraId="3E4D1F12" w14:textId="63467FC7" w:rsidR="00C546AA" w:rsidRDefault="00541B7B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李宝林</w:t>
            </w:r>
          </w:p>
        </w:tc>
        <w:tc>
          <w:tcPr>
            <w:tcW w:w="2197" w:type="dxa"/>
          </w:tcPr>
          <w:p w14:paraId="2FADC3C4" w14:textId="5CE1017A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 w:rsidR="00541B7B">
              <w:rPr>
                <w:rFonts w:ascii="Huawei Sans" w:eastAsia="方正兰亭黑简体" w:hAnsi="Huawei Sans" w:cs="Huawei Sans"/>
              </w:rPr>
              <w:t>021.7.8</w:t>
            </w:r>
          </w:p>
        </w:tc>
      </w:tr>
      <w:tr w:rsidR="004F5854" w14:paraId="450184A0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2D82A551" w14:textId="65A4F3BC" w:rsidR="004F5854" w:rsidRDefault="004F5854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V1.3</w:t>
            </w:r>
          </w:p>
        </w:tc>
        <w:tc>
          <w:tcPr>
            <w:tcW w:w="2752" w:type="dxa"/>
          </w:tcPr>
          <w:p w14:paraId="080CEEDE" w14:textId="33BE9CDB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优化</w:t>
            </w:r>
          </w:p>
        </w:tc>
        <w:tc>
          <w:tcPr>
            <w:tcW w:w="2123" w:type="dxa"/>
          </w:tcPr>
          <w:p w14:paraId="73347756" w14:textId="4537F92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赵小虎</w:t>
            </w:r>
          </w:p>
        </w:tc>
        <w:tc>
          <w:tcPr>
            <w:tcW w:w="2197" w:type="dxa"/>
          </w:tcPr>
          <w:p w14:paraId="3ED32364" w14:textId="742988A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202</w:t>
            </w:r>
            <w:r w:rsidR="00867F06">
              <w:rPr>
                <w:rFonts w:ascii="Huawei Sans" w:eastAsia="方正兰亭黑简体" w:hAnsi="Huawei Sans" w:cs="Huawei Sans"/>
              </w:rPr>
              <w:t>1</w:t>
            </w:r>
            <w:r>
              <w:rPr>
                <w:rFonts w:ascii="Huawei Sans" w:eastAsia="方正兰亭黑简体" w:hAnsi="Huawei Sans" w:cs="Huawei Sans"/>
              </w:rPr>
              <w:t>.1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.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 w:rsidR="00631CD5">
              <w:rPr>
                <w:rFonts w:ascii="Huawei Sans" w:eastAsia="方正兰亭黑简体" w:hAnsi="Huawei Sans" w:cs="Huawei Sans"/>
              </w:rPr>
              <w:t>7</w:t>
            </w:r>
          </w:p>
        </w:tc>
      </w:tr>
    </w:tbl>
    <w:p w14:paraId="7050413F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51E3F057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30882D85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347211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221DE2" w:rsidRPr="004F5A90" w14:paraId="72B9B376" w14:textId="77777777" w:rsidTr="003B4737">
        <w:trPr>
          <w:trHeight w:val="634"/>
        </w:trPr>
        <w:tc>
          <w:tcPr>
            <w:tcW w:w="9640" w:type="dxa"/>
            <w:gridSpan w:val="2"/>
            <w:vAlign w:val="center"/>
          </w:tcPr>
          <w:p w14:paraId="0ACCED56" w14:textId="77777777" w:rsidR="00221DE2" w:rsidRPr="004F5A90" w:rsidRDefault="00221DE2" w:rsidP="003B4737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221DE2" w:rsidRPr="004F5A90" w14:paraId="3EA51455" w14:textId="77777777" w:rsidTr="003B4737">
        <w:trPr>
          <w:trHeight w:val="371"/>
        </w:trPr>
        <w:tc>
          <w:tcPr>
            <w:tcW w:w="1675" w:type="dxa"/>
            <w:vAlign w:val="center"/>
          </w:tcPr>
          <w:p w14:paraId="5926B10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C630AE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深圳市龙岗区坂田华为总部办公楼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221DE2" w:rsidRPr="004F5A90" w14:paraId="336038F0" w14:textId="77777777" w:rsidTr="003B4737">
        <w:trPr>
          <w:trHeight w:val="337"/>
        </w:trPr>
        <w:tc>
          <w:tcPr>
            <w:tcW w:w="1675" w:type="dxa"/>
            <w:vAlign w:val="center"/>
          </w:tcPr>
          <w:p w14:paraId="5E09DC5D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57D3A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http://</w:t>
            </w:r>
            <w:hyperlink r:id="rId14" w:history="1">
              <w:r w:rsidRPr="004F5A90">
                <w:rPr>
                  <w:rStyle w:val="Hyperlink"/>
                  <w:rFonts w:ascii="Huawei Sans" w:eastAsia="方正兰亭黑简体" w:hAnsi="Huawei Sans" w:cs="Huawei Sans"/>
                  <w:lang w:val="pt-BR"/>
                </w:rPr>
                <w:t>e</w:t>
              </w:r>
            </w:hyperlink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7525A8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14AB2510" w14:textId="03B62E77" w:rsidR="00C40F26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910226" w:history="1">
            <w:r w:rsidR="00C40F26" w:rsidRPr="006F2F3E">
              <w:rPr>
                <w:rStyle w:val="Hyperlink"/>
                <w:rFonts w:cs="Huawei Sans"/>
                <w:noProof/>
              </w:rPr>
              <w:t>1</w:t>
            </w:r>
            <w:r w:rsidR="00C40F26" w:rsidRPr="006F2F3E">
              <w:rPr>
                <w:rStyle w:val="Hyperlink"/>
                <w:rFonts w:hint="eastAsia"/>
                <w:noProof/>
              </w:rPr>
              <w:t xml:space="preserve"> </w:t>
            </w:r>
            <w:r w:rsidR="00C40F26" w:rsidRPr="006F2F3E">
              <w:rPr>
                <w:rStyle w:val="Hyperlink"/>
                <w:rFonts w:hint="eastAsia"/>
                <w:noProof/>
              </w:rPr>
              <w:t>实验介绍</w:t>
            </w:r>
            <w:r w:rsidR="00C40F26">
              <w:rPr>
                <w:noProof/>
                <w:webHidden/>
              </w:rPr>
              <w:tab/>
            </w:r>
            <w:r w:rsidR="00C40F26">
              <w:rPr>
                <w:noProof/>
                <w:webHidden/>
              </w:rPr>
              <w:fldChar w:fldCharType="begin"/>
            </w:r>
            <w:r w:rsidR="00C40F26">
              <w:rPr>
                <w:noProof/>
                <w:webHidden/>
              </w:rPr>
              <w:instrText xml:space="preserve"> PAGEREF _Toc92910226 \h </w:instrText>
            </w:r>
            <w:r w:rsidR="00C40F26">
              <w:rPr>
                <w:noProof/>
                <w:webHidden/>
              </w:rPr>
            </w:r>
            <w:r w:rsidR="00C40F26">
              <w:rPr>
                <w:noProof/>
                <w:webHidden/>
              </w:rPr>
              <w:fldChar w:fldCharType="separate"/>
            </w:r>
            <w:r w:rsidR="00C40F26">
              <w:rPr>
                <w:noProof/>
                <w:webHidden/>
              </w:rPr>
              <w:t>3</w:t>
            </w:r>
            <w:r w:rsidR="00C40F26">
              <w:rPr>
                <w:noProof/>
                <w:webHidden/>
              </w:rPr>
              <w:fldChar w:fldCharType="end"/>
            </w:r>
          </w:hyperlink>
        </w:p>
        <w:p w14:paraId="04B98BF1" w14:textId="52573F3A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27" w:history="1">
            <w:r w:rsidRPr="006F2F3E">
              <w:rPr>
                <w:rStyle w:val="Hyperlink"/>
                <w:rFonts w:cs="Huawei Sans"/>
                <w:snapToGrid w:val="0"/>
              </w:rPr>
              <w:t>1.1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简介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D3A47B5" w14:textId="752603A2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28" w:history="1">
            <w:r w:rsidRPr="006F2F3E">
              <w:rPr>
                <w:rStyle w:val="Hyperlink"/>
                <w:rFonts w:cs="Huawei Sans"/>
                <w:snapToGrid w:val="0"/>
              </w:rPr>
              <w:t>1.2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内容描述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FDDDC93" w14:textId="7DF074D4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29" w:history="1">
            <w:r w:rsidRPr="006F2F3E">
              <w:rPr>
                <w:rStyle w:val="Hyperlink"/>
                <w:rFonts w:cs="Huawei Sans"/>
                <w:snapToGrid w:val="0"/>
              </w:rPr>
              <w:t>1.3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读者知识背景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D63A382" w14:textId="401FF391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30" w:history="1">
            <w:r w:rsidRPr="006F2F3E">
              <w:rPr>
                <w:rStyle w:val="Hyperlink"/>
                <w:rFonts w:cs="Huawei Sans"/>
                <w:snapToGrid w:val="0"/>
              </w:rPr>
              <w:t>1.4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实验环境说明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847D3C" w14:textId="2491D68F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31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个人电脑及操作系统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C51373" w14:textId="14A20BD4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32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虚拟机软件及其版本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6882CDF" w14:textId="5D87116C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33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作为</w:t>
            </w:r>
            <w:r w:rsidRPr="006F2F3E">
              <w:rPr>
                <w:rStyle w:val="Hyperlink"/>
              </w:rPr>
              <w:t xml:space="preserve"> LFS </w:t>
            </w:r>
            <w:r w:rsidRPr="006F2F3E">
              <w:rPr>
                <w:rStyle w:val="Hyperlink"/>
                <w:rFonts w:hint="eastAsia"/>
              </w:rPr>
              <w:t>宿主机的虚拟机规格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12E37DB" w14:textId="5E9CB43F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34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Pr="006F2F3E">
              <w:rPr>
                <w:rStyle w:val="Hyperlink"/>
              </w:rPr>
              <w:t xml:space="preserve"> openEuler </w:t>
            </w:r>
            <w:r w:rsidRPr="006F2F3E">
              <w:rPr>
                <w:rStyle w:val="Hyperlink"/>
                <w:rFonts w:hint="eastAsia"/>
              </w:rPr>
              <w:t>操作系统镜像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521CC64" w14:textId="28A8D005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35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Pr="006F2F3E">
              <w:rPr>
                <w:rStyle w:val="Hyperlink"/>
              </w:rPr>
              <w:t xml:space="preserve"> LFS </w:t>
            </w:r>
            <w:r w:rsidRPr="006F2F3E">
              <w:rPr>
                <w:rStyle w:val="Hyperlink"/>
                <w:rFonts w:hint="eastAsia"/>
              </w:rPr>
              <w:t>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CAAC74F" w14:textId="69056C4E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36" w:history="1">
            <w:r w:rsidRPr="006F2F3E">
              <w:rPr>
                <w:rStyle w:val="Hyperlink"/>
                <w:rFonts w:cs="Huawei Sans"/>
                <w:snapToGrid w:val="0"/>
              </w:rPr>
              <w:t>1.5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学习参考资料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EACF744" w14:textId="79A597DF" w:rsidR="00C40F26" w:rsidRDefault="00C40F2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10237" w:history="1">
            <w:r w:rsidRPr="006F2F3E">
              <w:rPr>
                <w:rStyle w:val="Hyperlink"/>
                <w:rFonts w:cs="Huawei Sans"/>
                <w:noProof/>
              </w:rPr>
              <w:t>2</w:t>
            </w:r>
            <w:r w:rsidRPr="006F2F3E">
              <w:rPr>
                <w:rStyle w:val="Hyperlink"/>
                <w:rFonts w:hint="eastAsia"/>
                <w:noProof/>
              </w:rPr>
              <w:t xml:space="preserve"> </w:t>
            </w:r>
            <w:r w:rsidRPr="006F2F3E">
              <w:rPr>
                <w:rStyle w:val="Hyperlink"/>
                <w:rFonts w:hint="eastAsia"/>
                <w:noProof/>
              </w:rPr>
              <w:t>宿主机系统的准备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6D62D" w14:textId="6CB6B566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38" w:history="1">
            <w:r w:rsidRPr="006F2F3E">
              <w:rPr>
                <w:rStyle w:val="Hyperlink"/>
                <w:rFonts w:cs="Huawei Sans"/>
                <w:snapToGrid w:val="0"/>
              </w:rPr>
              <w:t>2.1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虚拟机软件的安装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1A35A76" w14:textId="53A7FC13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39" w:history="1">
            <w:r w:rsidRPr="006F2F3E">
              <w:rPr>
                <w:rStyle w:val="Hyperlink"/>
                <w:rFonts w:cs="Huawei Sans"/>
                <w:snapToGrid w:val="0"/>
              </w:rPr>
              <w:t>2.2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虚拟机的创建与配置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2D219BE" w14:textId="1F979522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40" w:history="1">
            <w:r w:rsidRPr="006F2F3E">
              <w:rPr>
                <w:rStyle w:val="Hyperlink"/>
                <w:rFonts w:cs="Huawei Sans"/>
                <w:snapToGrid w:val="0"/>
              </w:rPr>
              <w:t>2.3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安装</w:t>
            </w:r>
            <w:r w:rsidRPr="006F2F3E">
              <w:rPr>
                <w:rStyle w:val="Hyperlink"/>
              </w:rPr>
              <w:t>openEuler</w:t>
            </w:r>
            <w:r w:rsidRPr="006F2F3E">
              <w:rPr>
                <w:rStyle w:val="Hyperlink"/>
                <w:rFonts w:hint="eastAsia"/>
              </w:rPr>
              <w:t>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1323C55" w14:textId="73141DEA" w:rsidR="00C40F26" w:rsidRDefault="00C40F2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10241" w:history="1">
            <w:r w:rsidRPr="006F2F3E">
              <w:rPr>
                <w:rStyle w:val="Hyperlink"/>
                <w:rFonts w:cs="Huawei Sans"/>
                <w:noProof/>
              </w:rPr>
              <w:t>3</w:t>
            </w:r>
            <w:r w:rsidRPr="006F2F3E">
              <w:rPr>
                <w:rStyle w:val="Hyperlink"/>
                <w:noProof/>
              </w:rPr>
              <w:t xml:space="preserve"> LFS </w:t>
            </w:r>
            <w:r w:rsidRPr="006F2F3E">
              <w:rPr>
                <w:rStyle w:val="Hyperlink"/>
                <w:rFonts w:hint="eastAsia"/>
                <w:noProof/>
              </w:rPr>
              <w:t>系统的构建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4619" w14:textId="7138B148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42" w:history="1">
            <w:r w:rsidRPr="006F2F3E">
              <w:rPr>
                <w:rStyle w:val="Hyperlink"/>
                <w:rFonts w:cs="Huawei Sans"/>
                <w:snapToGrid w:val="0"/>
              </w:rPr>
              <w:t>3.1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为宿主系统准备好构建</w:t>
            </w:r>
            <w:r w:rsidRPr="006F2F3E">
              <w:rPr>
                <w:rStyle w:val="Hyperlink"/>
              </w:rPr>
              <w:t xml:space="preserve"> LFS </w:t>
            </w:r>
            <w:r w:rsidRPr="006F2F3E">
              <w:rPr>
                <w:rStyle w:val="Hyperlink"/>
                <w:rFonts w:hint="eastAsia"/>
              </w:rPr>
              <w:t>目标系统的环境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62AEFEC" w14:textId="563D146E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43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脚本</w:t>
            </w:r>
            <w:r w:rsidRPr="006F2F3E">
              <w:rPr>
                <w:rStyle w:val="Hyperlink"/>
              </w:rPr>
              <w:t xml:space="preserve"> part-0.sh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842E51C" w14:textId="68750967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44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脚本</w:t>
            </w:r>
            <w:r w:rsidRPr="006F2F3E">
              <w:rPr>
                <w:rStyle w:val="Hyperlink"/>
              </w:rPr>
              <w:t xml:space="preserve"> part-1.sh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95C3BBD" w14:textId="64AE2C4F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45" w:history="1">
            <w:r w:rsidRPr="006F2F3E">
              <w:rPr>
                <w:rStyle w:val="Hyperlink"/>
                <w:rFonts w:cs="Huawei Sans"/>
                <w:snapToGrid w:val="0"/>
              </w:rPr>
              <w:t>3.2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以</w:t>
            </w:r>
            <w:r w:rsidRPr="006F2F3E">
              <w:rPr>
                <w:rStyle w:val="Hyperlink"/>
              </w:rPr>
              <w:t xml:space="preserve"> lfs </w:t>
            </w:r>
            <w:r w:rsidRPr="006F2F3E">
              <w:rPr>
                <w:rStyle w:val="Hyperlink"/>
                <w:rFonts w:hint="eastAsia"/>
              </w:rPr>
              <w:t>用户构建编译临时工具链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26C8FF7" w14:textId="273D5161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46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脚本</w:t>
            </w:r>
            <w:r w:rsidRPr="006F2F3E">
              <w:rPr>
                <w:rStyle w:val="Hyperlink"/>
              </w:rPr>
              <w:t xml:space="preserve"> part-2.sh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9DBA317" w14:textId="719A3EAC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47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A0C7137" w14:textId="3C940BE5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48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Pr="006F2F3E">
              <w:rPr>
                <w:rStyle w:val="Hyperlink"/>
              </w:rPr>
              <w:t xml:space="preserve"> gcc-4.9.2 </w:t>
            </w:r>
            <w:r w:rsidRPr="006F2F3E">
              <w:rPr>
                <w:rStyle w:val="Hyperlink"/>
                <w:rFonts w:hint="eastAsia"/>
              </w:rPr>
              <w:t>编译问题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A601CE0" w14:textId="04972DDE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49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其他需要注意的地方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440ABAC" w14:textId="04A91018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0" w:history="1">
            <w:r w:rsidRPr="006F2F3E">
              <w:rPr>
                <w:rStyle w:val="Hyperlink"/>
                <w:rFonts w:cs="Huawei Sans"/>
                <w:snapToGrid w:val="0"/>
              </w:rPr>
              <w:t>3.3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在</w:t>
            </w:r>
            <w:r w:rsidRPr="006F2F3E">
              <w:rPr>
                <w:rStyle w:val="Hyperlink"/>
              </w:rPr>
              <w:t xml:space="preserve"> chrooted </w:t>
            </w:r>
            <w:r w:rsidRPr="006F2F3E">
              <w:rPr>
                <w:rStyle w:val="Hyperlink"/>
                <w:rFonts w:hint="eastAsia"/>
              </w:rPr>
              <w:t>环境下构建</w:t>
            </w:r>
            <w:r w:rsidRPr="006F2F3E">
              <w:rPr>
                <w:rStyle w:val="Hyperlink"/>
              </w:rPr>
              <w:t xml:space="preserve"> LFS </w:t>
            </w:r>
            <w:r w:rsidRPr="006F2F3E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006A759" w14:textId="2E25406B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1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脚本</w:t>
            </w:r>
            <w:r w:rsidRPr="006F2F3E">
              <w:rPr>
                <w:rStyle w:val="Hyperlink"/>
              </w:rPr>
              <w:t xml:space="preserve"> part-3.0.sh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A4ECE35" w14:textId="53CC4BBA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2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脚本</w:t>
            </w:r>
            <w:r w:rsidRPr="006F2F3E">
              <w:rPr>
                <w:rStyle w:val="Hyperlink"/>
              </w:rPr>
              <w:t xml:space="preserve"> part-3.1.sh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C49AF08" w14:textId="44FF8D83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3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Pr="006F2F3E">
              <w:rPr>
                <w:rStyle w:val="Hyperlink"/>
              </w:rPr>
              <w:t xml:space="preserve"> mount &amp; 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1CC8F56" w14:textId="5465BD1C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4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FA3B062" w14:textId="0ABC1251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5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5B266C9" w14:textId="026117B1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6" w:history="1">
            <w:r w:rsidRPr="006F2F3E">
              <w:rPr>
                <w:rStyle w:val="Hyperlink"/>
                <w:rFonts w:cs="Huawei Sans"/>
                <w:snapToGrid w:val="0"/>
              </w:rPr>
              <w:t>3.4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配置</w:t>
            </w:r>
            <w:r w:rsidRPr="006F2F3E">
              <w:rPr>
                <w:rStyle w:val="Hyperlink"/>
              </w:rPr>
              <w:t xml:space="preserve"> LFS </w:t>
            </w:r>
            <w:r w:rsidRPr="006F2F3E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81DF5ED" w14:textId="32220FB3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7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第二个版本的</w:t>
            </w:r>
            <w:r w:rsidRPr="006F2F3E">
              <w:rPr>
                <w:rStyle w:val="Hyperlink"/>
              </w:rPr>
              <w:t>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07054D2" w14:textId="60412157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8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脚本</w:t>
            </w:r>
            <w:r w:rsidRPr="006F2F3E">
              <w:rPr>
                <w:rStyle w:val="Hyperlink"/>
              </w:rPr>
              <w:t xml:space="preserve"> part-3.2.sh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072E053" w14:textId="45F135EA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59" w:history="1">
            <w:r w:rsidRPr="006F2F3E">
              <w:rPr>
                <w:rStyle w:val="Hyperlink"/>
                <w:rFonts w:cs="Huawei Sans"/>
                <w:snapToGrid w:val="0"/>
              </w:rPr>
              <w:t>3.5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编译并安装内核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2147012" w14:textId="7DD3036A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0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Pr="006F2F3E">
              <w:rPr>
                <w:rStyle w:val="Hyperlink"/>
              </w:rPr>
              <w:t xml:space="preserve"> make menuconfig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51C4AEA" w14:textId="7EE9F471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1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Pr="006F2F3E">
              <w:rPr>
                <w:rStyle w:val="Hyperlink"/>
              </w:rPr>
              <w:t xml:space="preserve"> .config </w:t>
            </w:r>
            <w:r w:rsidRPr="006F2F3E">
              <w:rPr>
                <w:rStyle w:val="Hyperlink"/>
                <w:rFonts w:hint="eastAsia"/>
              </w:rPr>
              <w:t>文件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972D949" w14:textId="568B8049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2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Pr="006F2F3E">
              <w:rPr>
                <w:rStyle w:val="Hyperlink"/>
              </w:rPr>
              <w:t xml:space="preserve"> Finding out which kernel target to build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26069D1D" w14:textId="75A6BB94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3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脚本</w:t>
            </w:r>
            <w:r w:rsidRPr="006F2F3E">
              <w:rPr>
                <w:rStyle w:val="Hyperlink"/>
              </w:rPr>
              <w:t xml:space="preserve"> part-3.3.sh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6C621F9" w14:textId="5AF49B35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4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5A122F63" w14:textId="685B58FA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5" w:history="1">
            <w:r w:rsidRPr="006F2F3E">
              <w:rPr>
                <w:rStyle w:val="Hyperlink"/>
                <w:rFonts w:cs="Huawei Sans"/>
                <w:snapToGrid w:val="0"/>
              </w:rPr>
              <w:t>3.6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设置</w:t>
            </w:r>
            <w:r w:rsidRPr="006F2F3E">
              <w:rPr>
                <w:rStyle w:val="Hyperlink"/>
              </w:rPr>
              <w:t xml:space="preserve"> GRUB </w:t>
            </w:r>
            <w:r w:rsidRPr="006F2F3E">
              <w:rPr>
                <w:rStyle w:val="Hyperlink"/>
                <w:rFonts w:hint="eastAsia"/>
              </w:rPr>
              <w:t>使新系统可引导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6B0D251" w14:textId="541326D3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6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配置</w:t>
            </w:r>
            <w:r w:rsidRPr="006F2F3E">
              <w:rPr>
                <w:rStyle w:val="Hyperlink"/>
              </w:rPr>
              <w:t xml:space="preserve"> LFS </w:t>
            </w:r>
            <w:r w:rsidRPr="006F2F3E">
              <w:rPr>
                <w:rStyle w:val="Hyperlink"/>
                <w:rFonts w:hint="eastAsia"/>
              </w:rPr>
              <w:t>目标系统</w:t>
            </w:r>
            <w:r w:rsidRPr="006F2F3E">
              <w:rPr>
                <w:rStyle w:val="Hyperlink"/>
              </w:rPr>
              <w:t xml:space="preserve"> GRUB——part-3.4.sh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48812FBD" w14:textId="6DDC2842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7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更改宿主机</w:t>
            </w:r>
            <w:r w:rsidRPr="006F2F3E">
              <w:rPr>
                <w:rStyle w:val="Hyperlink"/>
              </w:rPr>
              <w:t xml:space="preserve"> GRUB </w:t>
            </w:r>
            <w:r w:rsidRPr="006F2F3E">
              <w:rPr>
                <w:rStyle w:val="Hyperlink"/>
                <w:rFonts w:hint="eastAsia"/>
              </w:rPr>
              <w:t>配置——</w:t>
            </w:r>
            <w:r w:rsidRPr="006F2F3E">
              <w:rPr>
                <w:rStyle w:val="Hyperlink"/>
              </w:rPr>
              <w:t>part-3.5.sh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F1135FC" w14:textId="07D29E67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8" w:history="1">
            <w:r w:rsidRPr="006F2F3E">
              <w:rPr>
                <w:rStyle w:val="Hyperlink"/>
                <w:rFonts w:cs="Huawei Sans"/>
                <w:snapToGrid w:val="0"/>
              </w:rPr>
              <w:t>3.7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进入新的系统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250D398" w14:textId="459DCAB8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69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Pr="006F2F3E">
              <w:rPr>
                <w:rStyle w:val="Hyperlink"/>
              </w:rPr>
              <w:t xml:space="preserve"> Who's who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21D26043" w14:textId="7FD9D5C9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70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Pr="006F2F3E">
              <w:rPr>
                <w:rStyle w:val="Hyperlink"/>
              </w:rPr>
              <w:t xml:space="preserve"> How to get 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EC3AF80" w14:textId="6EAB9AC8" w:rsidR="00C40F26" w:rsidRDefault="00C40F2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71" w:history="1">
            <w:r w:rsidRPr="006F2F3E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脚本</w:t>
            </w:r>
            <w:r w:rsidRPr="006F2F3E">
              <w:rPr>
                <w:rStyle w:val="Hyperlink"/>
              </w:rPr>
              <w:t xml:space="preserve"> part-3.6.sh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4308E13" w14:textId="2CB2B366" w:rsidR="00C40F26" w:rsidRDefault="00C40F2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10272" w:history="1">
            <w:r w:rsidRPr="006F2F3E">
              <w:rPr>
                <w:rStyle w:val="Hyperlink"/>
                <w:rFonts w:cs="Huawei Sans"/>
                <w:noProof/>
              </w:rPr>
              <w:t>4</w:t>
            </w:r>
            <w:r w:rsidRPr="006F2F3E">
              <w:rPr>
                <w:rStyle w:val="Hyperlink"/>
                <w:rFonts w:hint="eastAsia"/>
                <w:noProof/>
              </w:rPr>
              <w:t xml:space="preserve"> </w:t>
            </w:r>
            <w:r w:rsidRPr="006F2F3E">
              <w:rPr>
                <w:rStyle w:val="Hyperlink"/>
                <w:rFonts w:hint="eastAsia"/>
                <w:noProof/>
              </w:rPr>
              <w:t>作业的提交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612A" w14:textId="3F3ADD81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73" w:history="1">
            <w:r w:rsidRPr="006F2F3E">
              <w:rPr>
                <w:rStyle w:val="Hyperlink"/>
                <w:rFonts w:cs="Huawei Sans"/>
                <w:snapToGrid w:val="0"/>
              </w:rPr>
              <w:t>4.1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提交</w:t>
            </w:r>
            <w:r w:rsidRPr="006F2F3E">
              <w:rPr>
                <w:rStyle w:val="Hyperlink"/>
              </w:rPr>
              <w:t xml:space="preserve"> PR </w:t>
            </w:r>
            <w:r w:rsidRPr="006F2F3E">
              <w:rPr>
                <w:rStyle w:val="Hyperlink"/>
                <w:rFonts w:hint="eastAsia"/>
              </w:rPr>
              <w:t>前的准备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CE78889" w14:textId="42FC4B09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74" w:history="1">
            <w:r w:rsidRPr="006F2F3E">
              <w:rPr>
                <w:rStyle w:val="Hyperlink"/>
                <w:rFonts w:cs="Huawei Sans"/>
                <w:snapToGrid w:val="0"/>
              </w:rPr>
              <w:t>4.2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提交</w:t>
            </w:r>
            <w:r w:rsidRPr="006F2F3E">
              <w:rPr>
                <w:rStyle w:val="Hyperlink"/>
              </w:rPr>
              <w:t xml:space="preserve"> PR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496DC869" w14:textId="3ECD777B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75" w:history="1">
            <w:r w:rsidRPr="006F2F3E">
              <w:rPr>
                <w:rStyle w:val="Hyperlink"/>
                <w:rFonts w:cs="Huawei Sans"/>
                <w:snapToGrid w:val="0"/>
              </w:rPr>
              <w:t>4.3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参考链接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13AE396A" w14:textId="149DFF00" w:rsidR="00C40F26" w:rsidRDefault="00C40F2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10276" w:history="1">
            <w:r w:rsidRPr="006F2F3E">
              <w:rPr>
                <w:rStyle w:val="Hyperlink"/>
                <w:rFonts w:cs="Huawei Sans"/>
                <w:noProof/>
              </w:rPr>
              <w:t>5</w:t>
            </w:r>
            <w:r w:rsidRPr="006F2F3E">
              <w:rPr>
                <w:rStyle w:val="Hyperlink"/>
                <w:rFonts w:hint="eastAsia"/>
                <w:noProof/>
              </w:rPr>
              <w:t xml:space="preserve"> </w:t>
            </w:r>
            <w:r w:rsidRPr="006F2F3E">
              <w:rPr>
                <w:rStyle w:val="Hyperlink"/>
                <w:rFonts w:hint="eastAsia"/>
                <w:noProof/>
              </w:rPr>
              <w:t>进阶任务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D661C" w14:textId="44F1CE6E" w:rsidR="00C40F26" w:rsidRDefault="00C40F2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10277" w:history="1">
            <w:r w:rsidRPr="006F2F3E">
              <w:rPr>
                <w:rStyle w:val="Hyperlink"/>
                <w:rFonts w:cs="Huawei Sans"/>
                <w:noProof/>
              </w:rPr>
              <w:t>6</w:t>
            </w:r>
            <w:r w:rsidRPr="006F2F3E">
              <w:rPr>
                <w:rStyle w:val="Hyperlink"/>
                <w:rFonts w:hint="eastAsia"/>
                <w:noProof/>
              </w:rPr>
              <w:t xml:space="preserve"> </w:t>
            </w:r>
            <w:r w:rsidRPr="006F2F3E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30867" w14:textId="2F3D1AA4" w:rsidR="00C40F26" w:rsidRDefault="00C40F2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10278" w:history="1">
            <w:r w:rsidRPr="006F2F3E">
              <w:rPr>
                <w:rStyle w:val="Hyperlink"/>
                <w:rFonts w:cs="Huawei Sans"/>
                <w:snapToGrid w:val="0"/>
              </w:rPr>
              <w:t>6.1</w:t>
            </w:r>
            <w:r w:rsidRPr="006F2F3E">
              <w:rPr>
                <w:rStyle w:val="Hyperlink"/>
                <w:rFonts w:hint="eastAsia"/>
              </w:rPr>
              <w:t xml:space="preserve"> </w:t>
            </w:r>
            <w:r w:rsidRPr="006F2F3E">
              <w:rPr>
                <w:rStyle w:val="Hyperlink"/>
                <w:rFonts w:hint="eastAsia"/>
              </w:rPr>
              <w:t>如何将资料从</w:t>
            </w:r>
            <w:r w:rsidRPr="006F2F3E">
              <w:rPr>
                <w:rStyle w:val="Hyperlink"/>
              </w:rPr>
              <w:t xml:space="preserve"> PC </w:t>
            </w:r>
            <w:r w:rsidRPr="006F2F3E">
              <w:rPr>
                <w:rStyle w:val="Hyperlink"/>
                <w:rFonts w:hint="eastAsia"/>
              </w:rPr>
              <w:t>复制到虚拟机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_Toc92910278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6863526" w14:textId="61CB1F09" w:rsidR="00C40F26" w:rsidRDefault="00C40F2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10279" w:history="1">
            <w:r w:rsidRPr="006F2F3E">
              <w:rPr>
                <w:rStyle w:val="Hyperlink"/>
                <w:rFonts w:cs="Huawei Sans"/>
                <w:noProof/>
              </w:rPr>
              <w:t>7</w:t>
            </w:r>
            <w:r w:rsidRPr="006F2F3E">
              <w:rPr>
                <w:rStyle w:val="Hyperlink"/>
                <w:rFonts w:hint="eastAsia"/>
                <w:noProof/>
              </w:rPr>
              <w:t xml:space="preserve"> </w:t>
            </w:r>
            <w:r w:rsidRPr="006F2F3E">
              <w:rPr>
                <w:rStyle w:val="Hyperlink"/>
                <w:rFonts w:hint="eastAsia"/>
                <w:noProof/>
              </w:rPr>
              <w:t>缩略语表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1C95" w14:textId="15B1FBED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466755571"/>
      <w:bookmarkStart w:id="11" w:name="_Toc92910226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1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910227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2"/>
      </w:pPr>
      <w:r w:rsidRPr="00856D13">
        <w:t>本手册为</w:t>
      </w:r>
      <w:r w:rsidR="009A7170">
        <w:rPr>
          <w:rFonts w:hint="eastAsia"/>
        </w:rPr>
        <w:t xml:space="preserve"> </w:t>
      </w:r>
      <w:r w:rsidRPr="00856D13">
        <w:t>openEuler</w:t>
      </w:r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15B861FF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910228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910229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本课程为操作系统进阶实践课程，为了更好地掌握本书内容，阅读本书的读者应首先具备以下基本条件：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910230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910231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2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910232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343794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343794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532ACDF8" w:rsidR="001A2053" w:rsidRDefault="001A2053" w:rsidP="001A2053">
      <w:pPr>
        <w:pStyle w:val="Heading3"/>
      </w:pPr>
      <w:bookmarkStart w:id="18" w:name="_Toc92910233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07E0EF56" w:rsidR="0042234B" w:rsidRDefault="00100648" w:rsidP="00100648">
      <w:pPr>
        <w:pStyle w:val="Heading3"/>
      </w:pPr>
      <w:bookmarkStart w:id="19" w:name="_Toc92910234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r>
        <w:rPr>
          <w:rFonts w:hint="eastAsia"/>
        </w:rPr>
        <w:t>o</w:t>
      </w:r>
      <w:r>
        <w:t>penEuler 20.03 LFS SP1</w:t>
      </w:r>
      <w:r>
        <w:rPr>
          <w:rFonts w:hint="eastAsia"/>
        </w:rPr>
        <w:t>或</w:t>
      </w:r>
      <w:r>
        <w:rPr>
          <w:rFonts w:hint="eastAsia"/>
        </w:rPr>
        <w:t>o</w:t>
      </w:r>
      <w:r>
        <w:t>penEuler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r>
        <w:rPr>
          <w:rFonts w:hint="eastAsia"/>
        </w:rPr>
        <w:t>o</w:t>
      </w:r>
      <w:r>
        <w:t>penEuler</w:t>
      </w:r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r w:rsidRPr="005E43E6">
              <w:t>openEuler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343794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Heading3"/>
      </w:pPr>
      <w:bookmarkStart w:id="20" w:name="_Toc92910235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r w:rsidR="00012A3F" w:rsidRPr="00012A3F">
        <w:t>systemd</w:t>
      </w:r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r w:rsidR="00044C42">
        <w:rPr>
          <w:rFonts w:hint="eastAsia"/>
        </w:rPr>
        <w:t>s</w:t>
      </w:r>
      <w:r w:rsidR="00044C42">
        <w:t>ystemd</w:t>
      </w:r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343794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8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9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343794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343794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1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910236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2"/>
      </w:pPr>
      <w:r>
        <w:t>1</w:t>
      </w:r>
      <w:r>
        <w:rPr>
          <w:rFonts w:hint="eastAsia"/>
        </w:rPr>
        <w:t>.</w:t>
      </w:r>
      <w:r>
        <w:t xml:space="preserve"> openEuler </w:t>
      </w:r>
      <w:r>
        <w:rPr>
          <w:rFonts w:hint="eastAsia"/>
        </w:rPr>
        <w:t>社区：</w:t>
      </w:r>
      <w:hyperlink r:id="rId22" w:history="1">
        <w:r w:rsidRPr="000B5D81">
          <w:rPr>
            <w:rStyle w:val="Hyperlink"/>
          </w:rPr>
          <w:t>https://openeuler.org/</w:t>
        </w:r>
      </w:hyperlink>
    </w:p>
    <w:p w14:paraId="34B7758F" w14:textId="65BB39AA" w:rsidR="0042234B" w:rsidRDefault="00BE30B3" w:rsidP="0056604F">
      <w:pPr>
        <w:pStyle w:val="12"/>
      </w:pPr>
      <w:r>
        <w:t xml:space="preserve">2. </w:t>
      </w:r>
      <w:r w:rsidR="00F678A7">
        <w:rPr>
          <w:rFonts w:hint="eastAsia"/>
        </w:rPr>
        <w:t>项目托管地：</w:t>
      </w:r>
      <w:hyperlink r:id="rId23" w:history="1">
        <w:r w:rsidR="00F678A7" w:rsidRPr="000B5D81">
          <w:rPr>
            <w:rStyle w:val="Hyperlink"/>
          </w:rPr>
          <w:t>https://gitee.com/openeuler-practice-courses/lfs-course</w:t>
        </w:r>
      </w:hyperlink>
      <w:r w:rsidR="00F678A7">
        <w:t xml:space="preserve"> </w:t>
      </w:r>
    </w:p>
    <w:p w14:paraId="3DB54F38" w14:textId="3181907D" w:rsidR="00BE30B3" w:rsidRDefault="00BE30B3" w:rsidP="00BE30B3">
      <w:pPr>
        <w:pStyle w:val="12"/>
      </w:pPr>
      <w:r>
        <w:t xml:space="preserve">3.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hyperlink r:id="rId24" w:history="1">
        <w:r w:rsidR="00F678A7" w:rsidRPr="000B5D81">
          <w:rPr>
            <w:rStyle w:val="Hyperlink"/>
          </w:rPr>
          <w:t>https://www.linuxfromscratch.org/lfs/</w:t>
        </w:r>
      </w:hyperlink>
      <w:r w:rsidR="00F678A7">
        <w:t xml:space="preserve"> </w:t>
      </w:r>
    </w:p>
    <w:p w14:paraId="1ED0468F" w14:textId="0848B6E8" w:rsidR="00F51A85" w:rsidRDefault="00F678A7" w:rsidP="0056604F">
      <w:pPr>
        <w:pStyle w:val="12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 xml:space="preserve">-openEuler </w:t>
      </w:r>
      <w:r w:rsidR="00F51A85">
        <w:rPr>
          <w:rFonts w:hint="eastAsia"/>
        </w:rPr>
        <w:t>认证：</w:t>
      </w:r>
      <w:hyperlink r:id="rId25" w:anchor="/cert/product-details?certifiedProductId=383&amp;authenticationLevel=CTYPE_CARE_HCIA&amp;technicalField=PSC&amp;version=1.0" w:history="1">
        <w:r w:rsidR="00F51A85" w:rsidRPr="00462A0B">
          <w:rPr>
            <w:rStyle w:val="Hyperlink"/>
          </w:rPr>
          <w:t>https://e.huawei.com/cn/talent/#/cert/product-details?certifiedProductId=383&amp;authenticationLevel=CTYPE_CARE_HCIA&amp;technicalField=PSC&amp;version=1.0</w:t>
        </w:r>
      </w:hyperlink>
      <w:r w:rsidR="00F51A85">
        <w:t xml:space="preserve"> </w:t>
      </w:r>
    </w:p>
    <w:p w14:paraId="15A71474" w14:textId="01CEB669" w:rsidR="002E7C42" w:rsidRDefault="00F678A7" w:rsidP="0056604F">
      <w:pPr>
        <w:pStyle w:val="12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hyperlink r:id="rId26" w:history="1">
        <w:r w:rsidR="002E7C42" w:rsidRPr="000B5D81">
          <w:rPr>
            <w:rStyle w:val="Hyperlink"/>
          </w:rPr>
          <w:t>https://www.hikunpeng.com/zh/</w:t>
        </w:r>
      </w:hyperlink>
    </w:p>
    <w:p w14:paraId="21F3A0C6" w14:textId="7D226F81" w:rsidR="00F005E2" w:rsidRPr="0050484C" w:rsidRDefault="00F678A7" w:rsidP="0056604F">
      <w:pPr>
        <w:pStyle w:val="12"/>
      </w:pPr>
      <w:r>
        <w:lastRenderedPageBreak/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LInux</w:t>
      </w:r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910237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r>
        <w:rPr>
          <w:rFonts w:hint="eastAsia"/>
        </w:rPr>
        <w:t>o</w:t>
      </w:r>
      <w:r>
        <w:t>penEuler</w:t>
      </w:r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r w:rsidR="009B46C7" w:rsidRPr="009B46C7">
        <w:t>openEuler</w:t>
      </w:r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910238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910239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40462E92" w:rsidR="0020483A" w:rsidRDefault="00227C8D" w:rsidP="0056604F">
      <w:pPr>
        <w:pStyle w:val="12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5F75626A" w:rsidR="003B4737" w:rsidRDefault="003B4737" w:rsidP="0056604F">
      <w:pPr>
        <w:pStyle w:val="12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r>
        <w:rPr>
          <w:rFonts w:hint="eastAsia"/>
        </w:rPr>
        <w:t>并设置为“</w:t>
      </w:r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以下是该虚拟机配置信息总览：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910240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>nstall openEuler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sda</w:t>
      </w:r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r>
        <w:rPr>
          <w:rFonts w:hint="eastAsia"/>
        </w:rPr>
        <w:t>o</w:t>
      </w:r>
      <w:r>
        <w:t>penEuler</w:t>
      </w:r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r w:rsidR="00186D1C">
        <w:rPr>
          <w:rFonts w:hint="eastAsia"/>
        </w:rPr>
        <w:t>op</w:t>
      </w:r>
      <w:r w:rsidR="00186D1C">
        <w:t>enEuler</w:t>
      </w:r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用户登录，输入密码时不会有任何回显）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r w:rsidR="009A699B" w:rsidRPr="009A699B">
        <w:t>cmd</w:t>
      </w:r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“Terminal.app”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r w:rsidR="009036EE">
        <w:rPr>
          <w:rFonts w:hint="eastAsia"/>
        </w:rPr>
        <w:t>s</w:t>
      </w:r>
      <w:r w:rsidR="009036EE">
        <w:t>sh</w:t>
      </w:r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r w:rsidR="009036EE">
        <w:rPr>
          <w:rFonts w:hint="eastAsia"/>
        </w:rPr>
        <w:t>o</w:t>
      </w:r>
      <w:r w:rsidR="009036EE">
        <w:t>penEuler</w:t>
      </w:r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r>
        <w:t>ssh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r w:rsidR="007011B4">
        <w:rPr>
          <w:rFonts w:hint="eastAsia"/>
        </w:rPr>
        <w:t>L</w:t>
      </w:r>
      <w:r w:rsidR="007011B4">
        <w:t xml:space="preserve">FS_Target_System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92910241"/>
      <w:bookmarkEnd w:id="10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910242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91024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”，即你需要手动地一个命令一个命令地执行，而不是“</w:t>
      </w:r>
      <w:r>
        <w:rPr>
          <w:rFonts w:hint="eastAsia"/>
        </w:rPr>
        <w:t>s</w:t>
      </w:r>
      <w:r>
        <w:t>h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sda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sdb</w:t>
      </w:r>
      <w:r>
        <w:t xml:space="preserve"> </w:t>
      </w:r>
      <w:r>
        <w:rPr>
          <w:rFonts w:hint="eastAsia"/>
        </w:rPr>
        <w:t>两块硬盘）；</w:t>
      </w:r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openEuler</w:t>
      </w:r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sda</w:t>
      </w:r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sdb</w:t>
      </w:r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目标系统所在的分区）</w:t>
      </w:r>
      <w:r>
        <w:rPr>
          <w:rFonts w:hint="eastAsia"/>
        </w:rPr>
        <w:t>；</w:t>
      </w:r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r>
        <w:t>fdisk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 xml:space="preserve">kfs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r>
        <w:t>lsblk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lkid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910244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命令……）；</w:t>
      </w:r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gitee</w:t>
      </w:r>
      <w:r w:rsidR="00F80AD4">
        <w:t xml:space="preserve"> </w:t>
      </w:r>
      <w:r w:rsidR="00F80AD4">
        <w:rPr>
          <w:rFonts w:hint="eastAsia"/>
        </w:rPr>
        <w:t>账号；</w:t>
      </w:r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目标系统）；</w:t>
      </w:r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r w:rsidR="007B358C">
        <w:t xml:space="preserve">fstab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启动时自动挂载）；</w:t>
      </w:r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目录（编译源代码的地方）；</w:t>
      </w:r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r>
        <w:rPr>
          <w:rFonts w:hint="eastAsia"/>
        </w:rPr>
        <w:t>）；</w:t>
      </w:r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r w:rsidR="00BD0401">
        <w:t xml:space="preserve">lfs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lfs</w:t>
      </w:r>
      <w:r w:rsidR="00BD0401">
        <w:t xml:space="preserve"> </w:t>
      </w:r>
      <w:r w:rsidR="00BD0401">
        <w:rPr>
          <w:rFonts w:hint="eastAsia"/>
        </w:rPr>
        <w:t>用户编译临时工具链）；</w:t>
      </w:r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r>
        <w:t xml:space="preserve">sudo </w:t>
      </w:r>
      <w:r>
        <w:rPr>
          <w:rFonts w:hint="eastAsia"/>
        </w:rPr>
        <w:t>权限（后面的有些步骤需要用到该权限）；</w:t>
      </w:r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用户设置密码；</w:t>
      </w:r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r w:rsidR="00C21C5D" w:rsidRPr="00C21C5D">
        <w:t>lfs-course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r w:rsidR="00903448">
        <w:rPr>
          <w:rFonts w:hint="eastAsia"/>
        </w:rPr>
        <w:t>官网下载页面（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scp</w:t>
      </w:r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910245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910246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用户登录；</w:t>
      </w:r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为节约时间，您可以以“</w:t>
      </w:r>
      <w:r>
        <w:t>sh part-2.sh &gt; $LFS/tf/building_output.log”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若遇到致命错误，则需要重新编译相应部分</w:t>
      </w:r>
      <w:r w:rsidR="005B1993">
        <w:rPr>
          <w:rFonts w:hint="eastAsia"/>
        </w:rPr>
        <w:t>；</w:t>
      </w:r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910247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r>
        <w:t>lfs</w:t>
      </w:r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92910248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r w:rsidRPr="00B8677C">
        <w:t>cfns.h</w:t>
      </w:r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cfns-4.9.2.patch</w:t>
      </w:r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325E0E7F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https://gitee.com/openeuler-practice-courses/lfs-course.git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910249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910250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91025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r>
        <w:rPr>
          <w:rFonts w:hint="eastAsia"/>
        </w:rPr>
        <w:t>）；</w:t>
      </w:r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r w:rsidR="007139AB" w:rsidRPr="007139AB">
        <w:t>）</w:t>
      </w:r>
      <w:r w:rsidR="00D84D9C">
        <w:rPr>
          <w:rFonts w:hint="eastAsia"/>
        </w:rPr>
        <w:t>；</w:t>
      </w:r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910252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环境；</w:t>
      </w:r>
    </w:p>
    <w:p w14:paraId="62A60A04" w14:textId="1A9C2C8B" w:rsidR="005C0960" w:rsidRDefault="005C0960" w:rsidP="0056604F">
      <w:pPr>
        <w:pStyle w:val="12"/>
      </w:pPr>
      <w:r>
        <w:t xml:space="preserve">(2) </w:t>
      </w:r>
      <w:r w:rsidRPr="005C0960">
        <w:rPr>
          <w:rFonts w:hint="eastAsia"/>
        </w:rPr>
        <w:t>可以以“</w:t>
      </w:r>
      <w:r w:rsidRPr="005C0960">
        <w:t>sh part-3.1.sh &gt; /tf/building_output.log”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有时会带来意想不到的错误（一般是编译的各部分出现依赖时），这时请以“</w:t>
      </w:r>
      <w:r w:rsidR="002A5BBC">
        <w:rPr>
          <w:rFonts w:hint="eastAsia"/>
        </w:rPr>
        <w:t xml:space="preserve"> </w:t>
      </w:r>
      <w:r w:rsidR="002A5BBC">
        <w:t>make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Man-DB-2.7.1”</w:t>
      </w:r>
      <w:r w:rsidR="002A5BBC" w:rsidRPr="002A5BBC">
        <w:t>时</w:t>
      </w:r>
      <w:r w:rsidR="002A5BBC">
        <w:rPr>
          <w:rFonts w:hint="eastAsia"/>
        </w:rPr>
        <w:t>我们就是这么做的）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2"/>
      </w:pPr>
      <w:r>
        <w:t xml:space="preserve">(4) </w:t>
      </w:r>
      <w:r w:rsidRPr="000A23F9">
        <w:rPr>
          <w:rFonts w:hint="eastAsia"/>
        </w:rPr>
        <w:t>在编译“</w:t>
      </w:r>
      <w:r w:rsidRPr="000A23F9">
        <w:t>6.66. Man-DB-2.7.1”</w:t>
      </w:r>
      <w:r w:rsidRPr="000A23F9">
        <w:t>时</w:t>
      </w:r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r>
        <w:rPr>
          <w:rFonts w:hint="eastAsia"/>
        </w:rPr>
        <w:t>时出现</w:t>
      </w:r>
      <w:r w:rsidRPr="0034348D">
        <w:t>“Segmentation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了。但有兴趣的同学应该运行“</w:t>
      </w:r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在本节中，我们通过“</w:t>
      </w:r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910253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910254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910255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92910256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r w:rsidR="00902167">
        <w:t>etc/hosts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910257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910258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r>
        <w:rPr>
          <w:rFonts w:hint="eastAsia"/>
        </w:rPr>
        <w:t>脚本；</w:t>
      </w:r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r w:rsidRPr="005A4981">
        <w:t>chroot2lfs2.sh</w:t>
      </w:r>
      <w:r>
        <w:rPr>
          <w:rFonts w:hint="eastAsia"/>
        </w:rPr>
        <w:t>；</w:t>
      </w:r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910259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910260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>ake menuconfig</w:t>
      </w:r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r w:rsidR="00191EC9">
        <w:rPr>
          <w:rFonts w:hint="eastAsia"/>
        </w:rPr>
        <w:t>s</w:t>
      </w:r>
      <w:r w:rsidR="00191EC9">
        <w:t>db</w:t>
      </w:r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># For BusLogic</w:t>
      </w:r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BusLogic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ScsiHost)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fhandle syscalls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r>
        <w:t>[ ]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[ ] Support for uevent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devtmpfs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[ ]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sysfs to userspace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Inotify support for userspace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Tmpfs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Tmpfs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162979A2" w:rsidR="00EC4026" w:rsidRDefault="00EC4026" w:rsidP="00EC4026">
      <w:pPr>
        <w:pStyle w:val="Heading3"/>
      </w:pPr>
      <w:bookmarkStart w:id="46" w:name="_Toc92910261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>make menuconfig</w:t>
      </w:r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r w:rsidRPr="00303EA8">
        <w:rPr>
          <w:rFonts w:hint="eastAsia"/>
        </w:rPr>
        <w:t>但是您应该了解如何用“</w:t>
      </w:r>
      <w:r w:rsidRPr="00303EA8">
        <w:t>make menuconfig”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92910262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r w:rsidRPr="00E724F5">
        <w:t xml:space="preserve">bzImage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92910263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92910264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92910265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92910266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r>
        <w:rPr>
          <w:rFonts w:hint="eastAsia"/>
        </w:rPr>
        <w:t>g</w:t>
      </w:r>
      <w:r>
        <w:t>rub.cfg</w:t>
      </w:r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/dev/sdb</w:t>
      </w:r>
    </w:p>
    <w:p w14:paraId="27E2F0F1" w14:textId="4565B920" w:rsidR="00C834FA" w:rsidRDefault="00985148" w:rsidP="00985148">
      <w:pPr>
        <w:pStyle w:val="2"/>
      </w:pPr>
      <w:r w:rsidRPr="00985148">
        <w:t>grub-mkconfig -o /boot/grub/grub.cfg</w:t>
      </w:r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grub.cfg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92910267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r>
        <w:t xml:space="preserve">grub.cfg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r>
        <w:rPr>
          <w:rFonts w:hint="eastAsia"/>
        </w:rPr>
        <w:t>g</w:t>
      </w:r>
      <w:r>
        <w:t>rub.cfg</w:t>
      </w:r>
      <w:r>
        <w:rPr>
          <w:rFonts w:hint="eastAsia"/>
        </w:rPr>
        <w:t>中</w:t>
      </w:r>
      <w:r w:rsidRPr="00985148">
        <w:t>menuentry</w:t>
      </w:r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boot/grub2/grub.cfg</w:t>
      </w:r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$LFS/boot/grub/grub.cfg</w:t>
      </w:r>
      <w:r>
        <w:rPr>
          <w:rFonts w:hint="eastAsia"/>
        </w:rPr>
        <w:t>的第一</w:t>
      </w:r>
      <w:r>
        <w:rPr>
          <w:rFonts w:hint="eastAsia"/>
        </w:rPr>
        <w:t>menuentry</w:t>
      </w:r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/etc/grub.d/10_linux ###</w:t>
      </w:r>
    </w:p>
    <w:p w14:paraId="55A7F3C1" w14:textId="77777777" w:rsidR="00B06363" w:rsidRPr="00B06363" w:rsidRDefault="00B06363" w:rsidP="00B06363">
      <w:pPr>
        <w:pStyle w:val="2"/>
      </w:pPr>
      <w:r w:rsidRPr="00B06363">
        <w:t>menuentry 'GNU/Linux' --class gnu-linux --class gnu --class os $menuentry_id_option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  <w:t>load_video</w:t>
      </w:r>
    </w:p>
    <w:p w14:paraId="3B4DA261" w14:textId="77777777" w:rsidR="00B06363" w:rsidRPr="00B06363" w:rsidRDefault="00B06363" w:rsidP="00B06363">
      <w:pPr>
        <w:pStyle w:val="2"/>
      </w:pPr>
      <w:r w:rsidRPr="00B06363">
        <w:tab/>
        <w:t>insmod gzio</w:t>
      </w:r>
    </w:p>
    <w:p w14:paraId="2C5B34D6" w14:textId="77777777" w:rsidR="00B06363" w:rsidRPr="00B06363" w:rsidRDefault="00B06363" w:rsidP="00B06363">
      <w:pPr>
        <w:pStyle w:val="2"/>
      </w:pPr>
      <w:r w:rsidRPr="00B06363">
        <w:tab/>
        <w:t xml:space="preserve">insmod part_msdos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  <w:t>insmod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root='hd1,msdos1'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>if [ x$feature_platform_search_hint = xy ];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--fs-uuid --set=root --hint-bios=hd1,msdos1 --hint-efi=hd1,msdos1 --hint-baremetal=ahci1,msdos1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--fs-uuid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  <w:t>linux</w:t>
      </w:r>
      <w:r w:rsidRPr="00B06363">
        <w:tab/>
        <w:t xml:space="preserve">/boot/vmlinuz-3.19-lfs-7.7-systemd root=/dev/sdb1 ro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/boot/grub2/grub.cfg</w:t>
      </w:r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/etc/grub.d/10_linux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92910268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50E485B2" w:rsidR="00D02230" w:rsidRDefault="00AF181E" w:rsidP="00D02230">
      <w:pPr>
        <w:pStyle w:val="Heading3"/>
      </w:pPr>
      <w:bookmarkStart w:id="54" w:name="_Toc92910269"/>
      <w:r w:rsidRPr="00AF181E">
        <w:t>Who's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r>
        <w:t>mnt/lfs/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环境都是同一片地方，只是我们这一次要以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92910270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92910271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进入新系统后，可以运行该脚本里的一些命令以研究您的新系统。如：</w:t>
      </w:r>
    </w:p>
    <w:p w14:paraId="7EDF84AA" w14:textId="77777777" w:rsidR="003438B2" w:rsidRDefault="003438B2" w:rsidP="003438B2">
      <w:pPr>
        <w:pStyle w:val="2"/>
      </w:pPr>
      <w:r>
        <w:t xml:space="preserve">uname -m </w:t>
      </w:r>
    </w:p>
    <w:p w14:paraId="5FF15AB4" w14:textId="77777777" w:rsidR="003438B2" w:rsidRDefault="003438B2" w:rsidP="003438B2">
      <w:pPr>
        <w:pStyle w:val="2"/>
      </w:pPr>
      <w:r>
        <w:t>uname -r</w:t>
      </w:r>
    </w:p>
    <w:p w14:paraId="4931896D" w14:textId="77777777" w:rsidR="003438B2" w:rsidRDefault="003438B2" w:rsidP="003438B2">
      <w:pPr>
        <w:pStyle w:val="2"/>
      </w:pPr>
      <w:r>
        <w:t>uname -a</w:t>
      </w:r>
    </w:p>
    <w:p w14:paraId="0C71F2DE" w14:textId="77777777" w:rsidR="003438B2" w:rsidRDefault="003438B2" w:rsidP="003438B2">
      <w:pPr>
        <w:pStyle w:val="2"/>
      </w:pPr>
      <w:r>
        <w:t>cat /etc/os-release</w:t>
      </w:r>
    </w:p>
    <w:p w14:paraId="0A7EE114" w14:textId="77777777" w:rsidR="003438B2" w:rsidRDefault="003438B2" w:rsidP="003438B2">
      <w:pPr>
        <w:pStyle w:val="2"/>
      </w:pPr>
      <w:r>
        <w:t>cat /etc/lfs-release</w:t>
      </w:r>
    </w:p>
    <w:p w14:paraId="408D791C" w14:textId="77777777" w:rsidR="003438B2" w:rsidRDefault="003438B2" w:rsidP="003438B2">
      <w:pPr>
        <w:pStyle w:val="2"/>
      </w:pPr>
      <w:r>
        <w:t>cat /etc/lsb-release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92910272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、撰写博客</w:t>
      </w:r>
      <w:r w:rsidRPr="00CD093D">
        <w:t>并发表至主流技术论坛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r w:rsidRPr="00CD093D">
        <w:t>openEuler</w:t>
      </w:r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（若有兴趣，您还可以将课程总结以博客形式发表在</w:t>
      </w:r>
      <w:r w:rsidR="00255EF2">
        <w:rPr>
          <w:rFonts w:hint="eastAsia"/>
        </w:rPr>
        <w:t xml:space="preserve"> </w:t>
      </w:r>
      <w:r w:rsidR="00255EF2" w:rsidRPr="00CD093D">
        <w:t>gitee</w:t>
      </w:r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2643D9AF" w:rsidR="00255EF2" w:rsidRDefault="00255EF2" w:rsidP="0056604F">
      <w:pPr>
        <w:pStyle w:val="12"/>
      </w:pPr>
      <w:r>
        <w:rPr>
          <w:rFonts w:hint="eastAsia"/>
        </w:rPr>
        <w:t>请大家通过我们的视频学习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的提交，此处仅根据视频内容做一总结。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92910273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80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openEuler</w:t>
      </w:r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81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>git config --global user.email "your-email-address-on-gitee"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注意要配置成签署</w:t>
      </w:r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r>
        <w:t xml:space="preserve">gitee </w:t>
      </w:r>
      <w:r>
        <w:rPr>
          <w:rFonts w:hint="eastAsia"/>
        </w:rPr>
        <w:t>账号下</w:t>
      </w:r>
    </w:p>
    <w:p w14:paraId="24457134" w14:textId="5C8D4A3F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82" w:history="1">
        <w:r w:rsidR="00EF7B3A" w:rsidRPr="00A15D14">
          <w:rPr>
            <w:rStyle w:val="Hyperlink"/>
          </w:rPr>
          <w:t>https://gitee.com/openeuler-practice-courses/lanzhou_university_2021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lastRenderedPageBreak/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r w:rsidRPr="002C2A01">
        <w:t>gitee</w:t>
      </w:r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git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t>创建自己文件夹</w:t>
      </w:r>
    </w:p>
    <w:p w14:paraId="0934906E" w14:textId="77777777" w:rsidR="00A217E6" w:rsidRDefault="00A217E6" w:rsidP="00A217E6">
      <w:pPr>
        <w:pStyle w:val="2"/>
      </w:pPr>
      <w:r>
        <w:t xml:space="preserve">mkdir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lastRenderedPageBreak/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 ../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92910274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25A5CC34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https://gitee.com/openeuler-practice-courses/lanzhou_university_2021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lgtm</w:t>
      </w:r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92910275"/>
      <w:r>
        <w:rPr>
          <w:rFonts w:hint="eastAsia"/>
        </w:rPr>
        <w:t>参考链接</w:t>
      </w:r>
      <w:bookmarkEnd w:id="60"/>
    </w:p>
    <w:p w14:paraId="0F992FF6" w14:textId="40DC0F4A" w:rsidR="00451CCF" w:rsidRDefault="00343794" w:rsidP="0056604F">
      <w:pPr>
        <w:pStyle w:val="12"/>
      </w:pPr>
      <w:hyperlink r:id="rId91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343794" w:rsidP="0056604F">
      <w:pPr>
        <w:pStyle w:val="12"/>
      </w:pPr>
      <w:hyperlink r:id="rId92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343794" w:rsidP="0056604F">
      <w:pPr>
        <w:pStyle w:val="12"/>
      </w:pPr>
      <w:hyperlink r:id="rId93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366E5BFA" w:rsidR="0008368A" w:rsidRPr="00F87F7D" w:rsidRDefault="00343794" w:rsidP="0056604F">
      <w:pPr>
        <w:pStyle w:val="12"/>
      </w:pPr>
      <w:hyperlink r:id="rId94" w:history="1">
        <w:r w:rsidR="00451CCF" w:rsidRPr="0068241A">
          <w:rPr>
            <w:rStyle w:val="Hyperlink"/>
          </w:rPr>
          <w:t>https://gitee.com/openeuler-practice-courses/lfs-course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92910276"/>
      <w:r>
        <w:rPr>
          <w:rFonts w:hint="eastAsia"/>
        </w:rPr>
        <w:lastRenderedPageBreak/>
        <w:t>进阶任务</w:t>
      </w:r>
      <w:bookmarkEnd w:id="61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r w:rsidRPr="000F20EC">
        <w:t>openEuler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r w:rsidRPr="000F20EC">
        <w:t>StratoVirt</w:t>
      </w:r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7E16F458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r>
        <w:t>openEuler</w:t>
      </w:r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477C075D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r>
        <w:t>StratoVirt</w:t>
      </w:r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r>
        <w:t>openEuler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1DFAEFE1" w:rsidR="00B53348" w:rsidRDefault="00B53348" w:rsidP="005874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</w:t>
      </w:r>
      <w:r w:rsidR="00587448">
        <w:rPr>
          <w:rFonts w:hint="eastAsia"/>
        </w:rPr>
        <w:t>（</w:t>
      </w:r>
      <w:r w:rsidR="00587448" w:rsidRPr="00587448">
        <w:rPr>
          <w:rFonts w:hint="eastAsia"/>
        </w:rPr>
        <w:t>基于</w:t>
      </w:r>
      <w:r w:rsidR="00587448" w:rsidRPr="00587448">
        <w:t xml:space="preserve"> aarch64 </w:t>
      </w:r>
      <w:r w:rsidR="00587448" w:rsidRPr="00587448">
        <w:t>架构</w:t>
      </w:r>
      <w:r w:rsidR="00587448">
        <w:rPr>
          <w:rFonts w:hint="eastAsia"/>
        </w:rPr>
        <w:t>）</w:t>
      </w:r>
      <w:r>
        <w:rPr>
          <w:rFonts w:hint="eastAsia"/>
        </w:rPr>
        <w:t>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343794" w:rsidP="0056604F">
      <w:pPr>
        <w:pStyle w:val="12"/>
      </w:pPr>
      <w:hyperlink r:id="rId95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343794" w:rsidP="0056604F">
      <w:pPr>
        <w:pStyle w:val="12"/>
      </w:pPr>
      <w:hyperlink r:id="rId96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343794" w:rsidP="0056604F">
      <w:pPr>
        <w:pStyle w:val="12"/>
      </w:pPr>
      <w:hyperlink r:id="rId97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343794" w:rsidP="0056604F">
      <w:pPr>
        <w:pStyle w:val="12"/>
      </w:pPr>
      <w:hyperlink r:id="rId98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343794" w:rsidP="0056604F">
      <w:pPr>
        <w:pStyle w:val="12"/>
      </w:pPr>
      <w:hyperlink r:id="rId99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92910277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92910278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r>
        <w:t>ip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inet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>/24 brd 192.168.56.255 scope global dynamic noprefixroute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r>
        <w:t xml:space="preserve">cmd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r w:rsidR="004A7066">
        <w:rPr>
          <w:rFonts w:hint="eastAsia"/>
        </w:rPr>
        <w:t>c</w:t>
      </w:r>
      <w:r w:rsidR="004A7066">
        <w:t>md</w:t>
      </w:r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r>
        <w:rPr>
          <w:rFonts w:hint="eastAsia"/>
        </w:rPr>
        <w:t>s</w:t>
      </w:r>
      <w:r>
        <w:t>cp</w:t>
      </w:r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101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scp</w:t>
      </w:r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r w:rsidRPr="0085086B">
        <w:t xml:space="preserve">scp </w:t>
      </w:r>
      <w:r w:rsidR="007A02C2">
        <w:t>./</w:t>
      </w:r>
      <w:r w:rsidR="007A02C2" w:rsidRPr="007A02C2">
        <w:t xml:space="preserve">lfs-packages-7.7-systemd.tar </w:t>
      </w:r>
      <w:r w:rsidRPr="0085086B">
        <w:t>root@192.168.56.102:~/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r w:rsidRPr="007A02C2">
        <w:t>scp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92910279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4C36D20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="00104DD6">
              <w:rPr>
                <w:rFonts w:hint="eastAsia"/>
              </w:rPr>
              <w:t xml:space="preserve"> 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6E235B6F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="00104DD6">
              <w:t xml:space="preserve"> 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5D77A0D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="00104DD6">
              <w:t xml:space="preserve"> 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102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4CF5B" w14:textId="77777777" w:rsidR="00343794" w:rsidRDefault="00343794" w:rsidP="00940D2A">
      <w:pPr>
        <w:spacing w:before="0" w:after="0" w:line="240" w:lineRule="auto"/>
      </w:pPr>
      <w:r>
        <w:separator/>
      </w:r>
    </w:p>
  </w:endnote>
  <w:endnote w:type="continuationSeparator" w:id="0">
    <w:p w14:paraId="70074704" w14:textId="77777777" w:rsidR="00343794" w:rsidRDefault="00343794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68AFF" w14:textId="77777777" w:rsidR="00343794" w:rsidRDefault="00343794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C041679" w14:textId="77777777" w:rsidR="00343794" w:rsidRDefault="00343794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79A9C7E4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4DD6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794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4D0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1E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0F26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160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hikunpeng.com/zh/" TargetMode="External"/><Relationship Id="rId21" Type="http://schemas.openxmlformats.org/officeDocument/2006/relationships/hyperlink" Target="https://linux.cn/lfs/LFS-BOOK-7.7-systemd/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yperlink" Target="http://www.virtualbox.org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header" Target="header1.xml"/><Relationship Id="rId5" Type="http://schemas.openxmlformats.org/officeDocument/2006/relationships/customXml" Target="../customXml/item4.xml"/><Relationship Id="rId90" Type="http://schemas.openxmlformats.org/officeDocument/2006/relationships/image" Target="media/image63.png"/><Relationship Id="rId95" Type="http://schemas.openxmlformats.org/officeDocument/2006/relationships/hyperlink" Target="https://gitee.com/openeuler/kernel" TargetMode="External"/><Relationship Id="rId22" Type="http://schemas.openxmlformats.org/officeDocument/2006/relationships/hyperlink" Target="https://openeuler.org/" TargetMode="External"/><Relationship Id="rId27" Type="http://schemas.openxmlformats.org/officeDocument/2006/relationships/image" Target="media/image3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80" Type="http://schemas.openxmlformats.org/officeDocument/2006/relationships/hyperlink" Target="https://gitee.com/" TargetMode="External"/><Relationship Id="rId85" Type="http://schemas.openxmlformats.org/officeDocument/2006/relationships/image" Target="media/image58.png"/><Relationship Id="rId12" Type="http://schemas.openxmlformats.org/officeDocument/2006/relationships/image" Target="media/image1.png"/><Relationship Id="rId17" Type="http://schemas.openxmlformats.org/officeDocument/2006/relationships/hyperlink" Target="https://repo.openeuler.org/openEuler-20.09/ISO/x86_64/openEuler-20.09-x86_64-dvd.iso" TargetMode="External"/><Relationship Id="rId25" Type="http://schemas.openxmlformats.org/officeDocument/2006/relationships/hyperlink" Target="https://e.huawei.com/cn/talent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fontTable" Target="fontTable.xml"/><Relationship Id="rId20" Type="http://schemas.openxmlformats.org/officeDocument/2006/relationships/hyperlink" Target="https://www.linuxfromscratch.org/lfs/downloads/7.7-systemd/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hyperlink" Target="https://clasign.osinfra.cn/sign/Z2l0ZWUlMkZvcGVuZXVsZXI=" TargetMode="External"/><Relationship Id="rId96" Type="http://schemas.openxmlformats.org/officeDocument/2006/relationships/hyperlink" Target="https://www.qemu.org/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www.vmware.com/" TargetMode="External"/><Relationship Id="rId23" Type="http://schemas.openxmlformats.org/officeDocument/2006/relationships/hyperlink" Target="https://gitee.com/openeuler-practice-courses/lfs-course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footnotes" Target="footnotes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hyperlink" Target="https://www.openeuler.org/zh/community/contribution/" TargetMode="External"/><Relationship Id="rId86" Type="http://schemas.openxmlformats.org/officeDocument/2006/relationships/image" Target="media/image59.png"/><Relationship Id="rId94" Type="http://schemas.openxmlformats.org/officeDocument/2006/relationships/hyperlink" Target="https://gitee.com/openeuler-practice-courses/lfs-course" TargetMode="External"/><Relationship Id="rId99" Type="http://schemas.openxmlformats.org/officeDocument/2006/relationships/hyperlink" Target="https://www.hikunpeng.com/" TargetMode="External"/><Relationship Id="rId101" Type="http://schemas.openxmlformats.org/officeDocument/2006/relationships/hyperlink" Target="https://zhuanyejianshe.obs.cn-north-4.myhuaweicloud.com/chuangxinshijianke/lfs-packages-7.7-systemd.tar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://ftp.osuosl.org/pub/lfs/lfs-packages/lfs-packages-7.7-systemd.tar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hyperlink" Target="https://gitee.com/openeuler/stratovirt" TargetMode="External"/><Relationship Id="rId104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47.png"/><Relationship Id="rId92" Type="http://schemas.openxmlformats.org/officeDocument/2006/relationships/hyperlink" Target="https://gitee.com/openeuler/community/blob/master/zh/contributors/Gitee-workflow.md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5.png"/><Relationship Id="rId24" Type="http://schemas.openxmlformats.org/officeDocument/2006/relationships/hyperlink" Target="https://www.linuxfromscratch.org/lfs/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66" Type="http://schemas.openxmlformats.org/officeDocument/2006/relationships/image" Target="media/image42.png"/><Relationship Id="rId87" Type="http://schemas.openxmlformats.org/officeDocument/2006/relationships/image" Target="media/image60.png"/><Relationship Id="rId61" Type="http://schemas.openxmlformats.org/officeDocument/2006/relationships/image" Target="media/image37.png"/><Relationship Id="rId82" Type="http://schemas.openxmlformats.org/officeDocument/2006/relationships/hyperlink" Target="https://gitee.com/openeuler-practice-courses/lanzhou_university_2021" TargetMode="External"/><Relationship Id="rId19" Type="http://schemas.openxmlformats.org/officeDocument/2006/relationships/hyperlink" Target="https://zhuanyejianshe.obs.cn-north-4.myhuaweicloud.com/chuangxinshijianke/lfs-packages-7.7-systemd.tar" TargetMode="External"/><Relationship Id="rId14" Type="http://schemas.openxmlformats.org/officeDocument/2006/relationships/hyperlink" Target="http://e.huawei.com/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56" Type="http://schemas.openxmlformats.org/officeDocument/2006/relationships/image" Target="media/image32.png"/><Relationship Id="rId77" Type="http://schemas.openxmlformats.org/officeDocument/2006/relationships/image" Target="media/image53.png"/><Relationship Id="rId100" Type="http://schemas.openxmlformats.org/officeDocument/2006/relationships/image" Target="media/image64.png"/><Relationship Id="rId8" Type="http://schemas.openxmlformats.org/officeDocument/2006/relationships/settings" Target="settings.xml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93" Type="http://schemas.openxmlformats.org/officeDocument/2006/relationships/hyperlink" Target="https://gitee.com/openeuler/community/blob/master/en/sig-infrastructure/command.md" TargetMode="External"/><Relationship Id="rId98" Type="http://schemas.openxmlformats.org/officeDocument/2006/relationships/hyperlink" Target="https://repo.openeuler.org/openEuler-21.03/" TargetMode="External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3530</TotalTime>
  <Pages>52</Pages>
  <Words>3421</Words>
  <Characters>19503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688</cp:revision>
  <cp:lastPrinted>2016-11-21T02:33:00Z</cp:lastPrinted>
  <dcterms:created xsi:type="dcterms:W3CDTF">2018-07-11T01:34:00Z</dcterms:created>
  <dcterms:modified xsi:type="dcterms:W3CDTF">2022-01-12T12:01:00Z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