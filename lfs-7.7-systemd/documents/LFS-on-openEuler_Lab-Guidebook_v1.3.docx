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29245172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0"/>
        <w:jc w:val="left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3EC17069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Ref218071467" w:displacedByCustomXml="next"/>
    <w:bookmarkStart w:id="1" w:name="_Ref218071624" w:displacedByCustomXml="next"/>
    <w:bookmarkStart w:id="2" w:name="_Ref218071784" w:displacedByCustomXml="next"/>
    <w:bookmarkStart w:id="3" w:name="_Ref218072047" w:displacedByCustomXml="next"/>
    <w:bookmarkStart w:id="4" w:name="_Ref218422894" w:displacedByCustomXml="next"/>
    <w:bookmarkStart w:id="5" w:name="_Ref218422900" w:displacedByCustomXml="next"/>
    <w:bookmarkStart w:id="6" w:name="_Ref218423379" w:displacedByCustomXml="next"/>
    <w:bookmarkStart w:id="7" w:name="_Toc218425197" w:displacedByCustomXml="next"/>
    <w:bookmarkStart w:id="8" w:name="_Toc227138864" w:displacedByCustomXml="next"/>
    <w:bookmarkStart w:id="9" w:name="_Toc437504216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Hyperlink"/>
                <w:rFonts w:cs="Huawei Sans"/>
                <w:noProof/>
              </w:rPr>
              <w:t>1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="007801A9" w:rsidRPr="00637966">
              <w:rPr>
                <w:rStyle w:val="Hyperlink"/>
                <w:rFonts w:cs="Huawei Sans"/>
                <w:snapToGrid w:val="0"/>
              </w:rPr>
              <w:t>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简介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067D5950" w14:textId="3EB51463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="007801A9" w:rsidRPr="00637966">
              <w:rPr>
                <w:rStyle w:val="Hyperlink"/>
                <w:rFonts w:cs="Huawei Sans"/>
                <w:snapToGrid w:val="0"/>
              </w:rPr>
              <w:t>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内容描述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11D8114E" w14:textId="27B95F89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="007801A9" w:rsidRPr="00637966">
              <w:rPr>
                <w:rStyle w:val="Hyperlink"/>
                <w:rFonts w:cs="Huawei Sans"/>
                <w:snapToGrid w:val="0"/>
              </w:rPr>
              <w:t>1.3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读者知识背景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291C9C81" w14:textId="54B7C904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="007801A9" w:rsidRPr="00637966">
              <w:rPr>
                <w:rStyle w:val="Hyperlink"/>
                <w:rFonts w:cs="Huawei Sans"/>
                <w:snapToGrid w:val="0"/>
              </w:rPr>
              <w:t>1.4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实验环境说明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49ACB90F" w14:textId="6F5A6BE1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个人电脑及操作系统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02445722" w14:textId="1E87078C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虚拟机软件及其版本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12CF6F4C" w14:textId="1CC5C9D7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作为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宿主机的虚拟机规格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3AED7614" w14:textId="0C0CA90A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7801A9" w:rsidRPr="00637966">
              <w:rPr>
                <w:rStyle w:val="Hyperlink"/>
              </w:rPr>
              <w:t xml:space="preserve"> openEuler </w:t>
            </w:r>
            <w:r w:rsidR="007801A9" w:rsidRPr="00637966">
              <w:rPr>
                <w:rStyle w:val="Hyperlink"/>
                <w:rFonts w:hint="eastAsia"/>
              </w:rPr>
              <w:t>操作系统镜像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42D7A1FA" w14:textId="7E550E55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656DBCF3" w14:textId="21EC7ABC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="007801A9" w:rsidRPr="00637966">
              <w:rPr>
                <w:rStyle w:val="Hyperlink"/>
                <w:rFonts w:cs="Huawei Sans"/>
                <w:snapToGrid w:val="0"/>
              </w:rPr>
              <w:t>1.5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学习参考资料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3DF69AE8" w14:textId="6ED9D86A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="007801A9" w:rsidRPr="00637966">
              <w:rPr>
                <w:rStyle w:val="Hyperlink"/>
                <w:rFonts w:cs="Huawei Sans"/>
                <w:noProof/>
              </w:rPr>
              <w:t>2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宿主机系统的准备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7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="007801A9" w:rsidRPr="00637966">
              <w:rPr>
                <w:rStyle w:val="Hyperlink"/>
                <w:rFonts w:cs="Huawei Sans"/>
                <w:snapToGrid w:val="0"/>
              </w:rPr>
              <w:t>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虚拟机软件的安装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7</w:t>
            </w:r>
            <w:r w:rsidR="007801A9">
              <w:rPr>
                <w:webHidden/>
              </w:rPr>
              <w:fldChar w:fldCharType="end"/>
            </w:r>
          </w:hyperlink>
        </w:p>
        <w:p w14:paraId="28CF6AB0" w14:textId="101E4A4B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="007801A9" w:rsidRPr="00637966">
              <w:rPr>
                <w:rStyle w:val="Hyperlink"/>
                <w:rFonts w:cs="Huawei Sans"/>
                <w:snapToGrid w:val="0"/>
              </w:rPr>
              <w:t>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虚拟机的创建与配置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11</w:t>
            </w:r>
            <w:r w:rsidR="007801A9">
              <w:rPr>
                <w:webHidden/>
              </w:rPr>
              <w:fldChar w:fldCharType="end"/>
            </w:r>
          </w:hyperlink>
        </w:p>
        <w:p w14:paraId="383C9963" w14:textId="462DE098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="007801A9" w:rsidRPr="00637966">
              <w:rPr>
                <w:rStyle w:val="Hyperlink"/>
                <w:rFonts w:cs="Huawei Sans"/>
                <w:snapToGrid w:val="0"/>
              </w:rPr>
              <w:t>2.3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安装</w:t>
            </w:r>
            <w:r w:rsidR="007801A9" w:rsidRPr="00637966">
              <w:rPr>
                <w:rStyle w:val="Hyperlink"/>
              </w:rPr>
              <w:t>openEuler</w:t>
            </w:r>
            <w:r w:rsidR="007801A9" w:rsidRPr="00637966">
              <w:rPr>
                <w:rStyle w:val="Hyperlink"/>
                <w:rFonts w:hint="eastAsia"/>
              </w:rPr>
              <w:t>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24</w:t>
            </w:r>
            <w:r w:rsidR="007801A9">
              <w:rPr>
                <w:webHidden/>
              </w:rPr>
              <w:fldChar w:fldCharType="end"/>
            </w:r>
          </w:hyperlink>
        </w:p>
        <w:p w14:paraId="07D52E54" w14:textId="3255F0A3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="007801A9" w:rsidRPr="00637966">
              <w:rPr>
                <w:rStyle w:val="Hyperlink"/>
                <w:rFonts w:cs="Huawei Sans"/>
                <w:noProof/>
              </w:rPr>
              <w:t>3</w:t>
            </w:r>
            <w:r w:rsidR="007801A9" w:rsidRPr="00637966">
              <w:rPr>
                <w:rStyle w:val="Hyperlink"/>
                <w:noProof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  <w:noProof/>
              </w:rPr>
              <w:t>系统的构建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_Toc92963448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="007801A9" w:rsidRPr="00637966">
              <w:rPr>
                <w:rStyle w:val="Hyperlink"/>
                <w:rFonts w:cs="Huawei Sans"/>
                <w:snapToGrid w:val="0"/>
              </w:rPr>
              <w:t>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为宿主系统准备好构建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目标系统的环境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141916C" w14:textId="6C1D7CAC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B7486CC" w14:textId="0AC2EE79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063FA2D" w14:textId="15AC6A6C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="007801A9" w:rsidRPr="00637966">
              <w:rPr>
                <w:rStyle w:val="Hyperlink"/>
                <w:rFonts w:cs="Huawei Sans"/>
                <w:snapToGrid w:val="0"/>
              </w:rPr>
              <w:t>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以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用户构建编译临时工具链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768187C8" w14:textId="286E6F88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242F206" w14:textId="7C058697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3D4BBF73" w14:textId="7CF9E555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7801A9" w:rsidRPr="00637966">
              <w:rPr>
                <w:rStyle w:val="Hyperlink"/>
              </w:rPr>
              <w:t xml:space="preserve"> gcc-4.9.2 </w:t>
            </w:r>
            <w:r w:rsidR="007801A9" w:rsidRPr="00637966">
              <w:rPr>
                <w:rStyle w:val="Hyperlink"/>
                <w:rFonts w:hint="eastAsia"/>
              </w:rPr>
              <w:t>编译问题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1DFC6E81" w14:textId="7277E308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其他需要注意的地方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78280887" w14:textId="0203DAEA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="007801A9" w:rsidRPr="00637966">
              <w:rPr>
                <w:rStyle w:val="Hyperlink"/>
                <w:rFonts w:cs="Huawei Sans"/>
                <w:snapToGrid w:val="0"/>
              </w:rPr>
              <w:t>3.3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在</w:t>
            </w:r>
            <w:r w:rsidR="007801A9" w:rsidRPr="00637966">
              <w:rPr>
                <w:rStyle w:val="Hyperlink"/>
              </w:rPr>
              <w:t xml:space="preserve"> chrooted </w:t>
            </w:r>
            <w:r w:rsidR="007801A9" w:rsidRPr="00637966">
              <w:rPr>
                <w:rStyle w:val="Hyperlink"/>
                <w:rFonts w:hint="eastAsia"/>
              </w:rPr>
              <w:t>环境下构建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2DC0FB1" w14:textId="144840C0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F52BB76" w14:textId="023C335E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63EE869D" w14:textId="1E17301C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7801A9" w:rsidRPr="00637966">
              <w:rPr>
                <w:rStyle w:val="Hyperlink"/>
              </w:rPr>
              <w:t xml:space="preserve"> mount &amp; 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50AF32B0" w14:textId="4C52F051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6C387B3A" w14:textId="696204FD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4DDC527C" w14:textId="0705A577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="007801A9" w:rsidRPr="00637966">
              <w:rPr>
                <w:rStyle w:val="Hyperlink"/>
                <w:rFonts w:cs="Huawei Sans"/>
                <w:snapToGrid w:val="0"/>
              </w:rPr>
              <w:t>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185546FA" w14:textId="0A64E926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第二个版本的</w:t>
            </w:r>
            <w:r w:rsidR="007801A9" w:rsidRPr="00637966">
              <w:rPr>
                <w:rStyle w:val="Hyperlink"/>
              </w:rPr>
              <w:t>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1A9095D3" w14:textId="299C7E9D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37D0918D" w14:textId="65849552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="007801A9" w:rsidRPr="00637966">
              <w:rPr>
                <w:rStyle w:val="Hyperlink"/>
                <w:rFonts w:cs="Huawei Sans"/>
                <w:snapToGrid w:val="0"/>
              </w:rPr>
              <w:t>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编译并安装内核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576C9627" w14:textId="40F78F0E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7801A9" w:rsidRPr="00637966">
              <w:rPr>
                <w:rStyle w:val="Hyperlink"/>
              </w:rPr>
              <w:t xml:space="preserve"> make menuconfig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7BC93E64" w14:textId="4C1463EE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7801A9" w:rsidRPr="00637966">
              <w:rPr>
                <w:rStyle w:val="Hyperlink"/>
              </w:rPr>
              <w:t xml:space="preserve"> .config </w:t>
            </w:r>
            <w:r w:rsidR="007801A9" w:rsidRPr="00637966">
              <w:rPr>
                <w:rStyle w:val="Hyperlink"/>
                <w:rFonts w:hint="eastAsia"/>
              </w:rPr>
              <w:t>文件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726B7591" w14:textId="3975D26B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7801A9" w:rsidRPr="00637966">
              <w:rPr>
                <w:rStyle w:val="Hyperlink"/>
              </w:rPr>
              <w:t xml:space="preserve"> Finding out which kernel target to build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F8A239B" w14:textId="61E606F4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part-3.3.sh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184A264" w14:textId="132FC0B4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85688D5" w14:textId="6C5CD82D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="007801A9" w:rsidRPr="00637966">
              <w:rPr>
                <w:rStyle w:val="Hyperlink"/>
                <w:rFonts w:cs="Huawei Sans"/>
                <w:snapToGrid w:val="0"/>
              </w:rPr>
              <w:t>3.6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设置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使新系统可引导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1ACC1731" w14:textId="11A31F1A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 w:rsidRPr="00637966">
              <w:rPr>
                <w:rStyle w:val="Hyperlink"/>
              </w:rPr>
              <w:t xml:space="preserve"> GRUB——part-3.4.sh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2A2750A" w14:textId="719343ED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更改宿主机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配置——</w:t>
            </w:r>
            <w:r w:rsidR="007801A9" w:rsidRPr="00637966">
              <w:rPr>
                <w:rStyle w:val="Hyperlink"/>
              </w:rPr>
              <w:t>part-3.5.sh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4D70C9FD" w14:textId="3BC5A800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="007801A9" w:rsidRPr="00637966">
              <w:rPr>
                <w:rStyle w:val="Hyperlink"/>
                <w:rFonts w:cs="Huawei Sans"/>
                <w:snapToGrid w:val="0"/>
              </w:rPr>
              <w:t>3.7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进入新的系统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7B01C214" w14:textId="398F2BFD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7801A9" w:rsidRPr="00637966">
              <w:rPr>
                <w:rStyle w:val="Hyperlink"/>
              </w:rPr>
              <w:t xml:space="preserve"> Who's who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0D7F6AEF" w14:textId="59FC2C20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7801A9" w:rsidRPr="00637966">
              <w:rPr>
                <w:rStyle w:val="Hyperlink"/>
              </w:rPr>
              <w:t xml:space="preserve"> How to get in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6C361B6D" w14:textId="61F5C08B" w:rsidR="007801A9" w:rsidRDefault="00983A9A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part-3.6.sh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42</w:t>
            </w:r>
            <w:r w:rsidR="007801A9">
              <w:rPr>
                <w:webHidden/>
              </w:rPr>
              <w:fldChar w:fldCharType="end"/>
            </w:r>
          </w:hyperlink>
        </w:p>
        <w:p w14:paraId="72C7252C" w14:textId="1D00B89A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="007801A9" w:rsidRPr="00637966">
              <w:rPr>
                <w:rStyle w:val="Hyperlink"/>
                <w:rFonts w:cs="Huawei Sans"/>
                <w:noProof/>
              </w:rPr>
              <w:t>4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作业的提交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_Toc92963479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="007801A9" w:rsidRPr="00637966">
              <w:rPr>
                <w:rStyle w:val="Hyperlink"/>
                <w:rFonts w:cs="Huawei Sans"/>
                <w:snapToGrid w:val="0"/>
              </w:rPr>
              <w:t>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 </w:t>
            </w:r>
            <w:r w:rsidR="007801A9" w:rsidRPr="00637966">
              <w:rPr>
                <w:rStyle w:val="Hyperlink"/>
                <w:rFonts w:hint="eastAsia"/>
              </w:rPr>
              <w:t>前的准备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43</w:t>
            </w:r>
            <w:r w:rsidR="007801A9">
              <w:rPr>
                <w:webHidden/>
              </w:rPr>
              <w:fldChar w:fldCharType="end"/>
            </w:r>
          </w:hyperlink>
        </w:p>
        <w:p w14:paraId="17AEDC5D" w14:textId="13A0F5FD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="007801A9" w:rsidRPr="00637966">
              <w:rPr>
                <w:rStyle w:val="Hyperlink"/>
                <w:rFonts w:cs="Huawei Sans"/>
                <w:snapToGrid w:val="0"/>
              </w:rPr>
              <w:t>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45</w:t>
            </w:r>
            <w:r w:rsidR="007801A9">
              <w:rPr>
                <w:webHidden/>
              </w:rPr>
              <w:fldChar w:fldCharType="end"/>
            </w:r>
          </w:hyperlink>
        </w:p>
        <w:p w14:paraId="2A488C7D" w14:textId="39379F25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="007801A9" w:rsidRPr="00637966">
              <w:rPr>
                <w:rStyle w:val="Hyperlink"/>
                <w:rFonts w:cs="Huawei Sans"/>
                <w:snapToGrid w:val="0"/>
              </w:rPr>
              <w:t>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参考链接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47</w:t>
            </w:r>
            <w:r w:rsidR="007801A9">
              <w:rPr>
                <w:webHidden/>
              </w:rPr>
              <w:fldChar w:fldCharType="end"/>
            </w:r>
          </w:hyperlink>
        </w:p>
        <w:p w14:paraId="3C4273CC" w14:textId="62D150E0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="007801A9" w:rsidRPr="00637966">
              <w:rPr>
                <w:rStyle w:val="Hyperlink"/>
                <w:rFonts w:cs="Huawei Sans"/>
                <w:noProof/>
              </w:rPr>
              <w:t>5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进阶任务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48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="007801A9" w:rsidRPr="00637966">
              <w:rPr>
                <w:rStyle w:val="Hyperlink"/>
                <w:rFonts w:cs="Huawei Sans"/>
                <w:noProof/>
              </w:rPr>
              <w:t>6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附录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49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983A9A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="007801A9" w:rsidRPr="00637966">
              <w:rPr>
                <w:rStyle w:val="Hyperlink"/>
                <w:rFonts w:cs="Huawei Sans"/>
                <w:snapToGrid w:val="0"/>
              </w:rPr>
              <w:t>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如何将资料从</w:t>
            </w:r>
            <w:r w:rsidR="007801A9" w:rsidRPr="00637966">
              <w:rPr>
                <w:rStyle w:val="Hyperlink"/>
              </w:rPr>
              <w:t xml:space="preserve"> PC </w:t>
            </w:r>
            <w:r w:rsidR="007801A9" w:rsidRPr="00637966">
              <w:rPr>
                <w:rStyle w:val="Hyperlink"/>
                <w:rFonts w:hint="eastAsia"/>
              </w:rPr>
              <w:t>复制到虚拟机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49</w:t>
            </w:r>
            <w:r w:rsidR="007801A9">
              <w:rPr>
                <w:webHidden/>
              </w:rPr>
              <w:fldChar w:fldCharType="end"/>
            </w:r>
          </w:hyperlink>
        </w:p>
        <w:p w14:paraId="33D618BF" w14:textId="0FCDBB31" w:rsidR="007801A9" w:rsidRDefault="00983A9A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="007801A9" w:rsidRPr="00637966">
              <w:rPr>
                <w:rStyle w:val="Hyperlink"/>
                <w:rFonts w:cs="Huawei Sans"/>
                <w:noProof/>
              </w:rPr>
              <w:t>7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缩略语表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_Toc92963486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50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96343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本课程为操作系统进阶实践课程，为了更好地掌握本书内容，阅读本书的读者应首先具备以下基本条件：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983A9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983A9A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71"/>
        <w:gridCol w:w="1620"/>
        <w:gridCol w:w="4796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983A9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983A9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7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983A9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983A9A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Hyperlink"/>
        </w:rPr>
        <w:t>https://openeuler.org/</w:t>
      </w:r>
      <w:r w:rsidR="0032456A">
        <w:rPr>
          <w:rStyle w:val="Hyperlink"/>
        </w:rPr>
        <w:fldChar w:fldCharType="end"/>
      </w:r>
    </w:p>
    <w:p w14:paraId="34B7758F" w14:textId="71419E31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Hyperlink"/>
        </w:rPr>
        <w:t>https://</w:t>
      </w:r>
      <w:r w:rsidR="00166CC3">
        <w:rPr>
          <w:rStyle w:val="Hyperlink"/>
        </w:rPr>
        <w:t>gitee.com/openeuler/lfs-course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Hyperlink"/>
        </w:rPr>
        <w:t>https://www.hikunpeng.com/zh/</w:t>
      </w:r>
      <w:r w:rsidR="0032456A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r>
        <w:rPr>
          <w:rFonts w:hint="eastAsia"/>
        </w:rPr>
        <w:t>并设置为“</w:t>
      </w:r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以下是该虚拟机配置信息总览：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用户登录，输入密码时不会有任何回显）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63448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”，即你需要手动地一个命令一个命令地执行，而不是“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两块硬盘）；</w:t>
      </w:r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目标系统所在的分区）</w:t>
      </w:r>
      <w:r>
        <w:rPr>
          <w:rFonts w:hint="eastAsia"/>
        </w:rPr>
        <w:t>；</w:t>
      </w:r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命令……）；</w:t>
      </w:r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r w:rsidR="00F80AD4">
        <w:rPr>
          <w:rFonts w:hint="eastAsia"/>
        </w:rPr>
        <w:t>账号；</w:t>
      </w:r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目标系统）；</w:t>
      </w:r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启动时自动挂载）；</w:t>
      </w:r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目录（编译源代码的地方）；</w:t>
      </w:r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r>
        <w:rPr>
          <w:rFonts w:hint="eastAsia"/>
        </w:rPr>
        <w:t>）；</w:t>
      </w:r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用户编译临时工具链）；</w:t>
      </w:r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权限（后面的有些步骤需要用到该权限）；</w:t>
      </w:r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用户设置密码；</w:t>
      </w:r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r w:rsidR="00903448">
        <w:rPr>
          <w:rFonts w:hint="eastAsia"/>
        </w:rPr>
        <w:t>官网下载页面（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用户登录；</w:t>
      </w:r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为节约时间，您可以以“</w:t>
      </w:r>
      <w:proofErr w:type="spellStart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若遇到致命错误，则需要重新编译相应部分</w:t>
      </w:r>
      <w:r w:rsidR="005B1993">
        <w:rPr>
          <w:rFonts w:hint="eastAsia"/>
        </w:rPr>
        <w:t>；</w:t>
      </w:r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cfns-4.9.2.patch</w:t>
      </w:r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0A8C7A04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</w:t>
      </w:r>
      <w:r w:rsidR="00166CC3">
        <w:t>gitee.com/openeuler/lfs-course</w:t>
      </w:r>
      <w:r w:rsidRPr="00FF490B">
        <w:t>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r>
        <w:rPr>
          <w:rFonts w:hint="eastAsia"/>
        </w:rPr>
        <w:t>）；</w:t>
      </w:r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r w:rsidR="007139AB" w:rsidRPr="007139AB">
        <w:t>）</w:t>
      </w:r>
      <w:r w:rsidR="00D84D9C">
        <w:rPr>
          <w:rFonts w:hint="eastAsia"/>
        </w:rPr>
        <w:t>；</w:t>
      </w:r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环境；</w:t>
      </w:r>
    </w:p>
    <w:p w14:paraId="62A60A04" w14:textId="1A9C2C8B" w:rsidR="005C0960" w:rsidRDefault="005C0960" w:rsidP="0056604F">
      <w:pPr>
        <w:pStyle w:val="12"/>
      </w:pPr>
      <w:r>
        <w:t xml:space="preserve">(2) </w:t>
      </w:r>
      <w:r w:rsidRPr="005C0960">
        <w:rPr>
          <w:rFonts w:hint="eastAsia"/>
        </w:rPr>
        <w:t>可以以“</w:t>
      </w:r>
      <w:proofErr w:type="spellStart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27BF808E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有时会带来意想不到的错误（一般是编译的各部分出现依赖时），这时请以“</w:t>
      </w:r>
      <w:r w:rsidR="002A5BBC">
        <w:rPr>
          <w:rFonts w:hint="eastAsia"/>
        </w:rPr>
        <w:t xml:space="preserve"> </w:t>
      </w:r>
      <w:r w:rsidR="002A5BBC">
        <w:t>make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</w:t>
      </w:r>
      <w:r w:rsidR="0076496B">
        <w:rPr>
          <w:rFonts w:hint="eastAsia"/>
        </w:rPr>
        <w:t>“</w:t>
      </w:r>
      <w:r w:rsidR="0076496B" w:rsidRPr="0076496B">
        <w:t>6.52. Groff-1.22.3</w:t>
      </w:r>
      <w:r w:rsidR="0076496B">
        <w:rPr>
          <w:rFonts w:hint="eastAsia"/>
        </w:rPr>
        <w:t>”和</w:t>
      </w:r>
      <w:r w:rsidR="002A5BBC" w:rsidRPr="002A5BBC">
        <w:rPr>
          <w:rFonts w:hint="eastAsia"/>
        </w:rPr>
        <w:t>“</w:t>
      </w:r>
      <w:r w:rsidR="002A5BBC" w:rsidRPr="002A5BBC">
        <w:t>6.66. Man-DB-2.7.1”</w:t>
      </w:r>
      <w:r w:rsidR="002A5BBC" w:rsidRPr="002A5BBC">
        <w:t>时</w:t>
      </w:r>
      <w:r w:rsidR="002A5BBC">
        <w:rPr>
          <w:rFonts w:hint="eastAsia"/>
        </w:rPr>
        <w:t>我们就是这么做的）</w:t>
      </w:r>
      <w:r w:rsidR="002D511D">
        <w:rPr>
          <w:rFonts w:hint="eastAsia"/>
        </w:rPr>
        <w:t>；</w:t>
      </w:r>
    </w:p>
    <w:p w14:paraId="481FAF2D" w14:textId="0070BB3F" w:rsidR="002D511D" w:rsidRDefault="000A23F9" w:rsidP="0056604F">
      <w:pPr>
        <w:pStyle w:val="12"/>
      </w:pPr>
      <w:r>
        <w:t xml:space="preserve">(4) </w:t>
      </w:r>
      <w:r w:rsidRPr="000A23F9">
        <w:rPr>
          <w:rFonts w:hint="eastAsia"/>
        </w:rPr>
        <w:t>在编译“</w:t>
      </w:r>
      <w:r w:rsidRPr="000A23F9">
        <w:t>6.66. Man-DB-2.7.1”</w:t>
      </w:r>
      <w:r w:rsidRPr="000A23F9">
        <w:t>时</w:t>
      </w:r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r>
        <w:rPr>
          <w:rFonts w:hint="eastAsia"/>
        </w:rPr>
        <w:t>时出现</w:t>
      </w:r>
      <w:r w:rsidRPr="0034348D">
        <w:t>“Segmentation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了。但有兴趣的同学应该运行“</w:t>
      </w:r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7AF9681D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 w:rsidR="00292403">
        <w:rPr>
          <w:rFonts w:hint="eastAsia"/>
        </w:rPr>
        <w:t>注意：</w:t>
      </w:r>
      <w:r>
        <w:rPr>
          <w:rFonts w:hint="eastAsia"/>
        </w:rPr>
        <w:t>在本节</w:t>
      </w:r>
      <w:r w:rsidR="00292403">
        <w:rPr>
          <w:rFonts w:hint="eastAsia"/>
        </w:rPr>
        <w:t>最后</w:t>
      </w:r>
      <w:r w:rsidR="00C52ED3">
        <w:rPr>
          <w:rFonts w:hint="eastAsia"/>
        </w:rPr>
        <w:t>、重启之前</w:t>
      </w:r>
      <w:r>
        <w:rPr>
          <w:rFonts w:hint="eastAsia"/>
        </w:rPr>
        <w:t>，我们</w:t>
      </w:r>
      <w:r w:rsidR="00292403">
        <w:rPr>
          <w:rFonts w:hint="eastAsia"/>
        </w:rPr>
        <w:t>需要手动</w:t>
      </w:r>
      <w:r>
        <w:rPr>
          <w:rFonts w:hint="eastAsia"/>
        </w:rPr>
        <w:t>通过“</w:t>
      </w:r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r>
        <w:rPr>
          <w:rFonts w:hint="eastAsia"/>
        </w:rPr>
        <w:t>脚本；</w:t>
      </w:r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r w:rsidRPr="005A4981">
        <w:t>chroot2lfs2.sh</w:t>
      </w:r>
      <w:r>
        <w:rPr>
          <w:rFonts w:hint="eastAsia"/>
        </w:rPr>
        <w:t>；</w:t>
      </w:r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r>
        <w:t>[ ]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[ ]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[ ]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r w:rsidRPr="00303EA8">
        <w:rPr>
          <w:rFonts w:hint="eastAsia"/>
        </w:rPr>
        <w:t>但是您应该了解如何用“</w:t>
      </w:r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r w:rsidRPr="00B06363">
        <w:t>grub.d</w:t>
      </w:r>
      <w:proofErr w:type="spell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root='hd1,msdos1'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r w:rsidRPr="00B06363">
        <w:t>xy</w:t>
      </w:r>
      <w:proofErr w:type="spellEnd"/>
      <w:r w:rsidRPr="00B06363">
        <w:t xml:space="preserve"> ];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--hint-bios=hd1,msdos1 --hint-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r w:rsidRPr="000A0686">
        <w:t>grub.d</w:t>
      </w:r>
      <w:proofErr w:type="spell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环境都是同一片地方，只是我们这一次要以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进入新系统后，可以运行该脚本里的一些命令以研究您的新系统。如：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、撰写博客</w:t>
      </w:r>
      <w:r w:rsidRPr="00CD093D">
        <w:t>并发表至主流技术论坛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（若有兴趣，您还可以将课程总结以博客形式发表在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0DAFBDD6" w:rsidR="00255EF2" w:rsidRDefault="00255EF2" w:rsidP="0056604F">
      <w:pPr>
        <w:pStyle w:val="12"/>
      </w:pPr>
      <w:r>
        <w:rPr>
          <w:rFonts w:hint="eastAsia"/>
        </w:rPr>
        <w:t>请大家</w:t>
      </w:r>
      <w:r w:rsidR="00EC1FFE">
        <w:rPr>
          <w:rFonts w:hint="eastAsia"/>
        </w:rPr>
        <w:t>参照相关学习</w:t>
      </w:r>
      <w:r>
        <w:rPr>
          <w:rFonts w:hint="eastAsia"/>
        </w:rPr>
        <w:t>视频</w:t>
      </w:r>
      <w:r w:rsidR="00E27D61">
        <w:rPr>
          <w:rStyle w:val="FootnoteReference"/>
        </w:rPr>
        <w:footnoteReference w:id="1"/>
      </w:r>
      <w:r w:rsidR="00EC1FFE">
        <w:rPr>
          <w:rFonts w:hint="eastAsia"/>
        </w:rPr>
        <w:t>进行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6348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3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4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r w:rsidRPr="00F81008">
        <w:t>user.email</w:t>
      </w:r>
      <w:proofErr w:type="spell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注意要配置成签署</w:t>
      </w:r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3D409385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https://gitee.com/</w:t>
        </w:r>
        <w:r w:rsidR="000B1F9B">
          <w:rPr>
            <w:rStyle w:val="Hyperlink"/>
          </w:rPr>
          <w:t>openeuler</w:t>
        </w:r>
        <w:r w:rsidR="00EF7B3A" w:rsidRPr="00A15D14">
          <w:rPr>
            <w:rStyle w:val="Hyperlink"/>
          </w:rPr>
          <w:t>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 ../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6348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444D8A0F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</w:t>
      </w:r>
      <w:r w:rsidR="000B1F9B">
        <w:t>openeuler</w:t>
      </w:r>
      <w:r w:rsidRPr="00C1126A">
        <w:t>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63482"/>
      <w:r>
        <w:rPr>
          <w:rFonts w:hint="eastAsia"/>
        </w:rPr>
        <w:t>参考链接</w:t>
      </w:r>
      <w:bookmarkEnd w:id="60"/>
    </w:p>
    <w:p w14:paraId="0F992FF6" w14:textId="40DC0F4A" w:rsidR="00451CCF" w:rsidRDefault="00983A9A" w:rsidP="0056604F">
      <w:pPr>
        <w:pStyle w:val="12"/>
      </w:pPr>
      <w:hyperlink r:id="rId84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983A9A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983A9A" w:rsidP="0056604F">
      <w:pPr>
        <w:pStyle w:val="12"/>
      </w:pPr>
      <w:hyperlink r:id="rId86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26181E0F" w:rsidR="0008368A" w:rsidRPr="00F87F7D" w:rsidRDefault="00983A9A" w:rsidP="0056604F">
      <w:pPr>
        <w:pStyle w:val="12"/>
      </w:pPr>
      <w:hyperlink r:id="rId87" w:history="1">
        <w:r w:rsidR="00451CCF" w:rsidRPr="0068241A">
          <w:rPr>
            <w:rStyle w:val="Hyperlink"/>
          </w:rPr>
          <w:t>https://</w:t>
        </w:r>
        <w:r w:rsidR="00166CC3">
          <w:rPr>
            <w:rStyle w:val="Hyperlink"/>
          </w:rPr>
          <w:t>gitee.com/openeuler/lfs-course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63483"/>
      <w:r>
        <w:rPr>
          <w:rFonts w:hint="eastAsia"/>
        </w:rPr>
        <w:lastRenderedPageBreak/>
        <w:t>进阶任务</w:t>
      </w:r>
      <w:bookmarkEnd w:id="61"/>
    </w:p>
    <w:p w14:paraId="454C33AC" w14:textId="59E3D14E" w:rsidR="001C489B" w:rsidRDefault="000F20EC" w:rsidP="0056604F">
      <w:pPr>
        <w:pStyle w:val="12"/>
      </w:pPr>
      <w:r w:rsidRPr="000F20EC">
        <w:t>了解</w:t>
      </w:r>
      <w:r w:rsidR="00B53348">
        <w:rPr>
          <w:rFonts w:hint="eastAsia"/>
        </w:rPr>
        <w:t xml:space="preserve"> </w:t>
      </w:r>
      <w:r w:rsidRPr="000F20EC">
        <w:t>QEMU</w:t>
      </w:r>
      <w:r w:rsidR="00B53348">
        <w:t xml:space="preserve"> </w:t>
      </w:r>
      <w:r w:rsidRPr="000F20EC">
        <w:t>虚拟机技术以及</w:t>
      </w:r>
      <w:r w:rsidR="00B53348">
        <w:rPr>
          <w:rFonts w:hint="eastAsia"/>
        </w:rPr>
        <w:t xml:space="preserve"> </w:t>
      </w:r>
      <w:proofErr w:type="spellStart"/>
      <w:r w:rsidRPr="000F20EC">
        <w:t>openEuler</w:t>
      </w:r>
      <w:proofErr w:type="spellEnd"/>
      <w:r w:rsidRPr="000F20EC">
        <w:t xml:space="preserve"> 20.09</w:t>
      </w:r>
      <w:r w:rsidR="00B53348">
        <w:t xml:space="preserve"> </w:t>
      </w:r>
      <w:r>
        <w:rPr>
          <w:rFonts w:hint="eastAsia"/>
        </w:rPr>
        <w:t>及以上版本的</w:t>
      </w:r>
      <w:r w:rsidR="00B53348">
        <w:rPr>
          <w:rFonts w:hint="eastAsia"/>
        </w:rPr>
        <w:t xml:space="preserve"> </w:t>
      </w:r>
      <w:proofErr w:type="spellStart"/>
      <w:r w:rsidRPr="000F20EC">
        <w:t>StratoVirt</w:t>
      </w:r>
      <w:proofErr w:type="spellEnd"/>
      <w:r w:rsidR="00B53348">
        <w:t xml:space="preserve"> </w:t>
      </w:r>
      <w:r w:rsidRPr="000F20EC">
        <w:t>虚拟化技术</w:t>
      </w:r>
      <w:r>
        <w:rPr>
          <w:rFonts w:hint="eastAsia"/>
        </w:rPr>
        <w:t>，尝试完成以下任务：</w:t>
      </w:r>
    </w:p>
    <w:p w14:paraId="239B76F3" w14:textId="7E16F458" w:rsidR="000F20EC" w:rsidRDefault="000F20EC" w:rsidP="00B53348">
      <w:pPr>
        <w:pStyle w:val="4"/>
      </w:pPr>
      <w:r>
        <w:t>在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 w:rsidR="00B53348">
        <w:t xml:space="preserve"> </w:t>
      </w:r>
      <w:r>
        <w:t>开发环境，将刚构建出的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t>镜像作为虚拟机镜像，使用</w:t>
      </w:r>
      <w:r w:rsidR="00B53348">
        <w:rPr>
          <w:rFonts w:hint="eastAsia"/>
        </w:rPr>
        <w:t xml:space="preserve"> </w:t>
      </w:r>
      <w:r>
        <w:t>QEMU</w:t>
      </w:r>
      <w:r w:rsidR="00B53348">
        <w:t xml:space="preserve"> </w:t>
      </w:r>
      <w:r>
        <w:t>虚拟机启动</w:t>
      </w:r>
      <w:r>
        <w:rPr>
          <w:rFonts w:hint="eastAsia"/>
        </w:rPr>
        <w:t>它。</w:t>
      </w:r>
    </w:p>
    <w:p w14:paraId="1E2F0DBD" w14:textId="477C075D" w:rsidR="000F20EC" w:rsidRDefault="000F20EC" w:rsidP="00B53348">
      <w:pPr>
        <w:pStyle w:val="4"/>
      </w:pPr>
      <w:r>
        <w:rPr>
          <w:rFonts w:hint="eastAsia"/>
        </w:rPr>
        <w:t>以</w:t>
      </w:r>
      <w:r w:rsidR="00B53348">
        <w:rPr>
          <w:rFonts w:hint="eastAsia"/>
        </w:rPr>
        <w:t xml:space="preserve"> </w:t>
      </w:r>
      <w:proofErr w:type="spellStart"/>
      <w:r>
        <w:t>StratoVirt</w:t>
      </w:r>
      <w:proofErr w:type="spellEnd"/>
      <w:r w:rsidR="00B53348">
        <w:t xml:space="preserve"> </w:t>
      </w:r>
      <w:r>
        <w:rPr>
          <w:rFonts w:hint="eastAsia"/>
        </w:rPr>
        <w:t>虚拟机</w:t>
      </w:r>
      <w:r>
        <w:t>替代</w:t>
      </w:r>
      <w:r w:rsidR="00B53348">
        <w:rPr>
          <w:rFonts w:hint="eastAsia"/>
        </w:rPr>
        <w:t xml:space="preserve"> </w:t>
      </w:r>
      <w:r>
        <w:rPr>
          <w:rFonts w:hint="eastAsia"/>
        </w:rPr>
        <w:t>QEMU</w:t>
      </w:r>
      <w:r w:rsidR="00B53348">
        <w:t xml:space="preserve"> </w:t>
      </w:r>
      <w:r>
        <w:rPr>
          <w:rFonts w:hint="eastAsia"/>
        </w:rPr>
        <w:t>虚拟机</w:t>
      </w:r>
      <w:r>
        <w:t>，启动</w:t>
      </w:r>
      <w:r w:rsidR="00B53348">
        <w:rPr>
          <w:rFonts w:hint="eastAsia"/>
        </w:rPr>
        <w:t xml:space="preserve"> </w:t>
      </w:r>
      <w:r>
        <w:rPr>
          <w:rFonts w:hint="eastAsia"/>
        </w:rPr>
        <w:t>LFS</w:t>
      </w:r>
      <w:r w:rsidR="00B53348">
        <w:t xml:space="preserve"> </w:t>
      </w:r>
      <w:r w:rsidR="0058605A">
        <w:rPr>
          <w:rFonts w:hint="eastAsia"/>
        </w:rPr>
        <w:t>目标系统</w:t>
      </w:r>
      <w:r>
        <w:rPr>
          <w:rFonts w:hint="eastAsia"/>
        </w:rPr>
        <w:t>镜像。</w:t>
      </w:r>
    </w:p>
    <w:p w14:paraId="3E005C64" w14:textId="2EE52A91" w:rsidR="000F20EC" w:rsidRDefault="000F20EC" w:rsidP="0056604F">
      <w:pPr>
        <w:pStyle w:val="12"/>
      </w:pPr>
    </w:p>
    <w:p w14:paraId="3859E7A5" w14:textId="77777777" w:rsidR="000F20EC" w:rsidRDefault="000F20EC" w:rsidP="0056604F">
      <w:pPr>
        <w:pStyle w:val="12"/>
      </w:pPr>
      <w:r>
        <w:rPr>
          <w:rFonts w:hint="eastAsia"/>
        </w:rPr>
        <w:t>或者，</w:t>
      </w:r>
    </w:p>
    <w:p w14:paraId="0854F3EA" w14:textId="62FB30E8" w:rsidR="000F20EC" w:rsidRDefault="000F20EC" w:rsidP="00B53348">
      <w:pPr>
        <w:pStyle w:val="4"/>
      </w:pPr>
      <w:r>
        <w:rPr>
          <w:rFonts w:hint="eastAsia"/>
        </w:rPr>
        <w:t>了解</w:t>
      </w:r>
      <w:r w:rsidR="00B53348">
        <w:rPr>
          <w:rFonts w:hint="eastAsia"/>
        </w:rPr>
        <w:t xml:space="preserve"> </w:t>
      </w:r>
      <w:proofErr w:type="spellStart"/>
      <w:r>
        <w:t>openEuler</w:t>
      </w:r>
      <w:proofErr w:type="spellEnd"/>
      <w:r>
        <w:t xml:space="preserve"> 21.03</w:t>
      </w:r>
      <w:r w:rsidR="00B53348">
        <w:t xml:space="preserve"> </w:t>
      </w:r>
      <w:r>
        <w:t>所用的</w:t>
      </w:r>
      <w:r>
        <w:t>5.10</w:t>
      </w:r>
      <w:r>
        <w:t>内核</w:t>
      </w:r>
      <w:r>
        <w:rPr>
          <w:rFonts w:hint="eastAsia"/>
        </w:rPr>
        <w:t>并以此</w:t>
      </w:r>
      <w:r>
        <w:t>构建</w:t>
      </w:r>
      <w:r w:rsidR="00B53348">
        <w:rPr>
          <w:rFonts w:hint="eastAsia"/>
        </w:rPr>
        <w:t xml:space="preserve"> </w:t>
      </w:r>
      <w:r>
        <w:t>LFS</w:t>
      </w:r>
      <w:r w:rsidR="00B53348">
        <w:t xml:space="preserve"> </w:t>
      </w:r>
      <w:r>
        <w:rPr>
          <w:rFonts w:hint="eastAsia"/>
        </w:rPr>
        <w:t>目标</w:t>
      </w:r>
      <w:r>
        <w:t>系统</w:t>
      </w:r>
      <w:r>
        <w:rPr>
          <w:rFonts w:hint="eastAsia"/>
        </w:rPr>
        <w:t>。</w:t>
      </w:r>
    </w:p>
    <w:p w14:paraId="59901769" w14:textId="40F4D952" w:rsidR="00B53348" w:rsidRDefault="00B53348" w:rsidP="00B53348">
      <w:pPr>
        <w:pStyle w:val="12"/>
      </w:pPr>
      <w:r>
        <w:rPr>
          <w:rFonts w:hint="eastAsia"/>
        </w:rPr>
        <w:t>再者，</w:t>
      </w:r>
    </w:p>
    <w:p w14:paraId="0C41F988" w14:textId="1DFAEFE1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 xml:space="preserve"> aarch64 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5311E51A" w:rsidR="002E6B50" w:rsidRDefault="00331FD3" w:rsidP="0056604F">
      <w:pPr>
        <w:pStyle w:val="12"/>
      </w:pPr>
      <w:r>
        <w:rPr>
          <w:rFonts w:hint="eastAsia"/>
        </w:rPr>
        <w:t>相关资料</w:t>
      </w:r>
      <w:r w:rsidR="002E6B50">
        <w:rPr>
          <w:rFonts w:hint="eastAsia"/>
        </w:rPr>
        <w:t>可以参考以下链接：</w:t>
      </w:r>
    </w:p>
    <w:p w14:paraId="7EA47047" w14:textId="62F39898" w:rsidR="002E6B50" w:rsidRDefault="00983A9A" w:rsidP="0056604F">
      <w:pPr>
        <w:pStyle w:val="12"/>
      </w:pPr>
      <w:hyperlink r:id="rId88" w:history="1">
        <w:r w:rsidR="002E6B50" w:rsidRPr="00184E5D">
          <w:rPr>
            <w:rStyle w:val="Hyperlink"/>
          </w:rPr>
          <w:t>https://gitee.com/openeuler/kernel</w:t>
        </w:r>
      </w:hyperlink>
      <w:r w:rsidR="002E6B50">
        <w:t xml:space="preserve"> </w:t>
      </w:r>
    </w:p>
    <w:p w14:paraId="05745233" w14:textId="0C10D3F3" w:rsidR="002E6B50" w:rsidRDefault="00983A9A" w:rsidP="0056604F">
      <w:pPr>
        <w:pStyle w:val="12"/>
      </w:pPr>
      <w:hyperlink r:id="rId89" w:history="1">
        <w:r w:rsidR="002E6B50" w:rsidRPr="00184E5D">
          <w:rPr>
            <w:rStyle w:val="Hyperlink"/>
          </w:rPr>
          <w:t>https://www.qemu.org/</w:t>
        </w:r>
      </w:hyperlink>
      <w:r w:rsidR="002E6B50">
        <w:t xml:space="preserve"> </w:t>
      </w:r>
    </w:p>
    <w:p w14:paraId="5A82327C" w14:textId="0AA4BE48" w:rsidR="002E6B50" w:rsidRDefault="00983A9A" w:rsidP="0056604F">
      <w:pPr>
        <w:pStyle w:val="12"/>
      </w:pPr>
      <w:hyperlink r:id="rId90" w:history="1">
        <w:r w:rsidR="002E6B50" w:rsidRPr="00184E5D">
          <w:rPr>
            <w:rStyle w:val="Hyperlink"/>
          </w:rPr>
          <w:t>https://gitee.com/openeuler/stratovirt</w:t>
        </w:r>
      </w:hyperlink>
      <w:r w:rsidR="002E6B50">
        <w:t xml:space="preserve"> </w:t>
      </w:r>
    </w:p>
    <w:p w14:paraId="1113E872" w14:textId="0B89F23E" w:rsidR="002E6B50" w:rsidRDefault="00983A9A" w:rsidP="0056604F">
      <w:pPr>
        <w:pStyle w:val="12"/>
      </w:pPr>
      <w:hyperlink r:id="rId91" w:history="1">
        <w:r w:rsidR="002E6B50" w:rsidRPr="00184E5D">
          <w:rPr>
            <w:rStyle w:val="Hyperlink"/>
          </w:rPr>
          <w:t>https://repo.openeuler.org/openEuler-21.03/</w:t>
        </w:r>
      </w:hyperlink>
    </w:p>
    <w:p w14:paraId="2DB09A3B" w14:textId="09C685AC" w:rsidR="002E6B50" w:rsidRDefault="00983A9A" w:rsidP="0056604F">
      <w:pPr>
        <w:pStyle w:val="12"/>
      </w:pPr>
      <w:hyperlink r:id="rId92" w:history="1">
        <w:r w:rsidR="009056FD" w:rsidRPr="004B7864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63484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4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r w:rsidRPr="0085086B">
        <w:t>root@192.168.56.102:~/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63486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350C49" w14:textId="77777777" w:rsidR="00983A9A" w:rsidRDefault="00983A9A" w:rsidP="00940D2A">
      <w:pPr>
        <w:spacing w:before="0" w:after="0" w:line="240" w:lineRule="auto"/>
      </w:pPr>
      <w:r>
        <w:separator/>
      </w:r>
    </w:p>
  </w:endnote>
  <w:endnote w:type="continuationSeparator" w:id="0">
    <w:p w14:paraId="025979C4" w14:textId="77777777" w:rsidR="00983A9A" w:rsidRDefault="00983A9A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KaiTi_GB2312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9D195" w14:textId="77777777" w:rsidR="00983A9A" w:rsidRDefault="00983A9A" w:rsidP="00940D2A">
      <w:pPr>
        <w:spacing w:before="0" w:after="0" w:line="240" w:lineRule="auto"/>
      </w:pPr>
      <w:r>
        <w:separator/>
      </w:r>
    </w:p>
  </w:footnote>
  <w:footnote w:type="continuationSeparator" w:id="0">
    <w:p w14:paraId="2B55EA42" w14:textId="77777777" w:rsidR="00983A9A" w:rsidRDefault="00983A9A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技术》课程，在“openEuler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1F9B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4EDC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66CC3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403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09E8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496B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DBA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A9A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5B9E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2ED3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1FFE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华文细黑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clasign.osinfra.cn/sign/Z2l0ZWUlMkZvcGVuZXVsZXI=" TargetMode="External"/><Relationship Id="rId89" Type="http://schemas.openxmlformats.org/officeDocument/2006/relationships/hyperlink" Target="https://www.qemu.org/" TargetMode="External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www.openeuler.org/zh/community/contribution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gitee.com/openeuler/stratovirt" TargetMode="External"/><Relationship Id="rId95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hyperlink" Target="https://gitee.com/openeuler/community/blob/master/zh/contributors/Gitee-workflow.md" TargetMode="Externa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zhuanyejianshe.obs.cn-north-4.myhuaweicloud.com/chuangxinshijianke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gitee.com/openeuler-practice-courses/lanzhou_university_2021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gitee.com/openeuler/kernel" TargetMode="External"/><Relationship Id="rId91" Type="http://schemas.openxmlformats.org/officeDocument/2006/relationships/hyperlink" Target="https://repo.openeuler.org/openEuler-21.03/" TargetMode="External"/><Relationship Id="rId96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gitee.com/" TargetMode="Externa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en/sig-infrastructure/command.md" TargetMode="External"/><Relationship Id="rId94" Type="http://schemas.openxmlformats.org/officeDocument/2006/relationships/hyperlink" Target="https://zhuanyejianshe.obs.cn-north-4.myhuaweicloud.com/chuangxinshijianke/lfs-packages-7.7-systemd.tar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www.linuxfromscratch.org/lfs/downloads/7.7-systemd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97" Type="http://schemas.openxmlformats.org/officeDocument/2006/relationships/theme" Target="theme/theme1.xml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hyperlink" Target="https://www.hikunpeng.com/" TargetMode="Externa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-practice-courses/lfs-course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linux.cn/lfs/LFS-BOOK-7.7-systemd/" TargetMode="External"/><Relationship Id="rId14" Type="http://schemas.openxmlformats.org/officeDocument/2006/relationships/hyperlink" Target="http://www.virtualbox.or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93" Type="http://schemas.openxmlformats.org/officeDocument/2006/relationships/image" Target="media/image6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3546</TotalTime>
  <Pages>51</Pages>
  <Words>3326</Words>
  <Characters>18960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Smith Mandrew</cp:lastModifiedBy>
  <cp:revision>702</cp:revision>
  <cp:lastPrinted>2016-11-21T02:33:00Z</cp:lastPrinted>
  <dcterms:created xsi:type="dcterms:W3CDTF">2018-07-11T01:34:00Z</dcterms:created>
  <dcterms:modified xsi:type="dcterms:W3CDTF">2022-03-27T08:23:00Z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(3)zOarsqh0NvUbA5vuRLCKU/kbUHQ6lKIEV2CBLyl5xvW0nIp/r8aLpuovPfHou9v0ZZ10vbyY
uGHuLuLzKp84sbneCuAoxUz15W0kyChh/5PlhKwyBdqAcJC8qfwUMAw0TtqNJRnO7kJbvEG0
cuU2N8XjPTA6nub0S/y0dCcEXSZH0mI+kqPB/UZqaFf5cIw647UpKFs0q9JGw/oxy9hBy++c
MkzG35r7BOt7xZS/KU</vt:lpwstr>
  </property>
  <property fmtid="{D5CDD505-2E9C-101B-9397-08002B2CF9AE}" pid="15" name="_2015_ms_pID_7253431">
    <vt:lpwstr>bhc2BGY/mh/0vOk3KudIlD6Gotj34VgCOHLgYdfjB9Y225UTaGLCSq
AN/vW2xnOIhWHKgSPFN649VA3+flFv3rTOgGsDq0v/D4j0jjiXmJXkQpvutQwrqSMAdJtKsx
MZp40G4koPdKoxTVV2fG0bsTmok1WV3FZ44snJ6nobL3BYpGZO9qwerNyrDrLeGsuk3S3YwL
BOuC2reqpR7JuxgDSYwhpnnZv2nWU2UnyCWT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DA==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