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r w:rsidR="003724D0">
              <w:fldChar w:fldCharType="begin"/>
            </w:r>
            <w:r w:rsidR="003724D0">
              <w:instrText xml:space="preserve"> HYPERLINK "http://e.huawei.com/" </w:instrText>
            </w:r>
            <w:r w:rsidR="003724D0">
              <w:fldChar w:fldCharType="separate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e</w:t>
            </w:r>
            <w:r w:rsidR="003724D0">
              <w:rPr>
                <w:rStyle w:val="Hyperlink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03959601" w14:textId="4D70F06F" w:rsidR="000843E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876236" w:history="1">
            <w:r w:rsidR="000843E9" w:rsidRPr="00F8768C">
              <w:rPr>
                <w:rStyle w:val="Hyperlink"/>
                <w:rFonts w:cs="Huawei Sans"/>
                <w:noProof/>
              </w:rPr>
              <w:t>1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实验介绍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_Toc92876236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3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1CA85DE9" w14:textId="499C6422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7" w:history="1">
            <w:r w:rsidR="000843E9" w:rsidRPr="00F8768C">
              <w:rPr>
                <w:rStyle w:val="Hyperlink"/>
                <w:rFonts w:cs="Huawei Sans"/>
                <w:snapToGrid w:val="0"/>
              </w:rPr>
              <w:t>1.1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简介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_Toc92876237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</w:t>
            </w:r>
            <w:r w:rsidR="000843E9">
              <w:rPr>
                <w:webHidden/>
              </w:rPr>
              <w:fldChar w:fldCharType="end"/>
            </w:r>
          </w:hyperlink>
        </w:p>
        <w:p w14:paraId="02277A4E" w14:textId="3B71E248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8" w:history="1">
            <w:r w:rsidR="000843E9" w:rsidRPr="00F8768C">
              <w:rPr>
                <w:rStyle w:val="Hyperlink"/>
                <w:rFonts w:cs="Huawei Sans"/>
                <w:snapToGrid w:val="0"/>
              </w:rPr>
              <w:t>1.2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内容描述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_Toc92876238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</w:t>
            </w:r>
            <w:r w:rsidR="000843E9">
              <w:rPr>
                <w:webHidden/>
              </w:rPr>
              <w:fldChar w:fldCharType="end"/>
            </w:r>
          </w:hyperlink>
        </w:p>
        <w:p w14:paraId="3F8BC0D4" w14:textId="53FE109A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9" w:history="1">
            <w:r w:rsidR="000843E9" w:rsidRPr="00F8768C">
              <w:rPr>
                <w:rStyle w:val="Hyperlink"/>
                <w:rFonts w:cs="Huawei Sans"/>
                <w:snapToGrid w:val="0"/>
              </w:rPr>
              <w:t>1.3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读者知识背景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_Toc92876239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</w:t>
            </w:r>
            <w:r w:rsidR="000843E9">
              <w:rPr>
                <w:webHidden/>
              </w:rPr>
              <w:fldChar w:fldCharType="end"/>
            </w:r>
          </w:hyperlink>
        </w:p>
        <w:p w14:paraId="6F714B39" w14:textId="14F5D764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0" w:history="1">
            <w:r w:rsidR="000843E9" w:rsidRPr="00F8768C">
              <w:rPr>
                <w:rStyle w:val="Hyperlink"/>
                <w:rFonts w:cs="Huawei Sans"/>
                <w:snapToGrid w:val="0"/>
              </w:rPr>
              <w:t>1.4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实验环境说明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_Toc92876240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</w:t>
            </w:r>
            <w:r w:rsidR="000843E9">
              <w:rPr>
                <w:webHidden/>
              </w:rPr>
              <w:fldChar w:fldCharType="end"/>
            </w:r>
          </w:hyperlink>
        </w:p>
        <w:p w14:paraId="685FC21D" w14:textId="03062D57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1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个人电脑及操作系统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_Toc92876241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</w:t>
            </w:r>
            <w:r w:rsidR="000843E9">
              <w:rPr>
                <w:webHidden/>
              </w:rPr>
              <w:fldChar w:fldCharType="end"/>
            </w:r>
          </w:hyperlink>
        </w:p>
        <w:p w14:paraId="3CA6CED7" w14:textId="5F414425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2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虚拟机软件及其版本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_Toc92876242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</w:t>
            </w:r>
            <w:r w:rsidR="000843E9">
              <w:rPr>
                <w:webHidden/>
              </w:rPr>
              <w:fldChar w:fldCharType="end"/>
            </w:r>
          </w:hyperlink>
        </w:p>
        <w:p w14:paraId="6659F50E" w14:textId="5C20A9AA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3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作为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宿主机的虚拟机规格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_Toc92876243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</w:t>
            </w:r>
            <w:r w:rsidR="000843E9">
              <w:rPr>
                <w:webHidden/>
              </w:rPr>
              <w:fldChar w:fldCharType="end"/>
            </w:r>
          </w:hyperlink>
        </w:p>
        <w:p w14:paraId="241B09F5" w14:textId="46915F72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4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0843E9" w:rsidRPr="00F8768C">
              <w:rPr>
                <w:rStyle w:val="Hyperlink"/>
              </w:rPr>
              <w:t xml:space="preserve"> openEuler </w:t>
            </w:r>
            <w:r w:rsidR="000843E9" w:rsidRPr="00F8768C">
              <w:rPr>
                <w:rStyle w:val="Hyperlink"/>
                <w:rFonts w:hint="eastAsia"/>
              </w:rPr>
              <w:t>操作系统镜像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_Toc92876244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5</w:t>
            </w:r>
            <w:r w:rsidR="000843E9">
              <w:rPr>
                <w:webHidden/>
              </w:rPr>
              <w:fldChar w:fldCharType="end"/>
            </w:r>
          </w:hyperlink>
        </w:p>
        <w:p w14:paraId="3C59B6C0" w14:textId="5255F861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5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版本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_Toc92876245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5</w:t>
            </w:r>
            <w:r w:rsidR="000843E9">
              <w:rPr>
                <w:webHidden/>
              </w:rPr>
              <w:fldChar w:fldCharType="end"/>
            </w:r>
          </w:hyperlink>
        </w:p>
        <w:p w14:paraId="58C4A6CF" w14:textId="03789E6E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6" w:history="1">
            <w:r w:rsidR="000843E9" w:rsidRPr="00F8768C">
              <w:rPr>
                <w:rStyle w:val="Hyperlink"/>
                <w:rFonts w:cs="Huawei Sans"/>
                <w:snapToGrid w:val="0"/>
              </w:rPr>
              <w:t>1.5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学习参考资料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_Toc92876246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5</w:t>
            </w:r>
            <w:r w:rsidR="000843E9">
              <w:rPr>
                <w:webHidden/>
              </w:rPr>
              <w:fldChar w:fldCharType="end"/>
            </w:r>
          </w:hyperlink>
        </w:p>
        <w:p w14:paraId="0B4042D9" w14:textId="6754F5B8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47" w:history="1">
            <w:r w:rsidR="000843E9" w:rsidRPr="00F8768C">
              <w:rPr>
                <w:rStyle w:val="Hyperlink"/>
                <w:rFonts w:cs="Huawei Sans"/>
                <w:noProof/>
              </w:rPr>
              <w:t>2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宿主机系统的准备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_Toc92876247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7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3B5124AC" w14:textId="77F7CB66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8" w:history="1">
            <w:r w:rsidR="000843E9" w:rsidRPr="00F8768C">
              <w:rPr>
                <w:rStyle w:val="Hyperlink"/>
                <w:rFonts w:cs="Huawei Sans"/>
                <w:snapToGrid w:val="0"/>
              </w:rPr>
              <w:t>2.1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虚拟机软件的安装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7</w:t>
            </w:r>
            <w:r w:rsidR="000843E9">
              <w:rPr>
                <w:webHidden/>
              </w:rPr>
              <w:fldChar w:fldCharType="end"/>
            </w:r>
          </w:hyperlink>
        </w:p>
        <w:p w14:paraId="32F8A9E9" w14:textId="3BA578A7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9" w:history="1">
            <w:r w:rsidR="000843E9" w:rsidRPr="00F8768C">
              <w:rPr>
                <w:rStyle w:val="Hyperlink"/>
                <w:rFonts w:cs="Huawei Sans"/>
                <w:snapToGrid w:val="0"/>
              </w:rPr>
              <w:t>2.2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虚拟机的创建与配置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_Toc92876249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11</w:t>
            </w:r>
            <w:r w:rsidR="000843E9">
              <w:rPr>
                <w:webHidden/>
              </w:rPr>
              <w:fldChar w:fldCharType="end"/>
            </w:r>
          </w:hyperlink>
        </w:p>
        <w:p w14:paraId="089B17CE" w14:textId="1EEFD6B2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0" w:history="1">
            <w:r w:rsidR="000843E9" w:rsidRPr="00F8768C">
              <w:rPr>
                <w:rStyle w:val="Hyperlink"/>
                <w:rFonts w:cs="Huawei Sans"/>
                <w:snapToGrid w:val="0"/>
              </w:rPr>
              <w:t>2.3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安装</w:t>
            </w:r>
            <w:r w:rsidR="000843E9" w:rsidRPr="00F8768C">
              <w:rPr>
                <w:rStyle w:val="Hyperlink"/>
              </w:rPr>
              <w:t>openEuler</w:t>
            </w:r>
            <w:r w:rsidR="000843E9" w:rsidRPr="00F8768C">
              <w:rPr>
                <w:rStyle w:val="Hyperlink"/>
                <w:rFonts w:hint="eastAsia"/>
              </w:rPr>
              <w:t>操作系统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_Toc92876250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24</w:t>
            </w:r>
            <w:r w:rsidR="000843E9">
              <w:rPr>
                <w:webHidden/>
              </w:rPr>
              <w:fldChar w:fldCharType="end"/>
            </w:r>
          </w:hyperlink>
        </w:p>
        <w:p w14:paraId="40ECEA3D" w14:textId="693618BF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51" w:history="1">
            <w:r w:rsidR="000843E9" w:rsidRPr="00F8768C">
              <w:rPr>
                <w:rStyle w:val="Hyperlink"/>
                <w:rFonts w:cs="Huawei Sans"/>
                <w:noProof/>
              </w:rPr>
              <w:t>3</w:t>
            </w:r>
            <w:r w:rsidR="000843E9" w:rsidRPr="00F8768C">
              <w:rPr>
                <w:rStyle w:val="Hyperlink"/>
                <w:noProof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  <w:noProof/>
              </w:rPr>
              <w:t>系统的构建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_Toc92876251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33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5BE30D09" w14:textId="1C4F8982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2" w:history="1">
            <w:r w:rsidR="000843E9" w:rsidRPr="00F8768C">
              <w:rPr>
                <w:rStyle w:val="Hyperlink"/>
                <w:rFonts w:cs="Huawei Sans"/>
                <w:snapToGrid w:val="0"/>
              </w:rPr>
              <w:t>3.1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为宿主系统准备好构建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目标系统的环境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_Toc92876252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33</w:t>
            </w:r>
            <w:r w:rsidR="000843E9">
              <w:rPr>
                <w:webHidden/>
              </w:rPr>
              <w:fldChar w:fldCharType="end"/>
            </w:r>
          </w:hyperlink>
        </w:p>
        <w:p w14:paraId="3077FB2C" w14:textId="40597792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3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part-0.sh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_Toc92876253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33</w:t>
            </w:r>
            <w:r w:rsidR="000843E9">
              <w:rPr>
                <w:webHidden/>
              </w:rPr>
              <w:fldChar w:fldCharType="end"/>
            </w:r>
          </w:hyperlink>
        </w:p>
        <w:p w14:paraId="05EB85DA" w14:textId="3BE6F024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4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part-1.sh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_Toc92876254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34</w:t>
            </w:r>
            <w:r w:rsidR="000843E9">
              <w:rPr>
                <w:webHidden/>
              </w:rPr>
              <w:fldChar w:fldCharType="end"/>
            </w:r>
          </w:hyperlink>
        </w:p>
        <w:p w14:paraId="377ABEE2" w14:textId="354C293C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5" w:history="1">
            <w:r w:rsidR="000843E9" w:rsidRPr="00F8768C">
              <w:rPr>
                <w:rStyle w:val="Hyperlink"/>
                <w:rFonts w:cs="Huawei Sans"/>
                <w:snapToGrid w:val="0"/>
              </w:rPr>
              <w:t>3.2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以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用户构建编译临时工具链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_Toc92876255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34</w:t>
            </w:r>
            <w:r w:rsidR="000843E9">
              <w:rPr>
                <w:webHidden/>
              </w:rPr>
              <w:fldChar w:fldCharType="end"/>
            </w:r>
          </w:hyperlink>
        </w:p>
        <w:p w14:paraId="7AF9B0E6" w14:textId="2918321F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6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part-2.sh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_Toc92876256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34</w:t>
            </w:r>
            <w:r w:rsidR="000843E9">
              <w:rPr>
                <w:webHidden/>
              </w:rPr>
              <w:fldChar w:fldCharType="end"/>
            </w:r>
          </w:hyperlink>
        </w:p>
        <w:p w14:paraId="58046EB9" w14:textId="523ECEFF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7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通用编译指南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_Toc92876257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34</w:t>
            </w:r>
            <w:r w:rsidR="000843E9">
              <w:rPr>
                <w:webHidden/>
              </w:rPr>
              <w:fldChar w:fldCharType="end"/>
            </w:r>
          </w:hyperlink>
        </w:p>
        <w:p w14:paraId="3D18A31F" w14:textId="1D0885D5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8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0843E9" w:rsidRPr="00F8768C">
              <w:rPr>
                <w:rStyle w:val="Hyperlink"/>
              </w:rPr>
              <w:t xml:space="preserve"> gcc-4.9.2 </w:t>
            </w:r>
            <w:r w:rsidR="000843E9" w:rsidRPr="00F8768C">
              <w:rPr>
                <w:rStyle w:val="Hyperlink"/>
                <w:rFonts w:hint="eastAsia"/>
              </w:rPr>
              <w:t>编译问题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35</w:t>
            </w:r>
            <w:r w:rsidR="000843E9">
              <w:rPr>
                <w:webHidden/>
              </w:rPr>
              <w:fldChar w:fldCharType="end"/>
            </w:r>
          </w:hyperlink>
        </w:p>
        <w:p w14:paraId="7536B606" w14:textId="46986E4D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9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其他需要注意的地方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_Toc92876259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35</w:t>
            </w:r>
            <w:r w:rsidR="000843E9">
              <w:rPr>
                <w:webHidden/>
              </w:rPr>
              <w:fldChar w:fldCharType="end"/>
            </w:r>
          </w:hyperlink>
        </w:p>
        <w:p w14:paraId="4EF1F53F" w14:textId="109E0451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0" w:history="1">
            <w:r w:rsidR="000843E9" w:rsidRPr="00F8768C">
              <w:rPr>
                <w:rStyle w:val="Hyperlink"/>
                <w:rFonts w:cs="Huawei Sans"/>
                <w:snapToGrid w:val="0"/>
              </w:rPr>
              <w:t>3.3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在</w:t>
            </w:r>
            <w:r w:rsidR="000843E9" w:rsidRPr="00F8768C">
              <w:rPr>
                <w:rStyle w:val="Hyperlink"/>
              </w:rPr>
              <w:t xml:space="preserve"> chrooted </w:t>
            </w:r>
            <w:r w:rsidR="000843E9" w:rsidRPr="00F8768C">
              <w:rPr>
                <w:rStyle w:val="Hyperlink"/>
                <w:rFonts w:hint="eastAsia"/>
              </w:rPr>
              <w:t>环境下构建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目标系统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_Toc92876260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35</w:t>
            </w:r>
            <w:r w:rsidR="000843E9">
              <w:rPr>
                <w:webHidden/>
              </w:rPr>
              <w:fldChar w:fldCharType="end"/>
            </w:r>
          </w:hyperlink>
        </w:p>
        <w:p w14:paraId="335A4F79" w14:textId="3C98356F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1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part-3.0.sh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_Toc92876261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35</w:t>
            </w:r>
            <w:r w:rsidR="000843E9">
              <w:rPr>
                <w:webHidden/>
              </w:rPr>
              <w:fldChar w:fldCharType="end"/>
            </w:r>
          </w:hyperlink>
        </w:p>
        <w:p w14:paraId="2AA7A9C7" w14:textId="5305E40F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2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part-3.1.sh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_Toc92876262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35</w:t>
            </w:r>
            <w:r w:rsidR="000843E9">
              <w:rPr>
                <w:webHidden/>
              </w:rPr>
              <w:fldChar w:fldCharType="end"/>
            </w:r>
          </w:hyperlink>
        </w:p>
        <w:p w14:paraId="7D290271" w14:textId="549DD259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3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0843E9" w:rsidRPr="00F8768C">
              <w:rPr>
                <w:rStyle w:val="Hyperlink"/>
              </w:rPr>
              <w:t xml:space="preserve"> mount &amp; chroot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_Toc92876263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36</w:t>
            </w:r>
            <w:r w:rsidR="000843E9">
              <w:rPr>
                <w:webHidden/>
              </w:rPr>
              <w:fldChar w:fldCharType="end"/>
            </w:r>
          </w:hyperlink>
        </w:p>
        <w:p w14:paraId="294FB05F" w14:textId="11CD46BB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4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通用编译指南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_Toc92876264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36</w:t>
            </w:r>
            <w:r w:rsidR="000843E9">
              <w:rPr>
                <w:webHidden/>
              </w:rPr>
              <w:fldChar w:fldCharType="end"/>
            </w:r>
          </w:hyperlink>
        </w:p>
        <w:p w14:paraId="712E0825" w14:textId="214C3054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5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其他问题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_Toc92876265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36</w:t>
            </w:r>
            <w:r w:rsidR="000843E9">
              <w:rPr>
                <w:webHidden/>
              </w:rPr>
              <w:fldChar w:fldCharType="end"/>
            </w:r>
          </w:hyperlink>
        </w:p>
        <w:p w14:paraId="0DFB7944" w14:textId="386DD20A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6" w:history="1">
            <w:r w:rsidR="000843E9" w:rsidRPr="00F8768C">
              <w:rPr>
                <w:rStyle w:val="Hyperlink"/>
                <w:rFonts w:cs="Huawei Sans"/>
                <w:snapToGrid w:val="0"/>
              </w:rPr>
              <w:t>3.4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配置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目标系统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_Toc92876266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36</w:t>
            </w:r>
            <w:r w:rsidR="000843E9">
              <w:rPr>
                <w:webHidden/>
              </w:rPr>
              <w:fldChar w:fldCharType="end"/>
            </w:r>
          </w:hyperlink>
        </w:p>
        <w:p w14:paraId="0367E911" w14:textId="526B2E17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7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第二个版本的</w:t>
            </w:r>
            <w:r w:rsidR="000843E9" w:rsidRPr="00F8768C">
              <w:rPr>
                <w:rStyle w:val="Hyperlink"/>
              </w:rPr>
              <w:t>chroot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_Toc92876267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37</w:t>
            </w:r>
            <w:r w:rsidR="000843E9">
              <w:rPr>
                <w:webHidden/>
              </w:rPr>
              <w:fldChar w:fldCharType="end"/>
            </w:r>
          </w:hyperlink>
        </w:p>
        <w:p w14:paraId="4464EFF7" w14:textId="4D3DEF9F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8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part-3.2.sh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37</w:t>
            </w:r>
            <w:r w:rsidR="000843E9">
              <w:rPr>
                <w:webHidden/>
              </w:rPr>
              <w:fldChar w:fldCharType="end"/>
            </w:r>
          </w:hyperlink>
        </w:p>
        <w:p w14:paraId="6F56B8CF" w14:textId="0B9FD5A4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9" w:history="1">
            <w:r w:rsidR="000843E9" w:rsidRPr="00F8768C">
              <w:rPr>
                <w:rStyle w:val="Hyperlink"/>
                <w:rFonts w:cs="Huawei Sans"/>
                <w:snapToGrid w:val="0"/>
              </w:rPr>
              <w:t>3.5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编译并安装内核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_Toc92876269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37</w:t>
            </w:r>
            <w:r w:rsidR="000843E9">
              <w:rPr>
                <w:webHidden/>
              </w:rPr>
              <w:fldChar w:fldCharType="end"/>
            </w:r>
          </w:hyperlink>
        </w:p>
        <w:p w14:paraId="6CFCD47C" w14:textId="56493BD0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0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0843E9" w:rsidRPr="00F8768C">
              <w:rPr>
                <w:rStyle w:val="Hyperlink"/>
              </w:rPr>
              <w:t xml:space="preserve"> make menuconfig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_Toc92876270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37</w:t>
            </w:r>
            <w:r w:rsidR="000843E9">
              <w:rPr>
                <w:webHidden/>
              </w:rPr>
              <w:fldChar w:fldCharType="end"/>
            </w:r>
          </w:hyperlink>
        </w:p>
        <w:p w14:paraId="3A70797B" w14:textId="3061535E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1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0843E9" w:rsidRPr="00F8768C">
              <w:rPr>
                <w:rStyle w:val="Hyperlink"/>
              </w:rPr>
              <w:t xml:space="preserve"> .config </w:t>
            </w:r>
            <w:r w:rsidR="000843E9" w:rsidRPr="00F8768C">
              <w:rPr>
                <w:rStyle w:val="Hyperlink"/>
                <w:rFonts w:hint="eastAsia"/>
              </w:rPr>
              <w:t>文件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_Toc92876271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38</w:t>
            </w:r>
            <w:r w:rsidR="000843E9">
              <w:rPr>
                <w:webHidden/>
              </w:rPr>
              <w:fldChar w:fldCharType="end"/>
            </w:r>
          </w:hyperlink>
        </w:p>
        <w:p w14:paraId="07F134D6" w14:textId="77F94E95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2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0843E9" w:rsidRPr="00F8768C">
              <w:rPr>
                <w:rStyle w:val="Hyperlink"/>
              </w:rPr>
              <w:t xml:space="preserve"> Finding out which kernel target to build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_Toc92876272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38</w:t>
            </w:r>
            <w:r w:rsidR="000843E9">
              <w:rPr>
                <w:webHidden/>
              </w:rPr>
              <w:fldChar w:fldCharType="end"/>
            </w:r>
          </w:hyperlink>
        </w:p>
        <w:p w14:paraId="4B849E5A" w14:textId="45E5A36A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3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part-3.3.sh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_Toc92876273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38</w:t>
            </w:r>
            <w:r w:rsidR="000843E9">
              <w:rPr>
                <w:webHidden/>
              </w:rPr>
              <w:fldChar w:fldCharType="end"/>
            </w:r>
          </w:hyperlink>
        </w:p>
        <w:p w14:paraId="39BBCDC5" w14:textId="76E9B869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4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其他问题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_Toc92876274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39</w:t>
            </w:r>
            <w:r w:rsidR="000843E9">
              <w:rPr>
                <w:webHidden/>
              </w:rPr>
              <w:fldChar w:fldCharType="end"/>
            </w:r>
          </w:hyperlink>
        </w:p>
        <w:p w14:paraId="74D1C7B2" w14:textId="613C55A0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5" w:history="1">
            <w:r w:rsidR="000843E9" w:rsidRPr="00F8768C">
              <w:rPr>
                <w:rStyle w:val="Hyperlink"/>
                <w:rFonts w:cs="Huawei Sans"/>
                <w:snapToGrid w:val="0"/>
              </w:rPr>
              <w:t>3.6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设置</w:t>
            </w:r>
            <w:r w:rsidR="000843E9" w:rsidRPr="00F8768C">
              <w:rPr>
                <w:rStyle w:val="Hyperlink"/>
              </w:rPr>
              <w:t xml:space="preserve"> GRUB </w:t>
            </w:r>
            <w:r w:rsidR="000843E9" w:rsidRPr="00F8768C">
              <w:rPr>
                <w:rStyle w:val="Hyperlink"/>
                <w:rFonts w:hint="eastAsia"/>
              </w:rPr>
              <w:t>使新系统可引导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_Toc92876275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39</w:t>
            </w:r>
            <w:r w:rsidR="000843E9">
              <w:rPr>
                <w:webHidden/>
              </w:rPr>
              <w:fldChar w:fldCharType="end"/>
            </w:r>
          </w:hyperlink>
        </w:p>
        <w:p w14:paraId="2EE6DC4B" w14:textId="2CA3522B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6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配置</w:t>
            </w:r>
            <w:r w:rsidR="000843E9" w:rsidRPr="00F8768C">
              <w:rPr>
                <w:rStyle w:val="Hyperlink"/>
              </w:rPr>
              <w:t xml:space="preserve"> LFS </w:t>
            </w:r>
            <w:r w:rsidR="000843E9" w:rsidRPr="00F8768C">
              <w:rPr>
                <w:rStyle w:val="Hyperlink"/>
                <w:rFonts w:hint="eastAsia"/>
              </w:rPr>
              <w:t>目标系统</w:t>
            </w:r>
            <w:r w:rsidR="000843E9" w:rsidRPr="00F8768C">
              <w:rPr>
                <w:rStyle w:val="Hyperlink"/>
              </w:rPr>
              <w:t xml:space="preserve"> GRUB——part-3.4.sh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_Toc92876276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39</w:t>
            </w:r>
            <w:r w:rsidR="000843E9">
              <w:rPr>
                <w:webHidden/>
              </w:rPr>
              <w:fldChar w:fldCharType="end"/>
            </w:r>
          </w:hyperlink>
        </w:p>
        <w:p w14:paraId="699E00FC" w14:textId="19B68A5E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7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更改宿主机</w:t>
            </w:r>
            <w:r w:rsidR="000843E9" w:rsidRPr="00F8768C">
              <w:rPr>
                <w:rStyle w:val="Hyperlink"/>
              </w:rPr>
              <w:t xml:space="preserve"> GRUB </w:t>
            </w:r>
            <w:r w:rsidR="000843E9" w:rsidRPr="00F8768C">
              <w:rPr>
                <w:rStyle w:val="Hyperlink"/>
                <w:rFonts w:hint="eastAsia"/>
              </w:rPr>
              <w:t>配置——</w:t>
            </w:r>
            <w:r w:rsidR="000843E9" w:rsidRPr="00F8768C">
              <w:rPr>
                <w:rStyle w:val="Hyperlink"/>
              </w:rPr>
              <w:t>part-3.5.sh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_Toc92876277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39</w:t>
            </w:r>
            <w:r w:rsidR="000843E9">
              <w:rPr>
                <w:webHidden/>
              </w:rPr>
              <w:fldChar w:fldCharType="end"/>
            </w:r>
          </w:hyperlink>
        </w:p>
        <w:p w14:paraId="6D98B848" w14:textId="6975725D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8" w:history="1">
            <w:r w:rsidR="000843E9" w:rsidRPr="00F8768C">
              <w:rPr>
                <w:rStyle w:val="Hyperlink"/>
                <w:rFonts w:cs="Huawei Sans"/>
                <w:snapToGrid w:val="0"/>
              </w:rPr>
              <w:t>3.7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进入新的系统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40</w:t>
            </w:r>
            <w:r w:rsidR="000843E9">
              <w:rPr>
                <w:webHidden/>
              </w:rPr>
              <w:fldChar w:fldCharType="end"/>
            </w:r>
          </w:hyperlink>
        </w:p>
        <w:p w14:paraId="16E2A236" w14:textId="0B0D09BB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9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0843E9" w:rsidRPr="00F8768C">
              <w:rPr>
                <w:rStyle w:val="Hyperlink"/>
              </w:rPr>
              <w:t xml:space="preserve"> Who is who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_Toc92876279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40</w:t>
            </w:r>
            <w:r w:rsidR="000843E9">
              <w:rPr>
                <w:webHidden/>
              </w:rPr>
              <w:fldChar w:fldCharType="end"/>
            </w:r>
          </w:hyperlink>
        </w:p>
        <w:p w14:paraId="0F75B56E" w14:textId="494896AC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0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0843E9" w:rsidRPr="00F8768C">
              <w:rPr>
                <w:rStyle w:val="Hyperlink"/>
              </w:rPr>
              <w:t xml:space="preserve"> How to get in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_Toc92876280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40</w:t>
            </w:r>
            <w:r w:rsidR="000843E9">
              <w:rPr>
                <w:webHidden/>
              </w:rPr>
              <w:fldChar w:fldCharType="end"/>
            </w:r>
          </w:hyperlink>
        </w:p>
        <w:p w14:paraId="31BDFF33" w14:textId="56EDEC2C" w:rsidR="000843E9" w:rsidRDefault="003724D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1" w:history="1">
            <w:r w:rsidR="000843E9" w:rsidRPr="00F8768C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脚本</w:t>
            </w:r>
            <w:r w:rsidR="000843E9" w:rsidRPr="00F8768C">
              <w:rPr>
                <w:rStyle w:val="Hyperlink"/>
              </w:rPr>
              <w:t xml:space="preserve"> part-3.6.sh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_Toc92876281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42</w:t>
            </w:r>
            <w:r w:rsidR="000843E9">
              <w:rPr>
                <w:webHidden/>
              </w:rPr>
              <w:fldChar w:fldCharType="end"/>
            </w:r>
          </w:hyperlink>
        </w:p>
        <w:p w14:paraId="60F410E1" w14:textId="30338315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2" w:history="1">
            <w:r w:rsidR="000843E9" w:rsidRPr="00F8768C">
              <w:rPr>
                <w:rStyle w:val="Hyperlink"/>
                <w:rFonts w:cs="Huawei Sans"/>
                <w:noProof/>
              </w:rPr>
              <w:t>4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作业的提交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_Toc92876282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43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0E388146" w14:textId="0BA1E45B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3" w:history="1">
            <w:r w:rsidR="000843E9" w:rsidRPr="00F8768C">
              <w:rPr>
                <w:rStyle w:val="Hyperlink"/>
                <w:rFonts w:cs="Huawei Sans"/>
                <w:snapToGrid w:val="0"/>
              </w:rPr>
              <w:t>4.1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提交</w:t>
            </w:r>
            <w:r w:rsidR="000843E9" w:rsidRPr="00F8768C">
              <w:rPr>
                <w:rStyle w:val="Hyperlink"/>
              </w:rPr>
              <w:t xml:space="preserve"> PR </w:t>
            </w:r>
            <w:r w:rsidR="000843E9" w:rsidRPr="00F8768C">
              <w:rPr>
                <w:rStyle w:val="Hyperlink"/>
                <w:rFonts w:hint="eastAsia"/>
              </w:rPr>
              <w:t>前的准备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_Toc92876283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43</w:t>
            </w:r>
            <w:r w:rsidR="000843E9">
              <w:rPr>
                <w:webHidden/>
              </w:rPr>
              <w:fldChar w:fldCharType="end"/>
            </w:r>
          </w:hyperlink>
        </w:p>
        <w:p w14:paraId="28C425BC" w14:textId="118F2CC5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4" w:history="1">
            <w:r w:rsidR="000843E9" w:rsidRPr="00F8768C">
              <w:rPr>
                <w:rStyle w:val="Hyperlink"/>
                <w:rFonts w:cs="Huawei Sans"/>
                <w:snapToGrid w:val="0"/>
              </w:rPr>
              <w:t>4.2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提交</w:t>
            </w:r>
            <w:r w:rsidR="000843E9" w:rsidRPr="00F8768C">
              <w:rPr>
                <w:rStyle w:val="Hyperlink"/>
              </w:rPr>
              <w:t xml:space="preserve"> PR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_Toc92876284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45</w:t>
            </w:r>
            <w:r w:rsidR="000843E9">
              <w:rPr>
                <w:webHidden/>
              </w:rPr>
              <w:fldChar w:fldCharType="end"/>
            </w:r>
          </w:hyperlink>
        </w:p>
        <w:p w14:paraId="07E865D5" w14:textId="73F5DE4A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5" w:history="1">
            <w:r w:rsidR="000843E9" w:rsidRPr="00F8768C">
              <w:rPr>
                <w:rStyle w:val="Hyperlink"/>
                <w:rFonts w:cs="Huawei Sans"/>
                <w:snapToGrid w:val="0"/>
              </w:rPr>
              <w:t>4.3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参考链接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_Toc92876285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47</w:t>
            </w:r>
            <w:r w:rsidR="000843E9">
              <w:rPr>
                <w:webHidden/>
              </w:rPr>
              <w:fldChar w:fldCharType="end"/>
            </w:r>
          </w:hyperlink>
        </w:p>
        <w:p w14:paraId="79974942" w14:textId="5CBDA683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6" w:history="1">
            <w:r w:rsidR="000843E9" w:rsidRPr="00F8768C">
              <w:rPr>
                <w:rStyle w:val="Hyperlink"/>
                <w:rFonts w:cs="Huawei Sans"/>
                <w:noProof/>
              </w:rPr>
              <w:t>5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进阶任务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_Toc92876286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48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3BE2619D" w14:textId="4230AEC6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7" w:history="1">
            <w:r w:rsidR="000843E9" w:rsidRPr="00F8768C">
              <w:rPr>
                <w:rStyle w:val="Hyperlink"/>
                <w:rFonts w:cs="Huawei Sans"/>
                <w:noProof/>
              </w:rPr>
              <w:t>6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附录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_Toc92876287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49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76C78897" w14:textId="4DBA131D" w:rsidR="000843E9" w:rsidRDefault="003724D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8" w:history="1">
            <w:r w:rsidR="000843E9" w:rsidRPr="00F8768C">
              <w:rPr>
                <w:rStyle w:val="Hyperlink"/>
                <w:rFonts w:cs="Huawei Sans"/>
                <w:snapToGrid w:val="0"/>
              </w:rPr>
              <w:t>6.1</w:t>
            </w:r>
            <w:r w:rsidR="000843E9" w:rsidRPr="00F8768C">
              <w:rPr>
                <w:rStyle w:val="Hyperlink"/>
                <w:rFonts w:hint="eastAsia"/>
              </w:rPr>
              <w:t xml:space="preserve"> </w:t>
            </w:r>
            <w:r w:rsidR="000843E9" w:rsidRPr="00F8768C">
              <w:rPr>
                <w:rStyle w:val="Hyperlink"/>
                <w:rFonts w:hint="eastAsia"/>
              </w:rPr>
              <w:t>如何将资料从</w:t>
            </w:r>
            <w:r w:rsidR="000843E9" w:rsidRPr="00F8768C">
              <w:rPr>
                <w:rStyle w:val="Hyperlink"/>
              </w:rPr>
              <w:t xml:space="preserve"> PC </w:t>
            </w:r>
            <w:r w:rsidR="000843E9" w:rsidRPr="00F8768C">
              <w:rPr>
                <w:rStyle w:val="Hyperlink"/>
                <w:rFonts w:hint="eastAsia"/>
              </w:rPr>
              <w:t>复制到虚拟机</w:t>
            </w:r>
            <w:r w:rsidR="000843E9">
              <w:rPr>
                <w:webHidden/>
              </w:rPr>
              <w:tab/>
            </w:r>
            <w:r w:rsidR="000843E9">
              <w:rPr>
                <w:webHidden/>
              </w:rPr>
              <w:fldChar w:fldCharType="begin"/>
            </w:r>
            <w:r w:rsidR="000843E9">
              <w:rPr>
                <w:webHidden/>
              </w:rPr>
              <w:instrText xml:space="preserve"> PAGEREF _Toc92876288 \h </w:instrText>
            </w:r>
            <w:r w:rsidR="000843E9">
              <w:rPr>
                <w:webHidden/>
              </w:rPr>
            </w:r>
            <w:r w:rsidR="000843E9">
              <w:rPr>
                <w:webHidden/>
              </w:rPr>
              <w:fldChar w:fldCharType="separate"/>
            </w:r>
            <w:r w:rsidR="000843E9">
              <w:rPr>
                <w:webHidden/>
              </w:rPr>
              <w:t>49</w:t>
            </w:r>
            <w:r w:rsidR="000843E9">
              <w:rPr>
                <w:webHidden/>
              </w:rPr>
              <w:fldChar w:fldCharType="end"/>
            </w:r>
          </w:hyperlink>
        </w:p>
        <w:p w14:paraId="5FD010C6" w14:textId="7FD8C776" w:rsidR="000843E9" w:rsidRDefault="003724D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9" w:history="1">
            <w:r w:rsidR="000843E9" w:rsidRPr="00F8768C">
              <w:rPr>
                <w:rStyle w:val="Hyperlink"/>
                <w:rFonts w:cs="Huawei Sans"/>
                <w:noProof/>
              </w:rPr>
              <w:t>7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缩略语表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_Toc92876289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50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1A1B1C95" w14:textId="4C2068F3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876236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876237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876238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876239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876240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876241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876242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3724D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3724D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876243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876244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3724D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876245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3724D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8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3724D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3724D0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876246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724D0">
        <w:fldChar w:fldCharType="begin"/>
      </w:r>
      <w:r w:rsidR="003724D0">
        <w:instrText xml:space="preserve"> HYPERLINK "https://openeuler.org/" </w:instrText>
      </w:r>
      <w:r w:rsidR="003724D0">
        <w:fldChar w:fldCharType="separate"/>
      </w:r>
      <w:r w:rsidRPr="000B5D81">
        <w:rPr>
          <w:rStyle w:val="Hyperlink"/>
        </w:rPr>
        <w:t>https://openeuler.org/</w:t>
      </w:r>
      <w:r w:rsidR="003724D0">
        <w:rPr>
          <w:rStyle w:val="Hyperlink"/>
        </w:rPr>
        <w:fldChar w:fldCharType="end"/>
      </w:r>
    </w:p>
    <w:p w14:paraId="34B7758F" w14:textId="65BB39AA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724D0">
        <w:fldChar w:fldCharType="begin"/>
      </w:r>
      <w:r w:rsidR="003724D0">
        <w:instrText xml:space="preserve"> HYPERLINK "https://gitee.com/openeuler-practice-courses/lfs-course" </w:instrText>
      </w:r>
      <w:r w:rsidR="003724D0">
        <w:fldChar w:fldCharType="separate"/>
      </w:r>
      <w:r w:rsidR="00F678A7" w:rsidRPr="000B5D81">
        <w:rPr>
          <w:rStyle w:val="Hyperlink"/>
        </w:rPr>
        <w:t>https://gitee.com/openeuler-practice-courses/lfs-course</w:t>
      </w:r>
      <w:r w:rsidR="003724D0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724D0">
        <w:fldChar w:fldCharType="begin"/>
      </w:r>
      <w:r w:rsidR="003724D0">
        <w:instrText xml:space="preserve"> HYPERLINK "https://www.linuxfromscratch.org/lfs/" </w:instrText>
      </w:r>
      <w:r w:rsidR="003724D0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724D0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724D0">
        <w:fldChar w:fldCharType="begin"/>
      </w:r>
      <w:r w:rsidR="003724D0">
        <w:instrText xml:space="preserve"> HY</w:instrText>
      </w:r>
      <w:r w:rsidR="003724D0">
        <w:instrText xml:space="preserve">PERLINK "https://e.huawei.com/cn/talent/" \l "/cert/product-details?certifiedProductId=383&amp;authenticationLevel=CTYPE_CARE_HCIA&amp;technicalField=PSC&amp;version=1.0" </w:instrText>
      </w:r>
      <w:r w:rsidR="003724D0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724D0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724D0">
        <w:fldChar w:fldCharType="begin"/>
      </w:r>
      <w:r w:rsidR="003724D0">
        <w:instrText xml:space="preserve"> HYPERLINK "https://www.hikunpeng.com/zh/" </w:instrText>
      </w:r>
      <w:r w:rsidR="003724D0">
        <w:fldChar w:fldCharType="separate"/>
      </w:r>
      <w:r w:rsidR="002E7C42" w:rsidRPr="000B5D81">
        <w:rPr>
          <w:rStyle w:val="Hyperlink"/>
        </w:rPr>
        <w:t>https://www.hikunpeng.com/zh/</w:t>
      </w:r>
      <w:r w:rsidR="003724D0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876247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876248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876249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876250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876251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876252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8762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87625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876255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876256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876257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876258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876259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876260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87626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876262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</w:t>
      </w:r>
      <w:proofErr w:type="gramStart"/>
      <w:r>
        <w:rPr>
          <w:rFonts w:hint="eastAsia"/>
        </w:rPr>
        <w:t>我们通过“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876263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876264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876265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876266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876267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876268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876269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876270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876271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876272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876273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876274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876275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876276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876277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876278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75191CD0" w:rsidR="00D02230" w:rsidRDefault="00D02230" w:rsidP="00D02230">
      <w:pPr>
        <w:pStyle w:val="Heading3"/>
      </w:pPr>
      <w:bookmarkStart w:id="54" w:name="_Toc92876279"/>
      <w:r>
        <w:t>Who is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876280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876281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876282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876283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4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6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876284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876285"/>
      <w:r>
        <w:rPr>
          <w:rFonts w:hint="eastAsia"/>
        </w:rPr>
        <w:t>参考链接</w:t>
      </w:r>
      <w:bookmarkEnd w:id="60"/>
    </w:p>
    <w:p w14:paraId="0F992FF6" w14:textId="40DC0F4A" w:rsidR="00451CCF" w:rsidRDefault="003724D0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3724D0" w:rsidP="0056604F">
      <w:pPr>
        <w:pStyle w:val="12"/>
      </w:pPr>
      <w:hyperlink r:id="rId86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3724D0" w:rsidP="0056604F">
      <w:pPr>
        <w:pStyle w:val="12"/>
      </w:pPr>
      <w:hyperlink r:id="rId87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3724D0" w:rsidP="0056604F">
      <w:pPr>
        <w:pStyle w:val="12"/>
      </w:pPr>
      <w:hyperlink r:id="rId88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876286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3724D0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3724D0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3724D0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3724D0" w:rsidP="0056604F">
      <w:pPr>
        <w:pStyle w:val="12"/>
      </w:pPr>
      <w:hyperlink r:id="rId92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3724D0" w:rsidP="0056604F">
      <w:pPr>
        <w:pStyle w:val="12"/>
      </w:pPr>
      <w:hyperlink r:id="rId93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876287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876288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5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876289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807DA" w14:textId="77777777" w:rsidR="003724D0" w:rsidRDefault="003724D0" w:rsidP="00940D2A">
      <w:pPr>
        <w:spacing w:before="0" w:after="0" w:line="240" w:lineRule="auto"/>
      </w:pPr>
      <w:r>
        <w:separator/>
      </w:r>
    </w:p>
  </w:endnote>
  <w:endnote w:type="continuationSeparator" w:id="0">
    <w:p w14:paraId="2C24AD4A" w14:textId="77777777" w:rsidR="003724D0" w:rsidRDefault="003724D0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5A47F" w14:textId="77777777" w:rsidR="003724D0" w:rsidRDefault="003724D0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EDA5DDA" w14:textId="77777777" w:rsidR="003724D0" w:rsidRDefault="003724D0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hyperlink" Target="https://gitee.com/openeuler/kernel" TargetMode="External"/><Relationship Id="rId16" Type="http://schemas.openxmlformats.org/officeDocument/2006/relationships/hyperlink" Target="https://repo.openeuler.org/openEuler-20.09/ISO/x86_64/openEuler-20.09-x86_64-dvd.iso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www.qemu.org/" TargetMode="External"/><Relationship Id="rId95" Type="http://schemas.openxmlformats.org/officeDocument/2006/relationships/hyperlink" Target="https://zhuanyejianshe.obs.cn-north-4.myhuaweicloud.com/chuangxinshijianke/lfs-packages-7.7-systemd.tar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clasign.osinfra.cn/sign/Z2l0ZWUlMkZvcGVuZXVsZXI=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://ftp.osuosl.org/pub/lfs/lfs-packages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linux.cn/lfs/LFS-BOOK-7.7-systemd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www.openeuler.org/zh/community/contribution/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-practice-courses/lfs-course" TargetMode="External"/><Relationship Id="rId91" Type="http://schemas.openxmlformats.org/officeDocument/2006/relationships/hyperlink" Target="https://gitee.com/openeuler/stratovirt" TargetMode="External"/><Relationship Id="rId9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www.virtualbox.or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zh/contributors/Gitee-workflow.md" TargetMode="External"/><Relationship Id="rId94" Type="http://schemas.openxmlformats.org/officeDocument/2006/relationships/image" Target="media/image6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zhuanyejianshe.obs.cn-north-4.myhuaweicloud.com/chuangxinshijianke/lfs-packages-7.7-systemd.tar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gitee.com/openeuler-practice-courses/lanzhou_university_2021" TargetMode="External"/><Relationship Id="rId97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repo.openeuler.org/openEuler-21.03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/community/blob/master/en/sig-infrastructure/command.md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www.linuxfromscratch.org/lfs/downloads/7.7-systemd/" TargetMode="External"/><Relationship Id="rId14" Type="http://schemas.openxmlformats.org/officeDocument/2006/relationships/hyperlink" Target="https://www.vmware.com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hyperlink" Target="https://www.hikunpeng.com/" TargetMode="Externa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3530</TotalTime>
  <Pages>52</Pages>
  <Words>3413</Words>
  <Characters>19459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686</cp:revision>
  <cp:lastPrinted>2016-11-21T02:33:00Z</cp:lastPrinted>
  <dcterms:created xsi:type="dcterms:W3CDTF">2018-07-11T01:34:00Z</dcterms:created>
  <dcterms:modified xsi:type="dcterms:W3CDTF">2022-01-12T03:27:00Z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